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ayout w:type="fixed"/>
        <w:tblLook w:val="0600" w:firstRow="0" w:lastRow="0" w:firstColumn="0" w:lastColumn="0" w:noHBand="1" w:noVBand="1"/>
      </w:tblPr>
      <w:tblGrid>
        <w:gridCol w:w="5395"/>
        <w:gridCol w:w="5395"/>
      </w:tblGrid>
      <w:tr w:rsidR="00A81248" w:rsidRPr="003A798E" w14:paraId="4EA6598E" w14:textId="77777777" w:rsidTr="00FB65B8">
        <w:tc>
          <w:tcPr>
            <w:tcW w:w="5395" w:type="dxa"/>
          </w:tcPr>
          <w:p w14:paraId="7AF67EDB" w14:textId="77777777" w:rsidR="00A81248" w:rsidRPr="003A798E" w:rsidRDefault="00A81248" w:rsidP="00A81248">
            <w:pPr>
              <w:pStyle w:val="GraphicAnchor"/>
            </w:pPr>
          </w:p>
        </w:tc>
        <w:tc>
          <w:tcPr>
            <w:tcW w:w="5395" w:type="dxa"/>
          </w:tcPr>
          <w:p w14:paraId="5D6D8C25" w14:textId="77777777" w:rsidR="00A81248" w:rsidRPr="003A798E" w:rsidRDefault="00A81248" w:rsidP="00A81248">
            <w:pPr>
              <w:pStyle w:val="GraphicAnchor"/>
            </w:pPr>
          </w:p>
        </w:tc>
      </w:tr>
      <w:tr w:rsidR="00A81248" w:rsidRPr="003A798E" w14:paraId="1D5A43B5" w14:textId="77777777" w:rsidTr="00FB65B8">
        <w:trPr>
          <w:trHeight w:val="2719"/>
        </w:trPr>
        <w:tc>
          <w:tcPr>
            <w:tcW w:w="5395" w:type="dxa"/>
          </w:tcPr>
          <w:p w14:paraId="5EC68EED" w14:textId="60C7F677" w:rsidR="00A81248" w:rsidRPr="006E112E" w:rsidRDefault="00415612" w:rsidP="006E112E">
            <w:pPr>
              <w:jc w:val="center"/>
              <w:rPr>
                <w:b/>
                <w:bCs/>
              </w:rPr>
            </w:pPr>
            <w:r w:rsidRPr="00415612">
              <w:rPr>
                <w:b/>
                <w:bCs/>
                <w:color w:val="082828" w:themeColor="accent4" w:themeShade="1A"/>
                <w:sz w:val="56"/>
                <w:szCs w:val="52"/>
              </w:rPr>
              <w:t>Statistics and Data Preprocessing</w:t>
            </w:r>
          </w:p>
        </w:tc>
        <w:tc>
          <w:tcPr>
            <w:tcW w:w="5395" w:type="dxa"/>
          </w:tcPr>
          <w:p w14:paraId="0265FAFC" w14:textId="77777777" w:rsidR="00A81248" w:rsidRPr="003A798E" w:rsidRDefault="00A81248"/>
        </w:tc>
      </w:tr>
      <w:tr w:rsidR="00A81248" w:rsidRPr="003A798E" w14:paraId="0337929F" w14:textId="77777777" w:rsidTr="00FB65B8">
        <w:trPr>
          <w:trHeight w:val="8059"/>
        </w:trPr>
        <w:tc>
          <w:tcPr>
            <w:tcW w:w="5395" w:type="dxa"/>
          </w:tcPr>
          <w:p w14:paraId="2AE4260A" w14:textId="77777777" w:rsidR="00A81248" w:rsidRPr="003A798E" w:rsidRDefault="00A81248"/>
        </w:tc>
        <w:tc>
          <w:tcPr>
            <w:tcW w:w="5395" w:type="dxa"/>
          </w:tcPr>
          <w:p w14:paraId="0D94095B" w14:textId="77777777" w:rsidR="00A81248" w:rsidRPr="003A798E" w:rsidRDefault="00A81248"/>
        </w:tc>
      </w:tr>
      <w:tr w:rsidR="00A81248" w:rsidRPr="003A798E" w14:paraId="1C9C67EC" w14:textId="77777777" w:rsidTr="00FB65B8">
        <w:trPr>
          <w:trHeight w:val="1299"/>
        </w:trPr>
        <w:tc>
          <w:tcPr>
            <w:tcW w:w="5395" w:type="dxa"/>
          </w:tcPr>
          <w:p w14:paraId="060097D6" w14:textId="77777777" w:rsidR="00A81248" w:rsidRPr="003A798E" w:rsidRDefault="00A81248"/>
        </w:tc>
        <w:bookmarkStart w:id="0" w:name="_Toc117075574"/>
        <w:bookmarkStart w:id="1" w:name="_Toc117075607"/>
        <w:tc>
          <w:tcPr>
            <w:tcW w:w="5395" w:type="dxa"/>
          </w:tcPr>
          <w:p w14:paraId="5FCD9774" w14:textId="7C4F1747" w:rsidR="00A81248" w:rsidRPr="00704723" w:rsidRDefault="00000000" w:rsidP="00704723">
            <w:pPr>
              <w:rPr>
                <w:color w:val="00B0F0"/>
                <w:sz w:val="40"/>
                <w:szCs w:val="36"/>
              </w:rPr>
            </w:pPr>
            <w:sdt>
              <w:sdtPr>
                <w:rPr>
                  <w:color w:val="00B0F0"/>
                  <w:sz w:val="40"/>
                  <w:szCs w:val="36"/>
                </w:rPr>
                <w:id w:val="1750617412"/>
                <w:placeholder>
                  <w:docPart w:val="EC0D5D739ABE4155B26EA69E97F2D520"/>
                </w:placeholder>
                <w:temporary/>
                <w:showingPlcHdr/>
                <w15:appearance w15:val="hidden"/>
              </w:sdtPr>
              <w:sdtContent>
                <w:r w:rsidR="00C66528" w:rsidRPr="00704723">
                  <w:rPr>
                    <w:color w:val="00B0F0"/>
                    <w:sz w:val="40"/>
                    <w:szCs w:val="36"/>
                  </w:rPr>
                  <w:t>DATE</w:t>
                </w:r>
              </w:sdtContent>
            </w:sdt>
            <w:r w:rsidR="00007759" w:rsidRPr="00704723">
              <w:rPr>
                <w:color w:val="00B0F0"/>
                <w:sz w:val="40"/>
                <w:szCs w:val="36"/>
              </w:rPr>
              <w:t xml:space="preserve"> – </w:t>
            </w:r>
            <w:r w:rsidR="00E52CC3">
              <w:rPr>
                <w:color w:val="00B0F0"/>
                <w:sz w:val="40"/>
                <w:szCs w:val="36"/>
              </w:rPr>
              <w:t>10</w:t>
            </w:r>
            <w:r w:rsidR="00007759" w:rsidRPr="00704723">
              <w:rPr>
                <w:color w:val="00B0F0"/>
                <w:sz w:val="40"/>
                <w:szCs w:val="36"/>
              </w:rPr>
              <w:t>/</w:t>
            </w:r>
            <w:r w:rsidR="00E52CC3">
              <w:rPr>
                <w:color w:val="00B0F0"/>
                <w:sz w:val="40"/>
                <w:szCs w:val="36"/>
              </w:rPr>
              <w:t>09</w:t>
            </w:r>
            <w:r w:rsidR="00007759" w:rsidRPr="00704723">
              <w:rPr>
                <w:color w:val="00B0F0"/>
                <w:sz w:val="40"/>
                <w:szCs w:val="36"/>
              </w:rPr>
              <w:t>/202</w:t>
            </w:r>
            <w:bookmarkEnd w:id="0"/>
            <w:bookmarkEnd w:id="1"/>
            <w:r w:rsidR="00E52CC3">
              <w:rPr>
                <w:color w:val="00B0F0"/>
                <w:sz w:val="40"/>
                <w:szCs w:val="36"/>
              </w:rPr>
              <w:t>4</w:t>
            </w:r>
          </w:p>
          <w:p w14:paraId="6D381C23" w14:textId="13441F89" w:rsidR="00A81248" w:rsidRPr="008832E0" w:rsidRDefault="008832E0" w:rsidP="008832E0">
            <w:pPr>
              <w:jc w:val="left"/>
              <w:rPr>
                <w:b/>
                <w:bCs/>
                <w:color w:val="00B0F0"/>
                <w:sz w:val="40"/>
                <w:szCs w:val="36"/>
              </w:rPr>
            </w:pPr>
            <w:r w:rsidRPr="008832E0">
              <w:rPr>
                <w:b/>
                <w:bCs/>
                <w:color w:val="00B0F0"/>
                <w:sz w:val="36"/>
                <w:szCs w:val="32"/>
              </w:rPr>
              <w:t>Statistics and Data Preprocessing</w:t>
            </w:r>
          </w:p>
        </w:tc>
      </w:tr>
      <w:tr w:rsidR="00A81248" w:rsidRPr="003A798E" w14:paraId="4016CEFF" w14:textId="77777777" w:rsidTr="00FB65B8">
        <w:trPr>
          <w:trHeight w:val="1402"/>
        </w:trPr>
        <w:tc>
          <w:tcPr>
            <w:tcW w:w="5395" w:type="dxa"/>
          </w:tcPr>
          <w:p w14:paraId="374B904B" w14:textId="77777777" w:rsidR="00A81248" w:rsidRPr="003A798E" w:rsidRDefault="00A81248"/>
        </w:tc>
        <w:tc>
          <w:tcPr>
            <w:tcW w:w="5395" w:type="dxa"/>
          </w:tcPr>
          <w:p w14:paraId="26CDCBF9" w14:textId="2B0888BE" w:rsidR="00A81248" w:rsidRPr="00704723" w:rsidRDefault="00007759" w:rsidP="00704723">
            <w:pPr>
              <w:rPr>
                <w:color w:val="00B0F0"/>
                <w:sz w:val="40"/>
                <w:szCs w:val="36"/>
              </w:rPr>
            </w:pPr>
            <w:bookmarkStart w:id="2" w:name="_Toc117075576"/>
            <w:bookmarkStart w:id="3" w:name="_Toc117075609"/>
            <w:r w:rsidRPr="00704723">
              <w:rPr>
                <w:color w:val="00B0F0"/>
                <w:sz w:val="40"/>
                <w:szCs w:val="36"/>
              </w:rPr>
              <w:t>Z</w:t>
            </w:r>
            <w:bookmarkEnd w:id="2"/>
            <w:bookmarkEnd w:id="3"/>
            <w:r w:rsidR="00EA7309">
              <w:rPr>
                <w:color w:val="00B0F0"/>
                <w:sz w:val="40"/>
                <w:szCs w:val="36"/>
              </w:rPr>
              <w:t>odex</w:t>
            </w:r>
          </w:p>
        </w:tc>
      </w:tr>
    </w:tbl>
    <w:p w14:paraId="79BAAD5C" w14:textId="52F15AC3" w:rsidR="00007759" w:rsidRDefault="006F508F">
      <w:pPr>
        <w:sectPr w:rsidR="00007759" w:rsidSect="00BF6B09">
          <w:footerReference w:type="even" r:id="rId8"/>
          <w:footerReference w:type="default" r:id="rId9"/>
          <w:footerReference w:type="first" r:id="rId10"/>
          <w:pgSz w:w="12240" w:h="15840" w:code="1"/>
          <w:pgMar w:top="720" w:right="720" w:bottom="1080" w:left="720" w:header="709" w:footer="432" w:gutter="0"/>
          <w:pgNumType w:fmt="lowerRoman" w:start="1"/>
          <w:cols w:space="708"/>
          <w:titlePg/>
          <w:docGrid w:linePitch="360"/>
        </w:sectPr>
      </w:pPr>
      <w:r w:rsidRPr="003A798E">
        <w:rPr>
          <w:noProof/>
          <w:lang w:eastAsia="en-AU"/>
        </w:rPr>
        <mc:AlternateContent>
          <mc:Choice Requires="wpg">
            <w:drawing>
              <wp:anchor distT="0" distB="0" distL="114300" distR="114300" simplePos="0" relativeHeight="251659264" behindDoc="1" locked="0" layoutInCell="1" allowOverlap="1" wp14:anchorId="0B53E914" wp14:editId="2D214B9B">
                <wp:simplePos x="0" y="0"/>
                <wp:positionH relativeFrom="margin">
                  <wp:posOffset>-460375</wp:posOffset>
                </wp:positionH>
                <wp:positionV relativeFrom="page">
                  <wp:posOffset>13970</wp:posOffset>
                </wp:positionV>
                <wp:extent cx="7772400" cy="10054800"/>
                <wp:effectExtent l="0" t="0" r="0" b="3810"/>
                <wp:wrapNone/>
                <wp:docPr id="2" name="Group 1">
                  <a:extLst xmlns:a="http://schemas.openxmlformats.org/drawingml/2006/main">
                    <a:ext uri="{FF2B5EF4-FFF2-40B4-BE49-F238E27FC236}">
                      <a16:creationId xmlns:a16="http://schemas.microsoft.com/office/drawing/2014/main" id="{405C8564-9AA1-3741-A518-06A1556F88BC}"/>
                    </a:ext>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054800"/>
                          <a:chOff x="0" y="0"/>
                          <a:chExt cx="7771132" cy="10053322"/>
                        </a:xfrm>
                      </wpg:grpSpPr>
                      <wps:wsp>
                        <wps:cNvPr id="3" name="Shap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4"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5" name="Shap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6440732B" id="Group 1" o:spid="_x0000_s1026" alt="&quot;&quot;" style="position:absolute;margin-left:-36.25pt;margin-top:1.1pt;width:612pt;height:791.7pt;z-index:-251657216;mso-position-horizontal-relative:margin;mso-position-vertical-relative:page;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">
                <v:shape id="Shap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" path="m,21600l21600,10802,,,,21600xe" fillcolor="#00c1c7 [3205]" stroked="f" strokeweight="1pt">
                  <v:stroke miterlimit="4" joinstyle="miter"/>
                  <v:path arrowok="t" o:extrusionok="f" o:connecttype="custom" o:connectlocs="1953896,3908426;1953896,3908426;1953896,3908426;1953896,3908426" o:connectangles="0,90,180,270"/>
                </v:shape>
                <v:shape id="Shap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" path="m,14678r,6922l21600,3032,21600,,17075,,,14678xe" fillcolor="#123869 [3204]" stroked="f" strokeweight="1pt">
                  <v:stroke miterlimit="4" joinstyle="miter"/>
                  <v:path arrowok="t" o:extrusionok="f" o:connecttype="custom" o:connectlocs="3885566,4519931;3885566,4519931;3885566,4519931;3885566,4519931" o:connectangles="0,90,180,270"/>
                </v:shape>
                <w10:wrap anchorx="margin" anchory="page"/>
              </v:group>
            </w:pict>
          </mc:Fallback>
        </mc:AlternateContent>
      </w:r>
    </w:p>
    <w:sdt>
      <w:sdtPr>
        <w:rPr>
          <w:rFonts w:eastAsiaTheme="minorHAnsi" w:cstheme="minorBidi"/>
          <w:color w:val="auto"/>
          <w:sz w:val="24"/>
          <w:szCs w:val="24"/>
        </w:rPr>
        <w:id w:val="1960678393"/>
        <w:docPartObj>
          <w:docPartGallery w:val="Table of Contents"/>
          <w:docPartUnique/>
        </w:docPartObj>
      </w:sdtPr>
      <w:sdtEndPr>
        <w:rPr>
          <w:b/>
          <w:bCs/>
          <w:noProof/>
          <w:sz w:val="28"/>
        </w:rPr>
      </w:sdtEndPr>
      <w:sdtContent>
        <w:p w14:paraId="64C116F9" w14:textId="5E9B42AB" w:rsidR="00E61538" w:rsidRPr="00E61538" w:rsidRDefault="00E61538" w:rsidP="00E61538">
          <w:pPr>
            <w:pStyle w:val="TOCHeading"/>
          </w:pPr>
          <w:r w:rsidRPr="00E61538">
            <w:t>Table</w:t>
          </w:r>
          <w:r>
            <w:t xml:space="preserve"> of Contents</w:t>
          </w:r>
        </w:p>
        <w:p w14:paraId="179944C7" w14:textId="50CECDB9" w:rsidR="00597DEE" w:rsidRDefault="00E61538">
          <w:pPr>
            <w:pStyle w:val="TOC1"/>
            <w:tabs>
              <w:tab w:val="right" w:leader="dot" w:pos="10790"/>
            </w:tabs>
            <w:rPr>
              <w:rFonts w:asciiTheme="minorHAnsi" w:eastAsiaTheme="minorEastAsia" w:hAnsiTheme="minorHAnsi"/>
              <w:noProof/>
              <w:kern w:val="2"/>
              <w:sz w:val="24"/>
              <w:szCs w:val="21"/>
              <w:lang w:val="en-IN" w:eastAsia="en-IN" w:bidi="hi-IN"/>
              <w14:ligatures w14:val="standardContextual"/>
            </w:rPr>
          </w:pPr>
          <w:r>
            <w:fldChar w:fldCharType="begin"/>
          </w:r>
          <w:r>
            <w:instrText xml:space="preserve"> TOC \o "1-3" \h \z \u </w:instrText>
          </w:r>
          <w:r>
            <w:fldChar w:fldCharType="separate"/>
          </w:r>
          <w:hyperlink w:anchor="_Toc181022357" w:history="1">
            <w:r w:rsidR="00597DEE" w:rsidRPr="009E0E54">
              <w:rPr>
                <w:rStyle w:val="Hyperlink"/>
                <w:noProof/>
                <w:lang w:val="en-IN"/>
              </w:rPr>
              <w:t>1. Introduction</w:t>
            </w:r>
            <w:r w:rsidR="00597DEE">
              <w:rPr>
                <w:noProof/>
                <w:webHidden/>
              </w:rPr>
              <w:tab/>
            </w:r>
            <w:r w:rsidR="00597DEE">
              <w:rPr>
                <w:noProof/>
                <w:webHidden/>
              </w:rPr>
              <w:fldChar w:fldCharType="begin"/>
            </w:r>
            <w:r w:rsidR="00597DEE">
              <w:rPr>
                <w:noProof/>
                <w:webHidden/>
              </w:rPr>
              <w:instrText xml:space="preserve"> PAGEREF _Toc181022357 \h </w:instrText>
            </w:r>
            <w:r w:rsidR="00597DEE">
              <w:rPr>
                <w:noProof/>
                <w:webHidden/>
              </w:rPr>
            </w:r>
            <w:r w:rsidR="00597DEE">
              <w:rPr>
                <w:noProof/>
                <w:webHidden/>
              </w:rPr>
              <w:fldChar w:fldCharType="separate"/>
            </w:r>
            <w:r w:rsidR="00597DEE">
              <w:rPr>
                <w:noProof/>
                <w:webHidden/>
              </w:rPr>
              <w:t>1</w:t>
            </w:r>
            <w:r w:rsidR="00597DEE">
              <w:rPr>
                <w:noProof/>
                <w:webHidden/>
              </w:rPr>
              <w:fldChar w:fldCharType="end"/>
            </w:r>
          </w:hyperlink>
        </w:p>
        <w:p w14:paraId="6DF05411" w14:textId="53EB0E07" w:rsidR="00597DEE" w:rsidRDefault="00000000">
          <w:pPr>
            <w:pStyle w:val="TOC2"/>
            <w:tabs>
              <w:tab w:val="left" w:pos="960"/>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81022358" w:history="1">
            <w:r w:rsidR="00597DEE" w:rsidRPr="009E0E54">
              <w:rPr>
                <w:rStyle w:val="Hyperlink"/>
                <w:noProof/>
                <w:bdr w:val="none" w:sz="0" w:space="0" w:color="auto" w:frame="1"/>
              </w:rPr>
              <w:t>1.1</w:t>
            </w:r>
            <w:r w:rsidR="00597DEE">
              <w:rPr>
                <w:rFonts w:asciiTheme="minorHAnsi" w:eastAsiaTheme="minorEastAsia" w:hAnsiTheme="minorHAnsi"/>
                <w:noProof/>
                <w:kern w:val="2"/>
                <w:sz w:val="24"/>
                <w:szCs w:val="21"/>
                <w:lang w:val="en-IN" w:eastAsia="en-IN" w:bidi="hi-IN"/>
                <w14:ligatures w14:val="standardContextual"/>
              </w:rPr>
              <w:tab/>
            </w:r>
            <w:r w:rsidR="00597DEE" w:rsidRPr="009E0E54">
              <w:rPr>
                <w:rStyle w:val="Hyperlink"/>
                <w:noProof/>
              </w:rPr>
              <w:t>Core</w:t>
            </w:r>
            <w:r w:rsidR="00597DEE" w:rsidRPr="009E0E54">
              <w:rPr>
                <w:rStyle w:val="Hyperlink"/>
                <w:noProof/>
                <w:bdr w:val="none" w:sz="0" w:space="0" w:color="auto" w:frame="1"/>
              </w:rPr>
              <w:t xml:space="preserve"> Concepts in AI</w:t>
            </w:r>
            <w:r w:rsidR="00597DEE">
              <w:rPr>
                <w:noProof/>
                <w:webHidden/>
              </w:rPr>
              <w:tab/>
            </w:r>
            <w:r w:rsidR="00597DEE">
              <w:rPr>
                <w:noProof/>
                <w:webHidden/>
              </w:rPr>
              <w:fldChar w:fldCharType="begin"/>
            </w:r>
            <w:r w:rsidR="00597DEE">
              <w:rPr>
                <w:noProof/>
                <w:webHidden/>
              </w:rPr>
              <w:instrText xml:space="preserve"> PAGEREF _Toc181022358 \h </w:instrText>
            </w:r>
            <w:r w:rsidR="00597DEE">
              <w:rPr>
                <w:noProof/>
                <w:webHidden/>
              </w:rPr>
            </w:r>
            <w:r w:rsidR="00597DEE">
              <w:rPr>
                <w:noProof/>
                <w:webHidden/>
              </w:rPr>
              <w:fldChar w:fldCharType="separate"/>
            </w:r>
            <w:r w:rsidR="00597DEE">
              <w:rPr>
                <w:noProof/>
                <w:webHidden/>
              </w:rPr>
              <w:t>1</w:t>
            </w:r>
            <w:r w:rsidR="00597DEE">
              <w:rPr>
                <w:noProof/>
                <w:webHidden/>
              </w:rPr>
              <w:fldChar w:fldCharType="end"/>
            </w:r>
          </w:hyperlink>
        </w:p>
        <w:p w14:paraId="37D5FED8" w14:textId="0C45A998" w:rsidR="00597DEE" w:rsidRDefault="00000000">
          <w:pPr>
            <w:pStyle w:val="TOC2"/>
            <w:tabs>
              <w:tab w:val="left" w:pos="960"/>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81022359" w:history="1">
            <w:r w:rsidR="00597DEE" w:rsidRPr="009E0E54">
              <w:rPr>
                <w:rStyle w:val="Hyperlink"/>
                <w:noProof/>
                <w:lang w:val="en-IN"/>
              </w:rPr>
              <w:t>1.2</w:t>
            </w:r>
            <w:r w:rsidR="00597DEE">
              <w:rPr>
                <w:rFonts w:asciiTheme="minorHAnsi" w:eastAsiaTheme="minorEastAsia" w:hAnsiTheme="minorHAnsi"/>
                <w:noProof/>
                <w:kern w:val="2"/>
                <w:sz w:val="24"/>
                <w:szCs w:val="21"/>
                <w:lang w:val="en-IN" w:eastAsia="en-IN" w:bidi="hi-IN"/>
                <w14:ligatures w14:val="standardContextual"/>
              </w:rPr>
              <w:tab/>
            </w:r>
            <w:r w:rsidR="00597DEE" w:rsidRPr="009E0E54">
              <w:rPr>
                <w:rStyle w:val="Hyperlink"/>
                <w:noProof/>
                <w:lang w:val="en-IN"/>
              </w:rPr>
              <w:t>Prerequisites</w:t>
            </w:r>
            <w:r w:rsidR="00597DEE">
              <w:rPr>
                <w:noProof/>
                <w:webHidden/>
              </w:rPr>
              <w:tab/>
            </w:r>
            <w:r w:rsidR="00597DEE">
              <w:rPr>
                <w:noProof/>
                <w:webHidden/>
              </w:rPr>
              <w:fldChar w:fldCharType="begin"/>
            </w:r>
            <w:r w:rsidR="00597DEE">
              <w:rPr>
                <w:noProof/>
                <w:webHidden/>
              </w:rPr>
              <w:instrText xml:space="preserve"> PAGEREF _Toc181022359 \h </w:instrText>
            </w:r>
            <w:r w:rsidR="00597DEE">
              <w:rPr>
                <w:noProof/>
                <w:webHidden/>
              </w:rPr>
            </w:r>
            <w:r w:rsidR="00597DEE">
              <w:rPr>
                <w:noProof/>
                <w:webHidden/>
              </w:rPr>
              <w:fldChar w:fldCharType="separate"/>
            </w:r>
            <w:r w:rsidR="00597DEE">
              <w:rPr>
                <w:noProof/>
                <w:webHidden/>
              </w:rPr>
              <w:t>1</w:t>
            </w:r>
            <w:r w:rsidR="00597DEE">
              <w:rPr>
                <w:noProof/>
                <w:webHidden/>
              </w:rPr>
              <w:fldChar w:fldCharType="end"/>
            </w:r>
          </w:hyperlink>
        </w:p>
        <w:p w14:paraId="279E8940" w14:textId="2DCC345F" w:rsidR="00597DEE" w:rsidRDefault="00000000">
          <w:pPr>
            <w:pStyle w:val="TOC2"/>
            <w:tabs>
              <w:tab w:val="left" w:pos="960"/>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81022360" w:history="1">
            <w:r w:rsidR="00597DEE" w:rsidRPr="009E0E54">
              <w:rPr>
                <w:rStyle w:val="Hyperlink"/>
                <w:noProof/>
              </w:rPr>
              <w:t>1.3</w:t>
            </w:r>
            <w:r w:rsidR="00597DEE">
              <w:rPr>
                <w:rFonts w:asciiTheme="minorHAnsi" w:eastAsiaTheme="minorEastAsia" w:hAnsiTheme="minorHAnsi"/>
                <w:noProof/>
                <w:kern w:val="2"/>
                <w:sz w:val="24"/>
                <w:szCs w:val="21"/>
                <w:lang w:val="en-IN" w:eastAsia="en-IN" w:bidi="hi-IN"/>
                <w14:ligatures w14:val="standardContextual"/>
              </w:rPr>
              <w:tab/>
            </w:r>
            <w:r w:rsidR="00597DEE" w:rsidRPr="009E0E54">
              <w:rPr>
                <w:rStyle w:val="Hyperlink"/>
                <w:noProof/>
              </w:rPr>
              <w:t>Artificial Intelligence, Machine Learning, Deep Learning, GenAI</w:t>
            </w:r>
            <w:r w:rsidR="00597DEE">
              <w:rPr>
                <w:noProof/>
                <w:webHidden/>
              </w:rPr>
              <w:tab/>
            </w:r>
            <w:r w:rsidR="00597DEE">
              <w:rPr>
                <w:noProof/>
                <w:webHidden/>
              </w:rPr>
              <w:fldChar w:fldCharType="begin"/>
            </w:r>
            <w:r w:rsidR="00597DEE">
              <w:rPr>
                <w:noProof/>
                <w:webHidden/>
              </w:rPr>
              <w:instrText xml:space="preserve"> PAGEREF _Toc181022360 \h </w:instrText>
            </w:r>
            <w:r w:rsidR="00597DEE">
              <w:rPr>
                <w:noProof/>
                <w:webHidden/>
              </w:rPr>
            </w:r>
            <w:r w:rsidR="00597DEE">
              <w:rPr>
                <w:noProof/>
                <w:webHidden/>
              </w:rPr>
              <w:fldChar w:fldCharType="separate"/>
            </w:r>
            <w:r w:rsidR="00597DEE">
              <w:rPr>
                <w:noProof/>
                <w:webHidden/>
              </w:rPr>
              <w:t>2</w:t>
            </w:r>
            <w:r w:rsidR="00597DEE">
              <w:rPr>
                <w:noProof/>
                <w:webHidden/>
              </w:rPr>
              <w:fldChar w:fldCharType="end"/>
            </w:r>
          </w:hyperlink>
        </w:p>
        <w:p w14:paraId="08041B7E" w14:textId="5C8DB028" w:rsidR="00597DEE" w:rsidRDefault="00000000">
          <w:pPr>
            <w:pStyle w:val="TOC2"/>
            <w:tabs>
              <w:tab w:val="left" w:pos="960"/>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81022361" w:history="1">
            <w:r w:rsidR="00597DEE" w:rsidRPr="009E0E54">
              <w:rPr>
                <w:rStyle w:val="Hyperlink"/>
                <w:noProof/>
              </w:rPr>
              <w:t>1.4</w:t>
            </w:r>
            <w:r w:rsidR="00597DEE">
              <w:rPr>
                <w:rFonts w:asciiTheme="minorHAnsi" w:eastAsiaTheme="minorEastAsia" w:hAnsiTheme="minorHAnsi"/>
                <w:noProof/>
                <w:kern w:val="2"/>
                <w:sz w:val="24"/>
                <w:szCs w:val="21"/>
                <w:lang w:val="en-IN" w:eastAsia="en-IN" w:bidi="hi-IN"/>
                <w14:ligatures w14:val="standardContextual"/>
              </w:rPr>
              <w:tab/>
            </w:r>
            <w:r w:rsidR="00597DEE" w:rsidRPr="009E0E54">
              <w:rPr>
                <w:rStyle w:val="Hyperlink"/>
                <w:noProof/>
              </w:rPr>
              <w:t>Introduction to Data in Machine Learning</w:t>
            </w:r>
            <w:r w:rsidR="00597DEE">
              <w:rPr>
                <w:noProof/>
                <w:webHidden/>
              </w:rPr>
              <w:tab/>
            </w:r>
            <w:r w:rsidR="00597DEE">
              <w:rPr>
                <w:noProof/>
                <w:webHidden/>
              </w:rPr>
              <w:fldChar w:fldCharType="begin"/>
            </w:r>
            <w:r w:rsidR="00597DEE">
              <w:rPr>
                <w:noProof/>
                <w:webHidden/>
              </w:rPr>
              <w:instrText xml:space="preserve"> PAGEREF _Toc181022361 \h </w:instrText>
            </w:r>
            <w:r w:rsidR="00597DEE">
              <w:rPr>
                <w:noProof/>
                <w:webHidden/>
              </w:rPr>
            </w:r>
            <w:r w:rsidR="00597DEE">
              <w:rPr>
                <w:noProof/>
                <w:webHidden/>
              </w:rPr>
              <w:fldChar w:fldCharType="separate"/>
            </w:r>
            <w:r w:rsidR="00597DEE">
              <w:rPr>
                <w:noProof/>
                <w:webHidden/>
              </w:rPr>
              <w:t>3</w:t>
            </w:r>
            <w:r w:rsidR="00597DEE">
              <w:rPr>
                <w:noProof/>
                <w:webHidden/>
              </w:rPr>
              <w:fldChar w:fldCharType="end"/>
            </w:r>
          </w:hyperlink>
        </w:p>
        <w:p w14:paraId="209F6FF1" w14:textId="3DC58270" w:rsidR="00597DEE" w:rsidRDefault="00000000">
          <w:pPr>
            <w:pStyle w:val="TOC2"/>
            <w:tabs>
              <w:tab w:val="left" w:pos="960"/>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81022362" w:history="1">
            <w:r w:rsidR="00597DEE" w:rsidRPr="009E0E54">
              <w:rPr>
                <w:rStyle w:val="Hyperlink"/>
                <w:noProof/>
              </w:rPr>
              <w:t>1.5</w:t>
            </w:r>
            <w:r w:rsidR="00597DEE">
              <w:rPr>
                <w:rFonts w:asciiTheme="minorHAnsi" w:eastAsiaTheme="minorEastAsia" w:hAnsiTheme="minorHAnsi"/>
                <w:noProof/>
                <w:kern w:val="2"/>
                <w:sz w:val="24"/>
                <w:szCs w:val="21"/>
                <w:lang w:val="en-IN" w:eastAsia="en-IN" w:bidi="hi-IN"/>
                <w14:ligatures w14:val="standardContextual"/>
              </w:rPr>
              <w:tab/>
            </w:r>
            <w:r w:rsidR="00597DEE" w:rsidRPr="009E0E54">
              <w:rPr>
                <w:rStyle w:val="Hyperlink"/>
                <w:noProof/>
              </w:rPr>
              <w:t>Best Python libraries for Machine Learning (Link)</w:t>
            </w:r>
            <w:r w:rsidR="00597DEE">
              <w:rPr>
                <w:noProof/>
                <w:webHidden/>
              </w:rPr>
              <w:tab/>
            </w:r>
            <w:r w:rsidR="00597DEE">
              <w:rPr>
                <w:noProof/>
                <w:webHidden/>
              </w:rPr>
              <w:fldChar w:fldCharType="begin"/>
            </w:r>
            <w:r w:rsidR="00597DEE">
              <w:rPr>
                <w:noProof/>
                <w:webHidden/>
              </w:rPr>
              <w:instrText xml:space="preserve"> PAGEREF _Toc181022362 \h </w:instrText>
            </w:r>
            <w:r w:rsidR="00597DEE">
              <w:rPr>
                <w:noProof/>
                <w:webHidden/>
              </w:rPr>
            </w:r>
            <w:r w:rsidR="00597DEE">
              <w:rPr>
                <w:noProof/>
                <w:webHidden/>
              </w:rPr>
              <w:fldChar w:fldCharType="separate"/>
            </w:r>
            <w:r w:rsidR="00597DEE">
              <w:rPr>
                <w:noProof/>
                <w:webHidden/>
              </w:rPr>
              <w:t>4</w:t>
            </w:r>
            <w:r w:rsidR="00597DEE">
              <w:rPr>
                <w:noProof/>
                <w:webHidden/>
              </w:rPr>
              <w:fldChar w:fldCharType="end"/>
            </w:r>
          </w:hyperlink>
        </w:p>
        <w:p w14:paraId="1F9628C0" w14:textId="290CF8AA" w:rsidR="00597DEE" w:rsidRDefault="00000000">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81022363" w:history="1">
            <w:r w:rsidR="00597DEE" w:rsidRPr="009E0E54">
              <w:rPr>
                <w:rStyle w:val="Hyperlink"/>
                <w:rFonts w:cs="Calibri Light"/>
                <w:noProof/>
              </w:rPr>
              <w:t>1.5.1</w:t>
            </w:r>
            <w:r w:rsidR="00597DEE">
              <w:rPr>
                <w:rFonts w:cstheme="minorBidi"/>
                <w:noProof/>
                <w:kern w:val="2"/>
                <w:sz w:val="24"/>
                <w:szCs w:val="21"/>
                <w:lang w:val="en-IN" w:eastAsia="en-IN" w:bidi="hi-IN"/>
                <w14:ligatures w14:val="standardContextual"/>
              </w:rPr>
              <w:tab/>
            </w:r>
            <w:r w:rsidR="00597DEE" w:rsidRPr="009E0E54">
              <w:rPr>
                <w:rStyle w:val="Hyperlink"/>
                <w:noProof/>
              </w:rPr>
              <w:t>NumPy</w:t>
            </w:r>
            <w:r w:rsidR="00597DEE">
              <w:rPr>
                <w:noProof/>
                <w:webHidden/>
              </w:rPr>
              <w:tab/>
            </w:r>
            <w:r w:rsidR="00597DEE">
              <w:rPr>
                <w:noProof/>
                <w:webHidden/>
              </w:rPr>
              <w:fldChar w:fldCharType="begin"/>
            </w:r>
            <w:r w:rsidR="00597DEE">
              <w:rPr>
                <w:noProof/>
                <w:webHidden/>
              </w:rPr>
              <w:instrText xml:space="preserve"> PAGEREF _Toc181022363 \h </w:instrText>
            </w:r>
            <w:r w:rsidR="00597DEE">
              <w:rPr>
                <w:noProof/>
                <w:webHidden/>
              </w:rPr>
            </w:r>
            <w:r w:rsidR="00597DEE">
              <w:rPr>
                <w:noProof/>
                <w:webHidden/>
              </w:rPr>
              <w:fldChar w:fldCharType="separate"/>
            </w:r>
            <w:r w:rsidR="00597DEE">
              <w:rPr>
                <w:noProof/>
                <w:webHidden/>
              </w:rPr>
              <w:t>4</w:t>
            </w:r>
            <w:r w:rsidR="00597DEE">
              <w:rPr>
                <w:noProof/>
                <w:webHidden/>
              </w:rPr>
              <w:fldChar w:fldCharType="end"/>
            </w:r>
          </w:hyperlink>
        </w:p>
        <w:p w14:paraId="5EA60A11" w14:textId="6F15AE14" w:rsidR="00597DEE" w:rsidRDefault="00000000">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81022364" w:history="1">
            <w:r w:rsidR="00597DEE" w:rsidRPr="009E0E54">
              <w:rPr>
                <w:rStyle w:val="Hyperlink"/>
                <w:rFonts w:cs="Calibri Light"/>
                <w:noProof/>
              </w:rPr>
              <w:t>1.5.2</w:t>
            </w:r>
            <w:r w:rsidR="00597DEE">
              <w:rPr>
                <w:rFonts w:cstheme="minorBidi"/>
                <w:noProof/>
                <w:kern w:val="2"/>
                <w:sz w:val="24"/>
                <w:szCs w:val="21"/>
                <w:lang w:val="en-IN" w:eastAsia="en-IN" w:bidi="hi-IN"/>
                <w14:ligatures w14:val="standardContextual"/>
              </w:rPr>
              <w:tab/>
            </w:r>
            <w:r w:rsidR="00597DEE" w:rsidRPr="009E0E54">
              <w:rPr>
                <w:rStyle w:val="Hyperlink"/>
                <w:noProof/>
              </w:rPr>
              <w:t>SciPy</w:t>
            </w:r>
            <w:r w:rsidR="00597DEE">
              <w:rPr>
                <w:noProof/>
                <w:webHidden/>
              </w:rPr>
              <w:tab/>
            </w:r>
            <w:r w:rsidR="00597DEE">
              <w:rPr>
                <w:noProof/>
                <w:webHidden/>
              </w:rPr>
              <w:fldChar w:fldCharType="begin"/>
            </w:r>
            <w:r w:rsidR="00597DEE">
              <w:rPr>
                <w:noProof/>
                <w:webHidden/>
              </w:rPr>
              <w:instrText xml:space="preserve"> PAGEREF _Toc181022364 \h </w:instrText>
            </w:r>
            <w:r w:rsidR="00597DEE">
              <w:rPr>
                <w:noProof/>
                <w:webHidden/>
              </w:rPr>
            </w:r>
            <w:r w:rsidR="00597DEE">
              <w:rPr>
                <w:noProof/>
                <w:webHidden/>
              </w:rPr>
              <w:fldChar w:fldCharType="separate"/>
            </w:r>
            <w:r w:rsidR="00597DEE">
              <w:rPr>
                <w:noProof/>
                <w:webHidden/>
              </w:rPr>
              <w:t>4</w:t>
            </w:r>
            <w:r w:rsidR="00597DEE">
              <w:rPr>
                <w:noProof/>
                <w:webHidden/>
              </w:rPr>
              <w:fldChar w:fldCharType="end"/>
            </w:r>
          </w:hyperlink>
        </w:p>
        <w:p w14:paraId="22DD107C" w14:textId="2DCC4126" w:rsidR="00597DEE" w:rsidRDefault="00000000">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81022365" w:history="1">
            <w:r w:rsidR="00597DEE" w:rsidRPr="009E0E54">
              <w:rPr>
                <w:rStyle w:val="Hyperlink"/>
                <w:rFonts w:cs="Calibri Light"/>
                <w:noProof/>
              </w:rPr>
              <w:t>1.5.3</w:t>
            </w:r>
            <w:r w:rsidR="00597DEE">
              <w:rPr>
                <w:rFonts w:cstheme="minorBidi"/>
                <w:noProof/>
                <w:kern w:val="2"/>
                <w:sz w:val="24"/>
                <w:szCs w:val="21"/>
                <w:lang w:val="en-IN" w:eastAsia="en-IN" w:bidi="hi-IN"/>
                <w14:ligatures w14:val="standardContextual"/>
              </w:rPr>
              <w:tab/>
            </w:r>
            <w:r w:rsidR="00597DEE" w:rsidRPr="009E0E54">
              <w:rPr>
                <w:rStyle w:val="Hyperlink"/>
                <w:noProof/>
              </w:rPr>
              <w:t>Scikit-learn</w:t>
            </w:r>
            <w:r w:rsidR="00597DEE">
              <w:rPr>
                <w:noProof/>
                <w:webHidden/>
              </w:rPr>
              <w:tab/>
            </w:r>
            <w:r w:rsidR="00597DEE">
              <w:rPr>
                <w:noProof/>
                <w:webHidden/>
              </w:rPr>
              <w:fldChar w:fldCharType="begin"/>
            </w:r>
            <w:r w:rsidR="00597DEE">
              <w:rPr>
                <w:noProof/>
                <w:webHidden/>
              </w:rPr>
              <w:instrText xml:space="preserve"> PAGEREF _Toc181022365 \h </w:instrText>
            </w:r>
            <w:r w:rsidR="00597DEE">
              <w:rPr>
                <w:noProof/>
                <w:webHidden/>
              </w:rPr>
            </w:r>
            <w:r w:rsidR="00597DEE">
              <w:rPr>
                <w:noProof/>
                <w:webHidden/>
              </w:rPr>
              <w:fldChar w:fldCharType="separate"/>
            </w:r>
            <w:r w:rsidR="00597DEE">
              <w:rPr>
                <w:noProof/>
                <w:webHidden/>
              </w:rPr>
              <w:t>4</w:t>
            </w:r>
            <w:r w:rsidR="00597DEE">
              <w:rPr>
                <w:noProof/>
                <w:webHidden/>
              </w:rPr>
              <w:fldChar w:fldCharType="end"/>
            </w:r>
          </w:hyperlink>
        </w:p>
        <w:p w14:paraId="15CE2484" w14:textId="67E87853" w:rsidR="00597DEE" w:rsidRDefault="00000000">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81022366" w:history="1">
            <w:r w:rsidR="00597DEE" w:rsidRPr="009E0E54">
              <w:rPr>
                <w:rStyle w:val="Hyperlink"/>
                <w:rFonts w:cs="Calibri Light"/>
                <w:noProof/>
              </w:rPr>
              <w:t>1.5.4</w:t>
            </w:r>
            <w:r w:rsidR="00597DEE">
              <w:rPr>
                <w:rFonts w:cstheme="minorBidi"/>
                <w:noProof/>
                <w:kern w:val="2"/>
                <w:sz w:val="24"/>
                <w:szCs w:val="21"/>
                <w:lang w:val="en-IN" w:eastAsia="en-IN" w:bidi="hi-IN"/>
                <w14:ligatures w14:val="standardContextual"/>
              </w:rPr>
              <w:tab/>
            </w:r>
            <w:r w:rsidR="00597DEE" w:rsidRPr="009E0E54">
              <w:rPr>
                <w:rStyle w:val="Hyperlink"/>
                <w:noProof/>
              </w:rPr>
              <w:t>TensorFlow</w:t>
            </w:r>
            <w:r w:rsidR="00597DEE">
              <w:rPr>
                <w:noProof/>
                <w:webHidden/>
              </w:rPr>
              <w:tab/>
            </w:r>
            <w:r w:rsidR="00597DEE">
              <w:rPr>
                <w:noProof/>
                <w:webHidden/>
              </w:rPr>
              <w:fldChar w:fldCharType="begin"/>
            </w:r>
            <w:r w:rsidR="00597DEE">
              <w:rPr>
                <w:noProof/>
                <w:webHidden/>
              </w:rPr>
              <w:instrText xml:space="preserve"> PAGEREF _Toc181022366 \h </w:instrText>
            </w:r>
            <w:r w:rsidR="00597DEE">
              <w:rPr>
                <w:noProof/>
                <w:webHidden/>
              </w:rPr>
            </w:r>
            <w:r w:rsidR="00597DEE">
              <w:rPr>
                <w:noProof/>
                <w:webHidden/>
              </w:rPr>
              <w:fldChar w:fldCharType="separate"/>
            </w:r>
            <w:r w:rsidR="00597DEE">
              <w:rPr>
                <w:noProof/>
                <w:webHidden/>
              </w:rPr>
              <w:t>4</w:t>
            </w:r>
            <w:r w:rsidR="00597DEE">
              <w:rPr>
                <w:noProof/>
                <w:webHidden/>
              </w:rPr>
              <w:fldChar w:fldCharType="end"/>
            </w:r>
          </w:hyperlink>
        </w:p>
        <w:p w14:paraId="205B89A9" w14:textId="1D2054B1" w:rsidR="00597DEE" w:rsidRDefault="00000000">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81022367" w:history="1">
            <w:r w:rsidR="00597DEE" w:rsidRPr="009E0E54">
              <w:rPr>
                <w:rStyle w:val="Hyperlink"/>
                <w:rFonts w:cs="Calibri Light"/>
                <w:noProof/>
              </w:rPr>
              <w:t>1.5.5</w:t>
            </w:r>
            <w:r w:rsidR="00597DEE">
              <w:rPr>
                <w:rFonts w:cstheme="minorBidi"/>
                <w:noProof/>
                <w:kern w:val="2"/>
                <w:sz w:val="24"/>
                <w:szCs w:val="21"/>
                <w:lang w:val="en-IN" w:eastAsia="en-IN" w:bidi="hi-IN"/>
                <w14:ligatures w14:val="standardContextual"/>
              </w:rPr>
              <w:tab/>
            </w:r>
            <w:r w:rsidR="00597DEE" w:rsidRPr="009E0E54">
              <w:rPr>
                <w:rStyle w:val="Hyperlink"/>
                <w:noProof/>
              </w:rPr>
              <w:t>Keras</w:t>
            </w:r>
            <w:r w:rsidR="00597DEE">
              <w:rPr>
                <w:noProof/>
                <w:webHidden/>
              </w:rPr>
              <w:tab/>
            </w:r>
            <w:r w:rsidR="00597DEE">
              <w:rPr>
                <w:noProof/>
                <w:webHidden/>
              </w:rPr>
              <w:fldChar w:fldCharType="begin"/>
            </w:r>
            <w:r w:rsidR="00597DEE">
              <w:rPr>
                <w:noProof/>
                <w:webHidden/>
              </w:rPr>
              <w:instrText xml:space="preserve"> PAGEREF _Toc181022367 \h </w:instrText>
            </w:r>
            <w:r w:rsidR="00597DEE">
              <w:rPr>
                <w:noProof/>
                <w:webHidden/>
              </w:rPr>
            </w:r>
            <w:r w:rsidR="00597DEE">
              <w:rPr>
                <w:noProof/>
                <w:webHidden/>
              </w:rPr>
              <w:fldChar w:fldCharType="separate"/>
            </w:r>
            <w:r w:rsidR="00597DEE">
              <w:rPr>
                <w:noProof/>
                <w:webHidden/>
              </w:rPr>
              <w:t>4</w:t>
            </w:r>
            <w:r w:rsidR="00597DEE">
              <w:rPr>
                <w:noProof/>
                <w:webHidden/>
              </w:rPr>
              <w:fldChar w:fldCharType="end"/>
            </w:r>
          </w:hyperlink>
        </w:p>
        <w:p w14:paraId="72BCEA97" w14:textId="4C134CD9" w:rsidR="00597DEE" w:rsidRDefault="00000000">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81022368" w:history="1">
            <w:r w:rsidR="00597DEE" w:rsidRPr="009E0E54">
              <w:rPr>
                <w:rStyle w:val="Hyperlink"/>
                <w:rFonts w:cs="Calibri Light"/>
                <w:noProof/>
              </w:rPr>
              <w:t>1.5.6</w:t>
            </w:r>
            <w:r w:rsidR="00597DEE">
              <w:rPr>
                <w:rFonts w:cstheme="minorBidi"/>
                <w:noProof/>
                <w:kern w:val="2"/>
                <w:sz w:val="24"/>
                <w:szCs w:val="21"/>
                <w:lang w:val="en-IN" w:eastAsia="en-IN" w:bidi="hi-IN"/>
                <w14:ligatures w14:val="standardContextual"/>
              </w:rPr>
              <w:tab/>
            </w:r>
            <w:r w:rsidR="00597DEE" w:rsidRPr="009E0E54">
              <w:rPr>
                <w:rStyle w:val="Hyperlink"/>
                <w:noProof/>
              </w:rPr>
              <w:t>PyTorch</w:t>
            </w:r>
            <w:r w:rsidR="00597DEE">
              <w:rPr>
                <w:noProof/>
                <w:webHidden/>
              </w:rPr>
              <w:tab/>
            </w:r>
            <w:r w:rsidR="00597DEE">
              <w:rPr>
                <w:noProof/>
                <w:webHidden/>
              </w:rPr>
              <w:fldChar w:fldCharType="begin"/>
            </w:r>
            <w:r w:rsidR="00597DEE">
              <w:rPr>
                <w:noProof/>
                <w:webHidden/>
              </w:rPr>
              <w:instrText xml:space="preserve"> PAGEREF _Toc181022368 \h </w:instrText>
            </w:r>
            <w:r w:rsidR="00597DEE">
              <w:rPr>
                <w:noProof/>
                <w:webHidden/>
              </w:rPr>
            </w:r>
            <w:r w:rsidR="00597DEE">
              <w:rPr>
                <w:noProof/>
                <w:webHidden/>
              </w:rPr>
              <w:fldChar w:fldCharType="separate"/>
            </w:r>
            <w:r w:rsidR="00597DEE">
              <w:rPr>
                <w:noProof/>
                <w:webHidden/>
              </w:rPr>
              <w:t>5</w:t>
            </w:r>
            <w:r w:rsidR="00597DEE">
              <w:rPr>
                <w:noProof/>
                <w:webHidden/>
              </w:rPr>
              <w:fldChar w:fldCharType="end"/>
            </w:r>
          </w:hyperlink>
        </w:p>
        <w:p w14:paraId="548086A9" w14:textId="2472CF78" w:rsidR="00597DEE" w:rsidRDefault="00000000">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81022369" w:history="1">
            <w:r w:rsidR="00597DEE" w:rsidRPr="009E0E54">
              <w:rPr>
                <w:rStyle w:val="Hyperlink"/>
                <w:rFonts w:cs="Calibri Light"/>
                <w:noProof/>
              </w:rPr>
              <w:t>1.5.7</w:t>
            </w:r>
            <w:r w:rsidR="00597DEE">
              <w:rPr>
                <w:rFonts w:cstheme="minorBidi"/>
                <w:noProof/>
                <w:kern w:val="2"/>
                <w:sz w:val="24"/>
                <w:szCs w:val="21"/>
                <w:lang w:val="en-IN" w:eastAsia="en-IN" w:bidi="hi-IN"/>
                <w14:ligatures w14:val="standardContextual"/>
              </w:rPr>
              <w:tab/>
            </w:r>
            <w:r w:rsidR="00597DEE" w:rsidRPr="009E0E54">
              <w:rPr>
                <w:rStyle w:val="Hyperlink"/>
                <w:noProof/>
              </w:rPr>
              <w:t>Pandas</w:t>
            </w:r>
            <w:r w:rsidR="00597DEE">
              <w:rPr>
                <w:noProof/>
                <w:webHidden/>
              </w:rPr>
              <w:tab/>
            </w:r>
            <w:r w:rsidR="00597DEE">
              <w:rPr>
                <w:noProof/>
                <w:webHidden/>
              </w:rPr>
              <w:fldChar w:fldCharType="begin"/>
            </w:r>
            <w:r w:rsidR="00597DEE">
              <w:rPr>
                <w:noProof/>
                <w:webHidden/>
              </w:rPr>
              <w:instrText xml:space="preserve"> PAGEREF _Toc181022369 \h </w:instrText>
            </w:r>
            <w:r w:rsidR="00597DEE">
              <w:rPr>
                <w:noProof/>
                <w:webHidden/>
              </w:rPr>
            </w:r>
            <w:r w:rsidR="00597DEE">
              <w:rPr>
                <w:noProof/>
                <w:webHidden/>
              </w:rPr>
              <w:fldChar w:fldCharType="separate"/>
            </w:r>
            <w:r w:rsidR="00597DEE">
              <w:rPr>
                <w:noProof/>
                <w:webHidden/>
              </w:rPr>
              <w:t>5</w:t>
            </w:r>
            <w:r w:rsidR="00597DEE">
              <w:rPr>
                <w:noProof/>
                <w:webHidden/>
              </w:rPr>
              <w:fldChar w:fldCharType="end"/>
            </w:r>
          </w:hyperlink>
        </w:p>
        <w:p w14:paraId="61BAD922" w14:textId="70DD4DB1" w:rsidR="00597DEE" w:rsidRDefault="00000000">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81022370" w:history="1">
            <w:r w:rsidR="00597DEE" w:rsidRPr="009E0E54">
              <w:rPr>
                <w:rStyle w:val="Hyperlink"/>
                <w:rFonts w:cs="Calibri Light"/>
                <w:noProof/>
              </w:rPr>
              <w:t>1.5.8</w:t>
            </w:r>
            <w:r w:rsidR="00597DEE">
              <w:rPr>
                <w:rFonts w:cstheme="minorBidi"/>
                <w:noProof/>
                <w:kern w:val="2"/>
                <w:sz w:val="24"/>
                <w:szCs w:val="21"/>
                <w:lang w:val="en-IN" w:eastAsia="en-IN" w:bidi="hi-IN"/>
                <w14:ligatures w14:val="standardContextual"/>
              </w:rPr>
              <w:tab/>
            </w:r>
            <w:r w:rsidR="00597DEE" w:rsidRPr="009E0E54">
              <w:rPr>
                <w:rStyle w:val="Hyperlink"/>
                <w:noProof/>
              </w:rPr>
              <w:t>Matplotlib</w:t>
            </w:r>
            <w:r w:rsidR="00597DEE">
              <w:rPr>
                <w:noProof/>
                <w:webHidden/>
              </w:rPr>
              <w:tab/>
            </w:r>
            <w:r w:rsidR="00597DEE">
              <w:rPr>
                <w:noProof/>
                <w:webHidden/>
              </w:rPr>
              <w:fldChar w:fldCharType="begin"/>
            </w:r>
            <w:r w:rsidR="00597DEE">
              <w:rPr>
                <w:noProof/>
                <w:webHidden/>
              </w:rPr>
              <w:instrText xml:space="preserve"> PAGEREF _Toc181022370 \h </w:instrText>
            </w:r>
            <w:r w:rsidR="00597DEE">
              <w:rPr>
                <w:noProof/>
                <w:webHidden/>
              </w:rPr>
            </w:r>
            <w:r w:rsidR="00597DEE">
              <w:rPr>
                <w:noProof/>
                <w:webHidden/>
              </w:rPr>
              <w:fldChar w:fldCharType="separate"/>
            </w:r>
            <w:r w:rsidR="00597DEE">
              <w:rPr>
                <w:noProof/>
                <w:webHidden/>
              </w:rPr>
              <w:t>5</w:t>
            </w:r>
            <w:r w:rsidR="00597DEE">
              <w:rPr>
                <w:noProof/>
                <w:webHidden/>
              </w:rPr>
              <w:fldChar w:fldCharType="end"/>
            </w:r>
          </w:hyperlink>
        </w:p>
        <w:p w14:paraId="5828E217" w14:textId="58C29A9F" w:rsidR="00597DEE" w:rsidRDefault="00000000">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81022371" w:history="1">
            <w:r w:rsidR="00597DEE" w:rsidRPr="009E0E54">
              <w:rPr>
                <w:rStyle w:val="Hyperlink"/>
                <w:rFonts w:cs="Calibri Light"/>
                <w:noProof/>
              </w:rPr>
              <w:t>1.5.9</w:t>
            </w:r>
            <w:r w:rsidR="00597DEE">
              <w:rPr>
                <w:rFonts w:cstheme="minorBidi"/>
                <w:noProof/>
                <w:kern w:val="2"/>
                <w:sz w:val="24"/>
                <w:szCs w:val="21"/>
                <w:lang w:val="en-IN" w:eastAsia="en-IN" w:bidi="hi-IN"/>
                <w14:ligatures w14:val="standardContextual"/>
              </w:rPr>
              <w:tab/>
            </w:r>
            <w:r w:rsidR="00597DEE" w:rsidRPr="009E0E54">
              <w:rPr>
                <w:rStyle w:val="Hyperlink"/>
                <w:noProof/>
              </w:rPr>
              <w:t>Most Used Library</w:t>
            </w:r>
            <w:r w:rsidR="00597DEE">
              <w:rPr>
                <w:noProof/>
                <w:webHidden/>
              </w:rPr>
              <w:tab/>
            </w:r>
            <w:r w:rsidR="00597DEE">
              <w:rPr>
                <w:noProof/>
                <w:webHidden/>
              </w:rPr>
              <w:fldChar w:fldCharType="begin"/>
            </w:r>
            <w:r w:rsidR="00597DEE">
              <w:rPr>
                <w:noProof/>
                <w:webHidden/>
              </w:rPr>
              <w:instrText xml:space="preserve"> PAGEREF _Toc181022371 \h </w:instrText>
            </w:r>
            <w:r w:rsidR="00597DEE">
              <w:rPr>
                <w:noProof/>
                <w:webHidden/>
              </w:rPr>
            </w:r>
            <w:r w:rsidR="00597DEE">
              <w:rPr>
                <w:noProof/>
                <w:webHidden/>
              </w:rPr>
              <w:fldChar w:fldCharType="separate"/>
            </w:r>
            <w:r w:rsidR="00597DEE">
              <w:rPr>
                <w:noProof/>
                <w:webHidden/>
              </w:rPr>
              <w:t>5</w:t>
            </w:r>
            <w:r w:rsidR="00597DEE">
              <w:rPr>
                <w:noProof/>
                <w:webHidden/>
              </w:rPr>
              <w:fldChar w:fldCharType="end"/>
            </w:r>
          </w:hyperlink>
        </w:p>
        <w:p w14:paraId="3376660C" w14:textId="2EEE3786" w:rsidR="00597DEE" w:rsidRDefault="00000000">
          <w:pPr>
            <w:pStyle w:val="TOC1"/>
            <w:tabs>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81022372" w:history="1">
            <w:r w:rsidR="00597DEE" w:rsidRPr="009E0E54">
              <w:rPr>
                <w:rStyle w:val="Hyperlink"/>
                <w:noProof/>
              </w:rPr>
              <w:t>2. Statistics</w:t>
            </w:r>
            <w:r w:rsidR="00597DEE">
              <w:rPr>
                <w:noProof/>
                <w:webHidden/>
              </w:rPr>
              <w:tab/>
            </w:r>
            <w:r w:rsidR="00597DEE">
              <w:rPr>
                <w:noProof/>
                <w:webHidden/>
              </w:rPr>
              <w:fldChar w:fldCharType="begin"/>
            </w:r>
            <w:r w:rsidR="00597DEE">
              <w:rPr>
                <w:noProof/>
                <w:webHidden/>
              </w:rPr>
              <w:instrText xml:space="preserve"> PAGEREF _Toc181022372 \h </w:instrText>
            </w:r>
            <w:r w:rsidR="00597DEE">
              <w:rPr>
                <w:noProof/>
                <w:webHidden/>
              </w:rPr>
            </w:r>
            <w:r w:rsidR="00597DEE">
              <w:rPr>
                <w:noProof/>
                <w:webHidden/>
              </w:rPr>
              <w:fldChar w:fldCharType="separate"/>
            </w:r>
            <w:r w:rsidR="00597DEE">
              <w:rPr>
                <w:noProof/>
                <w:webHidden/>
              </w:rPr>
              <w:t>6</w:t>
            </w:r>
            <w:r w:rsidR="00597DEE">
              <w:rPr>
                <w:noProof/>
                <w:webHidden/>
              </w:rPr>
              <w:fldChar w:fldCharType="end"/>
            </w:r>
          </w:hyperlink>
        </w:p>
        <w:p w14:paraId="60359E18" w14:textId="3E9E45EA" w:rsidR="00597DEE" w:rsidRDefault="00000000">
          <w:pPr>
            <w:pStyle w:val="TOC2"/>
            <w:tabs>
              <w:tab w:val="left" w:pos="960"/>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81022373" w:history="1">
            <w:r w:rsidR="00597DEE" w:rsidRPr="009E0E54">
              <w:rPr>
                <w:rStyle w:val="Hyperlink"/>
                <w:noProof/>
                <w:lang w:val="en-IN"/>
              </w:rPr>
              <w:t>2.1</w:t>
            </w:r>
            <w:r w:rsidR="00597DEE">
              <w:rPr>
                <w:rFonts w:asciiTheme="minorHAnsi" w:eastAsiaTheme="minorEastAsia" w:hAnsiTheme="minorHAnsi"/>
                <w:noProof/>
                <w:kern w:val="2"/>
                <w:sz w:val="24"/>
                <w:szCs w:val="21"/>
                <w:lang w:val="en-IN" w:eastAsia="en-IN" w:bidi="hi-IN"/>
                <w14:ligatures w14:val="standardContextual"/>
              </w:rPr>
              <w:tab/>
            </w:r>
            <w:r w:rsidR="00597DEE" w:rsidRPr="009E0E54">
              <w:rPr>
                <w:rStyle w:val="Hyperlink"/>
                <w:noProof/>
                <w:lang w:val="en-IN"/>
              </w:rPr>
              <w:t>Tensor</w:t>
            </w:r>
            <w:r w:rsidR="00597DEE">
              <w:rPr>
                <w:noProof/>
                <w:webHidden/>
              </w:rPr>
              <w:tab/>
            </w:r>
            <w:r w:rsidR="00597DEE">
              <w:rPr>
                <w:noProof/>
                <w:webHidden/>
              </w:rPr>
              <w:fldChar w:fldCharType="begin"/>
            </w:r>
            <w:r w:rsidR="00597DEE">
              <w:rPr>
                <w:noProof/>
                <w:webHidden/>
              </w:rPr>
              <w:instrText xml:space="preserve"> PAGEREF _Toc181022373 \h </w:instrText>
            </w:r>
            <w:r w:rsidR="00597DEE">
              <w:rPr>
                <w:noProof/>
                <w:webHidden/>
              </w:rPr>
            </w:r>
            <w:r w:rsidR="00597DEE">
              <w:rPr>
                <w:noProof/>
                <w:webHidden/>
              </w:rPr>
              <w:fldChar w:fldCharType="separate"/>
            </w:r>
            <w:r w:rsidR="00597DEE">
              <w:rPr>
                <w:noProof/>
                <w:webHidden/>
              </w:rPr>
              <w:t>6</w:t>
            </w:r>
            <w:r w:rsidR="00597DEE">
              <w:rPr>
                <w:noProof/>
                <w:webHidden/>
              </w:rPr>
              <w:fldChar w:fldCharType="end"/>
            </w:r>
          </w:hyperlink>
        </w:p>
        <w:p w14:paraId="03FEE05B" w14:textId="1282A355" w:rsidR="00597DEE" w:rsidRDefault="00000000">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81022374" w:history="1">
            <w:r w:rsidR="00597DEE" w:rsidRPr="009E0E54">
              <w:rPr>
                <w:rStyle w:val="Hyperlink"/>
                <w:rFonts w:eastAsiaTheme="minorHAnsi" w:cs="Calibri Light"/>
                <w:noProof/>
                <w:lang w:val="en-IN"/>
              </w:rPr>
              <w:t>2.1.1</w:t>
            </w:r>
            <w:r w:rsidR="00597DEE">
              <w:rPr>
                <w:rFonts w:cstheme="minorBidi"/>
                <w:noProof/>
                <w:kern w:val="2"/>
                <w:sz w:val="24"/>
                <w:szCs w:val="21"/>
                <w:lang w:val="en-IN" w:eastAsia="en-IN" w:bidi="hi-IN"/>
                <w14:ligatures w14:val="standardContextual"/>
              </w:rPr>
              <w:tab/>
            </w:r>
            <w:r w:rsidR="00597DEE" w:rsidRPr="009E0E54">
              <w:rPr>
                <w:rStyle w:val="Hyperlink"/>
                <w:rFonts w:eastAsiaTheme="minorHAnsi"/>
                <w:noProof/>
                <w:lang w:val="en-IN"/>
              </w:rPr>
              <w:t>Tensor Ranks or No of Dimension or No of Axis</w:t>
            </w:r>
            <w:r w:rsidR="00597DEE">
              <w:rPr>
                <w:noProof/>
                <w:webHidden/>
              </w:rPr>
              <w:tab/>
            </w:r>
            <w:r w:rsidR="00597DEE">
              <w:rPr>
                <w:noProof/>
                <w:webHidden/>
              </w:rPr>
              <w:fldChar w:fldCharType="begin"/>
            </w:r>
            <w:r w:rsidR="00597DEE">
              <w:rPr>
                <w:noProof/>
                <w:webHidden/>
              </w:rPr>
              <w:instrText xml:space="preserve"> PAGEREF _Toc181022374 \h </w:instrText>
            </w:r>
            <w:r w:rsidR="00597DEE">
              <w:rPr>
                <w:noProof/>
                <w:webHidden/>
              </w:rPr>
            </w:r>
            <w:r w:rsidR="00597DEE">
              <w:rPr>
                <w:noProof/>
                <w:webHidden/>
              </w:rPr>
              <w:fldChar w:fldCharType="separate"/>
            </w:r>
            <w:r w:rsidR="00597DEE">
              <w:rPr>
                <w:noProof/>
                <w:webHidden/>
              </w:rPr>
              <w:t>6</w:t>
            </w:r>
            <w:r w:rsidR="00597DEE">
              <w:rPr>
                <w:noProof/>
                <w:webHidden/>
              </w:rPr>
              <w:fldChar w:fldCharType="end"/>
            </w:r>
          </w:hyperlink>
        </w:p>
        <w:p w14:paraId="63F1AA2B" w14:textId="209B81AE" w:rsidR="00597DEE" w:rsidRDefault="00000000">
          <w:pPr>
            <w:pStyle w:val="TOC2"/>
            <w:tabs>
              <w:tab w:val="left" w:pos="960"/>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81022375" w:history="1">
            <w:r w:rsidR="00597DEE" w:rsidRPr="009E0E54">
              <w:rPr>
                <w:rStyle w:val="Hyperlink"/>
                <w:noProof/>
              </w:rPr>
              <w:t>2.2</w:t>
            </w:r>
            <w:r w:rsidR="00597DEE">
              <w:rPr>
                <w:rFonts w:asciiTheme="minorHAnsi" w:eastAsiaTheme="minorEastAsia" w:hAnsiTheme="minorHAnsi"/>
                <w:noProof/>
                <w:kern w:val="2"/>
                <w:sz w:val="24"/>
                <w:szCs w:val="21"/>
                <w:lang w:val="en-IN" w:eastAsia="en-IN" w:bidi="hi-IN"/>
                <w14:ligatures w14:val="standardContextual"/>
              </w:rPr>
              <w:tab/>
            </w:r>
            <w:r w:rsidR="00597DEE" w:rsidRPr="009E0E54">
              <w:rPr>
                <w:rStyle w:val="Hyperlink"/>
                <w:noProof/>
              </w:rPr>
              <w:t>Statistics</w:t>
            </w:r>
            <w:r w:rsidR="00597DEE">
              <w:rPr>
                <w:noProof/>
                <w:webHidden/>
              </w:rPr>
              <w:tab/>
            </w:r>
            <w:r w:rsidR="00597DEE">
              <w:rPr>
                <w:noProof/>
                <w:webHidden/>
              </w:rPr>
              <w:fldChar w:fldCharType="begin"/>
            </w:r>
            <w:r w:rsidR="00597DEE">
              <w:rPr>
                <w:noProof/>
                <w:webHidden/>
              </w:rPr>
              <w:instrText xml:space="preserve"> PAGEREF _Toc181022375 \h </w:instrText>
            </w:r>
            <w:r w:rsidR="00597DEE">
              <w:rPr>
                <w:noProof/>
                <w:webHidden/>
              </w:rPr>
            </w:r>
            <w:r w:rsidR="00597DEE">
              <w:rPr>
                <w:noProof/>
                <w:webHidden/>
              </w:rPr>
              <w:fldChar w:fldCharType="separate"/>
            </w:r>
            <w:r w:rsidR="00597DEE">
              <w:rPr>
                <w:noProof/>
                <w:webHidden/>
              </w:rPr>
              <w:t>9</w:t>
            </w:r>
            <w:r w:rsidR="00597DEE">
              <w:rPr>
                <w:noProof/>
                <w:webHidden/>
              </w:rPr>
              <w:fldChar w:fldCharType="end"/>
            </w:r>
          </w:hyperlink>
        </w:p>
        <w:p w14:paraId="491A2CC8" w14:textId="562031BD" w:rsidR="00597DEE" w:rsidRDefault="00000000">
          <w:pPr>
            <w:pStyle w:val="TOC2"/>
            <w:tabs>
              <w:tab w:val="left" w:pos="960"/>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81022376" w:history="1">
            <w:r w:rsidR="00597DEE" w:rsidRPr="009E0E54">
              <w:rPr>
                <w:rStyle w:val="Hyperlink"/>
                <w:noProof/>
              </w:rPr>
              <w:t>2.3</w:t>
            </w:r>
            <w:r w:rsidR="00597DEE">
              <w:rPr>
                <w:rFonts w:asciiTheme="minorHAnsi" w:eastAsiaTheme="minorEastAsia" w:hAnsiTheme="minorHAnsi"/>
                <w:noProof/>
                <w:kern w:val="2"/>
                <w:sz w:val="24"/>
                <w:szCs w:val="21"/>
                <w:lang w:val="en-IN" w:eastAsia="en-IN" w:bidi="hi-IN"/>
                <w14:ligatures w14:val="standardContextual"/>
              </w:rPr>
              <w:tab/>
            </w:r>
            <w:r w:rsidR="00597DEE" w:rsidRPr="009E0E54">
              <w:rPr>
                <w:rStyle w:val="Hyperlink"/>
                <w:noProof/>
              </w:rPr>
              <w:t>Mean, Variance and Standard Deviation</w:t>
            </w:r>
            <w:r w:rsidR="00597DEE">
              <w:rPr>
                <w:noProof/>
                <w:webHidden/>
              </w:rPr>
              <w:tab/>
            </w:r>
            <w:r w:rsidR="00597DEE">
              <w:rPr>
                <w:noProof/>
                <w:webHidden/>
              </w:rPr>
              <w:fldChar w:fldCharType="begin"/>
            </w:r>
            <w:r w:rsidR="00597DEE">
              <w:rPr>
                <w:noProof/>
                <w:webHidden/>
              </w:rPr>
              <w:instrText xml:space="preserve"> PAGEREF _Toc181022376 \h </w:instrText>
            </w:r>
            <w:r w:rsidR="00597DEE">
              <w:rPr>
                <w:noProof/>
                <w:webHidden/>
              </w:rPr>
            </w:r>
            <w:r w:rsidR="00597DEE">
              <w:rPr>
                <w:noProof/>
                <w:webHidden/>
              </w:rPr>
              <w:fldChar w:fldCharType="separate"/>
            </w:r>
            <w:r w:rsidR="00597DEE">
              <w:rPr>
                <w:noProof/>
                <w:webHidden/>
              </w:rPr>
              <w:t>9</w:t>
            </w:r>
            <w:r w:rsidR="00597DEE">
              <w:rPr>
                <w:noProof/>
                <w:webHidden/>
              </w:rPr>
              <w:fldChar w:fldCharType="end"/>
            </w:r>
          </w:hyperlink>
        </w:p>
        <w:p w14:paraId="0C34C37C" w14:textId="4F1EFBAF" w:rsidR="00597DEE" w:rsidRDefault="00000000">
          <w:pPr>
            <w:pStyle w:val="TOC2"/>
            <w:tabs>
              <w:tab w:val="left" w:pos="960"/>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81022377" w:history="1">
            <w:r w:rsidR="00597DEE" w:rsidRPr="009E0E54">
              <w:rPr>
                <w:rStyle w:val="Hyperlink"/>
                <w:noProof/>
              </w:rPr>
              <w:t>2.4</w:t>
            </w:r>
            <w:r w:rsidR="00597DEE">
              <w:rPr>
                <w:rFonts w:asciiTheme="minorHAnsi" w:eastAsiaTheme="minorEastAsia" w:hAnsiTheme="minorHAnsi"/>
                <w:noProof/>
                <w:kern w:val="2"/>
                <w:sz w:val="24"/>
                <w:szCs w:val="21"/>
                <w:lang w:val="en-IN" w:eastAsia="en-IN" w:bidi="hi-IN"/>
                <w14:ligatures w14:val="standardContextual"/>
              </w:rPr>
              <w:tab/>
            </w:r>
            <w:r w:rsidR="00597DEE" w:rsidRPr="009E0E54">
              <w:rPr>
                <w:rStyle w:val="Hyperlink"/>
                <w:noProof/>
              </w:rPr>
              <w:t>Types of Statistics</w:t>
            </w:r>
            <w:r w:rsidR="00597DEE">
              <w:rPr>
                <w:noProof/>
                <w:webHidden/>
              </w:rPr>
              <w:tab/>
            </w:r>
            <w:r w:rsidR="00597DEE">
              <w:rPr>
                <w:noProof/>
                <w:webHidden/>
              </w:rPr>
              <w:fldChar w:fldCharType="begin"/>
            </w:r>
            <w:r w:rsidR="00597DEE">
              <w:rPr>
                <w:noProof/>
                <w:webHidden/>
              </w:rPr>
              <w:instrText xml:space="preserve"> PAGEREF _Toc181022377 \h </w:instrText>
            </w:r>
            <w:r w:rsidR="00597DEE">
              <w:rPr>
                <w:noProof/>
                <w:webHidden/>
              </w:rPr>
            </w:r>
            <w:r w:rsidR="00597DEE">
              <w:rPr>
                <w:noProof/>
                <w:webHidden/>
              </w:rPr>
              <w:fldChar w:fldCharType="separate"/>
            </w:r>
            <w:r w:rsidR="00597DEE">
              <w:rPr>
                <w:noProof/>
                <w:webHidden/>
              </w:rPr>
              <w:t>10</w:t>
            </w:r>
            <w:r w:rsidR="00597DEE">
              <w:rPr>
                <w:noProof/>
                <w:webHidden/>
              </w:rPr>
              <w:fldChar w:fldCharType="end"/>
            </w:r>
          </w:hyperlink>
        </w:p>
        <w:p w14:paraId="5F3C22D1" w14:textId="1F51CDB4" w:rsidR="00597DEE" w:rsidRDefault="00000000">
          <w:pPr>
            <w:pStyle w:val="TOC2"/>
            <w:tabs>
              <w:tab w:val="left" w:pos="960"/>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81022378" w:history="1">
            <w:r w:rsidR="00597DEE" w:rsidRPr="009E0E54">
              <w:rPr>
                <w:rStyle w:val="Hyperlink"/>
                <w:noProof/>
              </w:rPr>
              <w:t>2.5</w:t>
            </w:r>
            <w:r w:rsidR="00597DEE">
              <w:rPr>
                <w:rFonts w:asciiTheme="minorHAnsi" w:eastAsiaTheme="minorEastAsia" w:hAnsiTheme="minorHAnsi"/>
                <w:noProof/>
                <w:kern w:val="2"/>
                <w:sz w:val="24"/>
                <w:szCs w:val="21"/>
                <w:lang w:val="en-IN" w:eastAsia="en-IN" w:bidi="hi-IN"/>
                <w14:ligatures w14:val="standardContextual"/>
              </w:rPr>
              <w:tab/>
            </w:r>
            <w:r w:rsidR="00597DEE" w:rsidRPr="009E0E54">
              <w:rPr>
                <w:rStyle w:val="Hyperlink"/>
                <w:noProof/>
              </w:rPr>
              <w:t>Descriptive Statistic</w:t>
            </w:r>
            <w:r w:rsidR="00597DEE">
              <w:rPr>
                <w:noProof/>
                <w:webHidden/>
              </w:rPr>
              <w:tab/>
            </w:r>
            <w:r w:rsidR="00597DEE">
              <w:rPr>
                <w:noProof/>
                <w:webHidden/>
              </w:rPr>
              <w:fldChar w:fldCharType="begin"/>
            </w:r>
            <w:r w:rsidR="00597DEE">
              <w:rPr>
                <w:noProof/>
                <w:webHidden/>
              </w:rPr>
              <w:instrText xml:space="preserve"> PAGEREF _Toc181022378 \h </w:instrText>
            </w:r>
            <w:r w:rsidR="00597DEE">
              <w:rPr>
                <w:noProof/>
                <w:webHidden/>
              </w:rPr>
            </w:r>
            <w:r w:rsidR="00597DEE">
              <w:rPr>
                <w:noProof/>
                <w:webHidden/>
              </w:rPr>
              <w:fldChar w:fldCharType="separate"/>
            </w:r>
            <w:r w:rsidR="00597DEE">
              <w:rPr>
                <w:noProof/>
                <w:webHidden/>
              </w:rPr>
              <w:t>10</w:t>
            </w:r>
            <w:r w:rsidR="00597DEE">
              <w:rPr>
                <w:noProof/>
                <w:webHidden/>
              </w:rPr>
              <w:fldChar w:fldCharType="end"/>
            </w:r>
          </w:hyperlink>
        </w:p>
        <w:p w14:paraId="2110A3AA" w14:textId="1DBD388E" w:rsidR="00597DEE" w:rsidRDefault="00000000">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81022379" w:history="1">
            <w:r w:rsidR="00597DEE" w:rsidRPr="009E0E54">
              <w:rPr>
                <w:rStyle w:val="Hyperlink"/>
                <w:rFonts w:cs="Calibri Light"/>
                <w:noProof/>
                <w:lang w:val="en-IN"/>
              </w:rPr>
              <w:t>2.5.1</w:t>
            </w:r>
            <w:r w:rsidR="00597DEE">
              <w:rPr>
                <w:rFonts w:cstheme="minorBidi"/>
                <w:noProof/>
                <w:kern w:val="2"/>
                <w:sz w:val="24"/>
                <w:szCs w:val="21"/>
                <w:lang w:val="en-IN" w:eastAsia="en-IN" w:bidi="hi-IN"/>
                <w14:ligatures w14:val="standardContextual"/>
              </w:rPr>
              <w:tab/>
            </w:r>
            <w:r w:rsidR="00597DEE" w:rsidRPr="009E0E54">
              <w:rPr>
                <w:rStyle w:val="Hyperlink"/>
                <w:noProof/>
                <w:lang w:val="en-IN"/>
              </w:rPr>
              <w:t>Types of Descriptive Statistics</w:t>
            </w:r>
            <w:r w:rsidR="00597DEE">
              <w:rPr>
                <w:noProof/>
                <w:webHidden/>
              </w:rPr>
              <w:tab/>
            </w:r>
            <w:r w:rsidR="00597DEE">
              <w:rPr>
                <w:noProof/>
                <w:webHidden/>
              </w:rPr>
              <w:fldChar w:fldCharType="begin"/>
            </w:r>
            <w:r w:rsidR="00597DEE">
              <w:rPr>
                <w:noProof/>
                <w:webHidden/>
              </w:rPr>
              <w:instrText xml:space="preserve"> PAGEREF _Toc181022379 \h </w:instrText>
            </w:r>
            <w:r w:rsidR="00597DEE">
              <w:rPr>
                <w:noProof/>
                <w:webHidden/>
              </w:rPr>
            </w:r>
            <w:r w:rsidR="00597DEE">
              <w:rPr>
                <w:noProof/>
                <w:webHidden/>
              </w:rPr>
              <w:fldChar w:fldCharType="separate"/>
            </w:r>
            <w:r w:rsidR="00597DEE">
              <w:rPr>
                <w:noProof/>
                <w:webHidden/>
              </w:rPr>
              <w:t>10</w:t>
            </w:r>
            <w:r w:rsidR="00597DEE">
              <w:rPr>
                <w:noProof/>
                <w:webHidden/>
              </w:rPr>
              <w:fldChar w:fldCharType="end"/>
            </w:r>
          </w:hyperlink>
        </w:p>
        <w:p w14:paraId="16636E47" w14:textId="5EDD5359" w:rsidR="00597DEE" w:rsidRDefault="00000000">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81022380" w:history="1">
            <w:r w:rsidR="00597DEE" w:rsidRPr="009E0E54">
              <w:rPr>
                <w:rStyle w:val="Hyperlink"/>
                <w:rFonts w:cs="Calibri Light"/>
                <w:noProof/>
                <w:lang w:val="en-IN"/>
              </w:rPr>
              <w:t>2.5.2</w:t>
            </w:r>
            <w:r w:rsidR="00597DEE">
              <w:rPr>
                <w:rFonts w:cstheme="minorBidi"/>
                <w:noProof/>
                <w:kern w:val="2"/>
                <w:sz w:val="24"/>
                <w:szCs w:val="21"/>
                <w:lang w:val="en-IN" w:eastAsia="en-IN" w:bidi="hi-IN"/>
                <w14:ligatures w14:val="standardContextual"/>
              </w:rPr>
              <w:tab/>
            </w:r>
            <w:r w:rsidR="00597DEE" w:rsidRPr="009E0E54">
              <w:rPr>
                <w:rStyle w:val="Hyperlink"/>
                <w:noProof/>
                <w:lang w:val="en-IN"/>
              </w:rPr>
              <w:t>Applications of Descriptive Statistics</w:t>
            </w:r>
            <w:r w:rsidR="00597DEE">
              <w:rPr>
                <w:noProof/>
                <w:webHidden/>
              </w:rPr>
              <w:tab/>
            </w:r>
            <w:r w:rsidR="00597DEE">
              <w:rPr>
                <w:noProof/>
                <w:webHidden/>
              </w:rPr>
              <w:fldChar w:fldCharType="begin"/>
            </w:r>
            <w:r w:rsidR="00597DEE">
              <w:rPr>
                <w:noProof/>
                <w:webHidden/>
              </w:rPr>
              <w:instrText xml:space="preserve"> PAGEREF _Toc181022380 \h </w:instrText>
            </w:r>
            <w:r w:rsidR="00597DEE">
              <w:rPr>
                <w:noProof/>
                <w:webHidden/>
              </w:rPr>
            </w:r>
            <w:r w:rsidR="00597DEE">
              <w:rPr>
                <w:noProof/>
                <w:webHidden/>
              </w:rPr>
              <w:fldChar w:fldCharType="separate"/>
            </w:r>
            <w:r w:rsidR="00597DEE">
              <w:rPr>
                <w:noProof/>
                <w:webHidden/>
              </w:rPr>
              <w:t>11</w:t>
            </w:r>
            <w:r w:rsidR="00597DEE">
              <w:rPr>
                <w:noProof/>
                <w:webHidden/>
              </w:rPr>
              <w:fldChar w:fldCharType="end"/>
            </w:r>
          </w:hyperlink>
        </w:p>
        <w:p w14:paraId="7F8A5223" w14:textId="6213AEDB" w:rsidR="00597DEE" w:rsidRDefault="00000000">
          <w:pPr>
            <w:pStyle w:val="TOC2"/>
            <w:tabs>
              <w:tab w:val="left" w:pos="960"/>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81022381" w:history="1">
            <w:r w:rsidR="00597DEE" w:rsidRPr="009E0E54">
              <w:rPr>
                <w:rStyle w:val="Hyperlink"/>
                <w:noProof/>
              </w:rPr>
              <w:t>2.6</w:t>
            </w:r>
            <w:r w:rsidR="00597DEE">
              <w:rPr>
                <w:rFonts w:asciiTheme="minorHAnsi" w:eastAsiaTheme="minorEastAsia" w:hAnsiTheme="minorHAnsi"/>
                <w:noProof/>
                <w:kern w:val="2"/>
                <w:sz w:val="24"/>
                <w:szCs w:val="21"/>
                <w:lang w:val="en-IN" w:eastAsia="en-IN" w:bidi="hi-IN"/>
                <w14:ligatures w14:val="standardContextual"/>
              </w:rPr>
              <w:tab/>
            </w:r>
            <w:r w:rsidR="00597DEE" w:rsidRPr="009E0E54">
              <w:rPr>
                <w:rStyle w:val="Hyperlink"/>
                <w:noProof/>
              </w:rPr>
              <w:t>Inferential Statistics</w:t>
            </w:r>
            <w:r w:rsidR="00597DEE">
              <w:rPr>
                <w:noProof/>
                <w:webHidden/>
              </w:rPr>
              <w:tab/>
            </w:r>
            <w:r w:rsidR="00597DEE">
              <w:rPr>
                <w:noProof/>
                <w:webHidden/>
              </w:rPr>
              <w:fldChar w:fldCharType="begin"/>
            </w:r>
            <w:r w:rsidR="00597DEE">
              <w:rPr>
                <w:noProof/>
                <w:webHidden/>
              </w:rPr>
              <w:instrText xml:space="preserve"> PAGEREF _Toc181022381 \h </w:instrText>
            </w:r>
            <w:r w:rsidR="00597DEE">
              <w:rPr>
                <w:noProof/>
                <w:webHidden/>
              </w:rPr>
            </w:r>
            <w:r w:rsidR="00597DEE">
              <w:rPr>
                <w:noProof/>
                <w:webHidden/>
              </w:rPr>
              <w:fldChar w:fldCharType="separate"/>
            </w:r>
            <w:r w:rsidR="00597DEE">
              <w:rPr>
                <w:noProof/>
                <w:webHidden/>
              </w:rPr>
              <w:t>11</w:t>
            </w:r>
            <w:r w:rsidR="00597DEE">
              <w:rPr>
                <w:noProof/>
                <w:webHidden/>
              </w:rPr>
              <w:fldChar w:fldCharType="end"/>
            </w:r>
          </w:hyperlink>
        </w:p>
        <w:p w14:paraId="787DF954" w14:textId="113A348B" w:rsidR="00597DEE" w:rsidRDefault="00000000">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81022382" w:history="1">
            <w:r w:rsidR="00597DEE" w:rsidRPr="009E0E54">
              <w:rPr>
                <w:rStyle w:val="Hyperlink"/>
                <w:rFonts w:cs="Calibri Light"/>
                <w:noProof/>
              </w:rPr>
              <w:t>2.6.1</w:t>
            </w:r>
            <w:r w:rsidR="00597DEE">
              <w:rPr>
                <w:rFonts w:cstheme="minorBidi"/>
                <w:noProof/>
                <w:kern w:val="2"/>
                <w:sz w:val="24"/>
                <w:szCs w:val="21"/>
                <w:lang w:val="en-IN" w:eastAsia="en-IN" w:bidi="hi-IN"/>
                <w14:ligatures w14:val="standardContextual"/>
              </w:rPr>
              <w:tab/>
            </w:r>
            <w:r w:rsidR="00597DEE" w:rsidRPr="009E0E54">
              <w:rPr>
                <w:rStyle w:val="Hyperlink"/>
                <w:noProof/>
              </w:rPr>
              <w:t>Uses cases of Inferential Statistics</w:t>
            </w:r>
            <w:r w:rsidR="00597DEE">
              <w:rPr>
                <w:noProof/>
                <w:webHidden/>
              </w:rPr>
              <w:tab/>
            </w:r>
            <w:r w:rsidR="00597DEE">
              <w:rPr>
                <w:noProof/>
                <w:webHidden/>
              </w:rPr>
              <w:fldChar w:fldCharType="begin"/>
            </w:r>
            <w:r w:rsidR="00597DEE">
              <w:rPr>
                <w:noProof/>
                <w:webHidden/>
              </w:rPr>
              <w:instrText xml:space="preserve"> PAGEREF _Toc181022382 \h </w:instrText>
            </w:r>
            <w:r w:rsidR="00597DEE">
              <w:rPr>
                <w:noProof/>
                <w:webHidden/>
              </w:rPr>
            </w:r>
            <w:r w:rsidR="00597DEE">
              <w:rPr>
                <w:noProof/>
                <w:webHidden/>
              </w:rPr>
              <w:fldChar w:fldCharType="separate"/>
            </w:r>
            <w:r w:rsidR="00597DEE">
              <w:rPr>
                <w:noProof/>
                <w:webHidden/>
              </w:rPr>
              <w:t>11</w:t>
            </w:r>
            <w:r w:rsidR="00597DEE">
              <w:rPr>
                <w:noProof/>
                <w:webHidden/>
              </w:rPr>
              <w:fldChar w:fldCharType="end"/>
            </w:r>
          </w:hyperlink>
        </w:p>
        <w:p w14:paraId="13D30C05" w14:textId="1A53EE39" w:rsidR="00597DEE" w:rsidRDefault="00000000">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81022383" w:history="1">
            <w:r w:rsidR="00597DEE" w:rsidRPr="009E0E54">
              <w:rPr>
                <w:rStyle w:val="Hyperlink"/>
                <w:rFonts w:cs="Calibri Light"/>
                <w:noProof/>
              </w:rPr>
              <w:t>2.6.2</w:t>
            </w:r>
            <w:r w:rsidR="00597DEE">
              <w:rPr>
                <w:rFonts w:cstheme="minorBidi"/>
                <w:noProof/>
                <w:kern w:val="2"/>
                <w:sz w:val="24"/>
                <w:szCs w:val="21"/>
                <w:lang w:val="en-IN" w:eastAsia="en-IN" w:bidi="hi-IN"/>
                <w14:ligatures w14:val="standardContextual"/>
              </w:rPr>
              <w:tab/>
            </w:r>
            <w:r w:rsidR="00597DEE" w:rsidRPr="009E0E54">
              <w:rPr>
                <w:rStyle w:val="Hyperlink"/>
                <w:noProof/>
              </w:rPr>
              <w:t>Applications of Inferential Statistics</w:t>
            </w:r>
            <w:r w:rsidR="00597DEE">
              <w:rPr>
                <w:noProof/>
                <w:webHidden/>
              </w:rPr>
              <w:tab/>
            </w:r>
            <w:r w:rsidR="00597DEE">
              <w:rPr>
                <w:noProof/>
                <w:webHidden/>
              </w:rPr>
              <w:fldChar w:fldCharType="begin"/>
            </w:r>
            <w:r w:rsidR="00597DEE">
              <w:rPr>
                <w:noProof/>
                <w:webHidden/>
              </w:rPr>
              <w:instrText xml:space="preserve"> PAGEREF _Toc181022383 \h </w:instrText>
            </w:r>
            <w:r w:rsidR="00597DEE">
              <w:rPr>
                <w:noProof/>
                <w:webHidden/>
              </w:rPr>
            </w:r>
            <w:r w:rsidR="00597DEE">
              <w:rPr>
                <w:noProof/>
                <w:webHidden/>
              </w:rPr>
              <w:fldChar w:fldCharType="separate"/>
            </w:r>
            <w:r w:rsidR="00597DEE">
              <w:rPr>
                <w:noProof/>
                <w:webHidden/>
              </w:rPr>
              <w:t>11</w:t>
            </w:r>
            <w:r w:rsidR="00597DEE">
              <w:rPr>
                <w:noProof/>
                <w:webHidden/>
              </w:rPr>
              <w:fldChar w:fldCharType="end"/>
            </w:r>
          </w:hyperlink>
        </w:p>
        <w:p w14:paraId="2280E313" w14:textId="30908A38" w:rsidR="00597DEE" w:rsidRDefault="00000000">
          <w:pPr>
            <w:pStyle w:val="TOC2"/>
            <w:tabs>
              <w:tab w:val="left" w:pos="960"/>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81022384" w:history="1">
            <w:r w:rsidR="00597DEE" w:rsidRPr="009E0E54">
              <w:rPr>
                <w:rStyle w:val="Hyperlink"/>
                <w:noProof/>
              </w:rPr>
              <w:t>2.7</w:t>
            </w:r>
            <w:r w:rsidR="00597DEE">
              <w:rPr>
                <w:rFonts w:asciiTheme="minorHAnsi" w:eastAsiaTheme="minorEastAsia" w:hAnsiTheme="minorHAnsi"/>
                <w:noProof/>
                <w:kern w:val="2"/>
                <w:sz w:val="24"/>
                <w:szCs w:val="21"/>
                <w:lang w:val="en-IN" w:eastAsia="en-IN" w:bidi="hi-IN"/>
                <w14:ligatures w14:val="standardContextual"/>
              </w:rPr>
              <w:tab/>
            </w:r>
            <w:r w:rsidR="00597DEE" w:rsidRPr="009E0E54">
              <w:rPr>
                <w:rStyle w:val="Hyperlink"/>
                <w:noProof/>
              </w:rPr>
              <w:t>Bias and Variance</w:t>
            </w:r>
            <w:r w:rsidR="00597DEE">
              <w:rPr>
                <w:noProof/>
                <w:webHidden/>
              </w:rPr>
              <w:tab/>
            </w:r>
            <w:r w:rsidR="00597DEE">
              <w:rPr>
                <w:noProof/>
                <w:webHidden/>
              </w:rPr>
              <w:fldChar w:fldCharType="begin"/>
            </w:r>
            <w:r w:rsidR="00597DEE">
              <w:rPr>
                <w:noProof/>
                <w:webHidden/>
              </w:rPr>
              <w:instrText xml:space="preserve"> PAGEREF _Toc181022384 \h </w:instrText>
            </w:r>
            <w:r w:rsidR="00597DEE">
              <w:rPr>
                <w:noProof/>
                <w:webHidden/>
              </w:rPr>
            </w:r>
            <w:r w:rsidR="00597DEE">
              <w:rPr>
                <w:noProof/>
                <w:webHidden/>
              </w:rPr>
              <w:fldChar w:fldCharType="separate"/>
            </w:r>
            <w:r w:rsidR="00597DEE">
              <w:rPr>
                <w:noProof/>
                <w:webHidden/>
              </w:rPr>
              <w:t>11</w:t>
            </w:r>
            <w:r w:rsidR="00597DEE">
              <w:rPr>
                <w:noProof/>
                <w:webHidden/>
              </w:rPr>
              <w:fldChar w:fldCharType="end"/>
            </w:r>
          </w:hyperlink>
        </w:p>
        <w:p w14:paraId="45941FC7" w14:textId="1E2CF6E8" w:rsidR="00597DEE" w:rsidRDefault="00000000">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81022385" w:history="1">
            <w:r w:rsidR="00597DEE" w:rsidRPr="009E0E54">
              <w:rPr>
                <w:rStyle w:val="Hyperlink"/>
                <w:rFonts w:cs="Calibri Light"/>
                <w:noProof/>
              </w:rPr>
              <w:t>2.7.1</w:t>
            </w:r>
            <w:r w:rsidR="00597DEE">
              <w:rPr>
                <w:rFonts w:cstheme="minorBidi"/>
                <w:noProof/>
                <w:kern w:val="2"/>
                <w:sz w:val="24"/>
                <w:szCs w:val="21"/>
                <w:lang w:val="en-IN" w:eastAsia="en-IN" w:bidi="hi-IN"/>
                <w14:ligatures w14:val="standardContextual"/>
              </w:rPr>
              <w:tab/>
            </w:r>
            <w:r w:rsidR="00597DEE" w:rsidRPr="009E0E54">
              <w:rPr>
                <w:rStyle w:val="Hyperlink"/>
                <w:noProof/>
              </w:rPr>
              <w:t>Bias</w:t>
            </w:r>
            <w:r w:rsidR="00597DEE">
              <w:rPr>
                <w:noProof/>
                <w:webHidden/>
              </w:rPr>
              <w:tab/>
            </w:r>
            <w:r w:rsidR="00597DEE">
              <w:rPr>
                <w:noProof/>
                <w:webHidden/>
              </w:rPr>
              <w:fldChar w:fldCharType="begin"/>
            </w:r>
            <w:r w:rsidR="00597DEE">
              <w:rPr>
                <w:noProof/>
                <w:webHidden/>
              </w:rPr>
              <w:instrText xml:space="preserve"> PAGEREF _Toc181022385 \h </w:instrText>
            </w:r>
            <w:r w:rsidR="00597DEE">
              <w:rPr>
                <w:noProof/>
                <w:webHidden/>
              </w:rPr>
            </w:r>
            <w:r w:rsidR="00597DEE">
              <w:rPr>
                <w:noProof/>
                <w:webHidden/>
              </w:rPr>
              <w:fldChar w:fldCharType="separate"/>
            </w:r>
            <w:r w:rsidR="00597DEE">
              <w:rPr>
                <w:noProof/>
                <w:webHidden/>
              </w:rPr>
              <w:t>11</w:t>
            </w:r>
            <w:r w:rsidR="00597DEE">
              <w:rPr>
                <w:noProof/>
                <w:webHidden/>
              </w:rPr>
              <w:fldChar w:fldCharType="end"/>
            </w:r>
          </w:hyperlink>
        </w:p>
        <w:p w14:paraId="5E93E0E5" w14:textId="524699DA" w:rsidR="00597DEE" w:rsidRDefault="00000000">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81022386" w:history="1">
            <w:r w:rsidR="00597DEE" w:rsidRPr="009E0E54">
              <w:rPr>
                <w:rStyle w:val="Hyperlink"/>
                <w:rFonts w:cs="Calibri Light"/>
                <w:noProof/>
              </w:rPr>
              <w:t>2.7.2</w:t>
            </w:r>
            <w:r w:rsidR="00597DEE">
              <w:rPr>
                <w:rFonts w:cstheme="minorBidi"/>
                <w:noProof/>
                <w:kern w:val="2"/>
                <w:sz w:val="24"/>
                <w:szCs w:val="21"/>
                <w:lang w:val="en-IN" w:eastAsia="en-IN" w:bidi="hi-IN"/>
                <w14:ligatures w14:val="standardContextual"/>
              </w:rPr>
              <w:tab/>
            </w:r>
            <w:r w:rsidR="00597DEE" w:rsidRPr="009E0E54">
              <w:rPr>
                <w:rStyle w:val="Hyperlink"/>
                <w:noProof/>
              </w:rPr>
              <w:t>Variance</w:t>
            </w:r>
            <w:r w:rsidR="00597DEE">
              <w:rPr>
                <w:noProof/>
                <w:webHidden/>
              </w:rPr>
              <w:tab/>
            </w:r>
            <w:r w:rsidR="00597DEE">
              <w:rPr>
                <w:noProof/>
                <w:webHidden/>
              </w:rPr>
              <w:fldChar w:fldCharType="begin"/>
            </w:r>
            <w:r w:rsidR="00597DEE">
              <w:rPr>
                <w:noProof/>
                <w:webHidden/>
              </w:rPr>
              <w:instrText xml:space="preserve"> PAGEREF _Toc181022386 \h </w:instrText>
            </w:r>
            <w:r w:rsidR="00597DEE">
              <w:rPr>
                <w:noProof/>
                <w:webHidden/>
              </w:rPr>
            </w:r>
            <w:r w:rsidR="00597DEE">
              <w:rPr>
                <w:noProof/>
                <w:webHidden/>
              </w:rPr>
              <w:fldChar w:fldCharType="separate"/>
            </w:r>
            <w:r w:rsidR="00597DEE">
              <w:rPr>
                <w:noProof/>
                <w:webHidden/>
              </w:rPr>
              <w:t>12</w:t>
            </w:r>
            <w:r w:rsidR="00597DEE">
              <w:rPr>
                <w:noProof/>
                <w:webHidden/>
              </w:rPr>
              <w:fldChar w:fldCharType="end"/>
            </w:r>
          </w:hyperlink>
        </w:p>
        <w:p w14:paraId="6A279598" w14:textId="29D1E439" w:rsidR="00597DEE" w:rsidRDefault="00000000">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81022387" w:history="1">
            <w:r w:rsidR="00597DEE" w:rsidRPr="009E0E54">
              <w:rPr>
                <w:rStyle w:val="Hyperlink"/>
                <w:rFonts w:cs="Calibri Light"/>
                <w:noProof/>
                <w:lang w:val="en-IN"/>
              </w:rPr>
              <w:t>2.7.3</w:t>
            </w:r>
            <w:r w:rsidR="00597DEE">
              <w:rPr>
                <w:rFonts w:cstheme="minorBidi"/>
                <w:noProof/>
                <w:kern w:val="2"/>
                <w:sz w:val="24"/>
                <w:szCs w:val="21"/>
                <w:lang w:val="en-IN" w:eastAsia="en-IN" w:bidi="hi-IN"/>
                <w14:ligatures w14:val="standardContextual"/>
              </w:rPr>
              <w:tab/>
            </w:r>
            <w:r w:rsidR="00597DEE" w:rsidRPr="009E0E54">
              <w:rPr>
                <w:rStyle w:val="Hyperlink"/>
                <w:noProof/>
                <w:lang w:val="en-IN"/>
              </w:rPr>
              <w:t>Different Combinations of Bias-Variance</w:t>
            </w:r>
            <w:r w:rsidR="00597DEE">
              <w:rPr>
                <w:noProof/>
                <w:webHidden/>
              </w:rPr>
              <w:tab/>
            </w:r>
            <w:r w:rsidR="00597DEE">
              <w:rPr>
                <w:noProof/>
                <w:webHidden/>
              </w:rPr>
              <w:fldChar w:fldCharType="begin"/>
            </w:r>
            <w:r w:rsidR="00597DEE">
              <w:rPr>
                <w:noProof/>
                <w:webHidden/>
              </w:rPr>
              <w:instrText xml:space="preserve"> PAGEREF _Toc181022387 \h </w:instrText>
            </w:r>
            <w:r w:rsidR="00597DEE">
              <w:rPr>
                <w:noProof/>
                <w:webHidden/>
              </w:rPr>
            </w:r>
            <w:r w:rsidR="00597DEE">
              <w:rPr>
                <w:noProof/>
                <w:webHidden/>
              </w:rPr>
              <w:fldChar w:fldCharType="separate"/>
            </w:r>
            <w:r w:rsidR="00597DEE">
              <w:rPr>
                <w:noProof/>
                <w:webHidden/>
              </w:rPr>
              <w:t>13</w:t>
            </w:r>
            <w:r w:rsidR="00597DEE">
              <w:rPr>
                <w:noProof/>
                <w:webHidden/>
              </w:rPr>
              <w:fldChar w:fldCharType="end"/>
            </w:r>
          </w:hyperlink>
        </w:p>
        <w:p w14:paraId="0BA2D159" w14:textId="0871D719" w:rsidR="00597DEE" w:rsidRDefault="00000000">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81022388" w:history="1">
            <w:r w:rsidR="00597DEE" w:rsidRPr="009E0E54">
              <w:rPr>
                <w:rStyle w:val="Hyperlink"/>
                <w:rFonts w:cs="Calibri Light"/>
                <w:noProof/>
                <w:lang w:val="en-IN"/>
              </w:rPr>
              <w:t>2.7.4</w:t>
            </w:r>
            <w:r w:rsidR="00597DEE">
              <w:rPr>
                <w:rFonts w:cstheme="minorBidi"/>
                <w:noProof/>
                <w:kern w:val="2"/>
                <w:sz w:val="24"/>
                <w:szCs w:val="21"/>
                <w:lang w:val="en-IN" w:eastAsia="en-IN" w:bidi="hi-IN"/>
                <w14:ligatures w14:val="standardContextual"/>
              </w:rPr>
              <w:tab/>
            </w:r>
            <w:r w:rsidR="00597DEE" w:rsidRPr="009E0E54">
              <w:rPr>
                <w:rStyle w:val="Hyperlink"/>
                <w:noProof/>
                <w:lang w:val="en-IN"/>
              </w:rPr>
              <w:t>Bias Variance Tradeoff</w:t>
            </w:r>
            <w:r w:rsidR="00597DEE">
              <w:rPr>
                <w:noProof/>
                <w:webHidden/>
              </w:rPr>
              <w:tab/>
            </w:r>
            <w:r w:rsidR="00597DEE">
              <w:rPr>
                <w:noProof/>
                <w:webHidden/>
              </w:rPr>
              <w:fldChar w:fldCharType="begin"/>
            </w:r>
            <w:r w:rsidR="00597DEE">
              <w:rPr>
                <w:noProof/>
                <w:webHidden/>
              </w:rPr>
              <w:instrText xml:space="preserve"> PAGEREF _Toc181022388 \h </w:instrText>
            </w:r>
            <w:r w:rsidR="00597DEE">
              <w:rPr>
                <w:noProof/>
                <w:webHidden/>
              </w:rPr>
            </w:r>
            <w:r w:rsidR="00597DEE">
              <w:rPr>
                <w:noProof/>
                <w:webHidden/>
              </w:rPr>
              <w:fldChar w:fldCharType="separate"/>
            </w:r>
            <w:r w:rsidR="00597DEE">
              <w:rPr>
                <w:noProof/>
                <w:webHidden/>
              </w:rPr>
              <w:t>13</w:t>
            </w:r>
            <w:r w:rsidR="00597DEE">
              <w:rPr>
                <w:noProof/>
                <w:webHidden/>
              </w:rPr>
              <w:fldChar w:fldCharType="end"/>
            </w:r>
          </w:hyperlink>
        </w:p>
        <w:p w14:paraId="0045F0BE" w14:textId="1D9EBD6D" w:rsidR="00597DEE" w:rsidRDefault="00000000">
          <w:pPr>
            <w:pStyle w:val="TOC2"/>
            <w:tabs>
              <w:tab w:val="left" w:pos="960"/>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81022389" w:history="1">
            <w:r w:rsidR="00597DEE" w:rsidRPr="009E0E54">
              <w:rPr>
                <w:rStyle w:val="Hyperlink"/>
                <w:noProof/>
              </w:rPr>
              <w:t>2.8</w:t>
            </w:r>
            <w:r w:rsidR="00597DEE">
              <w:rPr>
                <w:rFonts w:asciiTheme="minorHAnsi" w:eastAsiaTheme="minorEastAsia" w:hAnsiTheme="minorHAnsi"/>
                <w:noProof/>
                <w:kern w:val="2"/>
                <w:sz w:val="24"/>
                <w:szCs w:val="21"/>
                <w:lang w:val="en-IN" w:eastAsia="en-IN" w:bidi="hi-IN"/>
                <w14:ligatures w14:val="standardContextual"/>
              </w:rPr>
              <w:tab/>
            </w:r>
            <w:r w:rsidR="00597DEE" w:rsidRPr="009E0E54">
              <w:rPr>
                <w:rStyle w:val="Hyperlink"/>
                <w:noProof/>
              </w:rPr>
              <w:t>Hypothesis Testing</w:t>
            </w:r>
            <w:r w:rsidR="00597DEE">
              <w:rPr>
                <w:noProof/>
                <w:webHidden/>
              </w:rPr>
              <w:tab/>
            </w:r>
            <w:r w:rsidR="00597DEE">
              <w:rPr>
                <w:noProof/>
                <w:webHidden/>
              </w:rPr>
              <w:fldChar w:fldCharType="begin"/>
            </w:r>
            <w:r w:rsidR="00597DEE">
              <w:rPr>
                <w:noProof/>
                <w:webHidden/>
              </w:rPr>
              <w:instrText xml:space="preserve"> PAGEREF _Toc181022389 \h </w:instrText>
            </w:r>
            <w:r w:rsidR="00597DEE">
              <w:rPr>
                <w:noProof/>
                <w:webHidden/>
              </w:rPr>
            </w:r>
            <w:r w:rsidR="00597DEE">
              <w:rPr>
                <w:noProof/>
                <w:webHidden/>
              </w:rPr>
              <w:fldChar w:fldCharType="separate"/>
            </w:r>
            <w:r w:rsidR="00597DEE">
              <w:rPr>
                <w:noProof/>
                <w:webHidden/>
              </w:rPr>
              <w:t>14</w:t>
            </w:r>
            <w:r w:rsidR="00597DEE">
              <w:rPr>
                <w:noProof/>
                <w:webHidden/>
              </w:rPr>
              <w:fldChar w:fldCharType="end"/>
            </w:r>
          </w:hyperlink>
        </w:p>
        <w:p w14:paraId="16315F59" w14:textId="0DF82864" w:rsidR="00597DEE" w:rsidRDefault="00000000">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81022390" w:history="1">
            <w:r w:rsidR="00597DEE" w:rsidRPr="009E0E54">
              <w:rPr>
                <w:rStyle w:val="Hyperlink"/>
                <w:rFonts w:cs="Calibri Light"/>
                <w:noProof/>
                <w:lang w:val="en-IN"/>
              </w:rPr>
              <w:t>2.8.1</w:t>
            </w:r>
            <w:r w:rsidR="00597DEE">
              <w:rPr>
                <w:rFonts w:cstheme="minorBidi"/>
                <w:noProof/>
                <w:kern w:val="2"/>
                <w:sz w:val="24"/>
                <w:szCs w:val="21"/>
                <w:lang w:val="en-IN" w:eastAsia="en-IN" w:bidi="hi-IN"/>
                <w14:ligatures w14:val="standardContextual"/>
              </w:rPr>
              <w:tab/>
            </w:r>
            <w:r w:rsidR="00597DEE" w:rsidRPr="009E0E54">
              <w:rPr>
                <w:rStyle w:val="Hyperlink"/>
                <w:noProof/>
                <w:lang w:val="en-IN"/>
              </w:rPr>
              <w:t>Defining Hypotheses</w:t>
            </w:r>
            <w:r w:rsidR="00597DEE">
              <w:rPr>
                <w:noProof/>
                <w:webHidden/>
              </w:rPr>
              <w:tab/>
            </w:r>
            <w:r w:rsidR="00597DEE">
              <w:rPr>
                <w:noProof/>
                <w:webHidden/>
              </w:rPr>
              <w:fldChar w:fldCharType="begin"/>
            </w:r>
            <w:r w:rsidR="00597DEE">
              <w:rPr>
                <w:noProof/>
                <w:webHidden/>
              </w:rPr>
              <w:instrText xml:space="preserve"> PAGEREF _Toc181022390 \h </w:instrText>
            </w:r>
            <w:r w:rsidR="00597DEE">
              <w:rPr>
                <w:noProof/>
                <w:webHidden/>
              </w:rPr>
            </w:r>
            <w:r w:rsidR="00597DEE">
              <w:rPr>
                <w:noProof/>
                <w:webHidden/>
              </w:rPr>
              <w:fldChar w:fldCharType="separate"/>
            </w:r>
            <w:r w:rsidR="00597DEE">
              <w:rPr>
                <w:noProof/>
                <w:webHidden/>
              </w:rPr>
              <w:t>14</w:t>
            </w:r>
            <w:r w:rsidR="00597DEE">
              <w:rPr>
                <w:noProof/>
                <w:webHidden/>
              </w:rPr>
              <w:fldChar w:fldCharType="end"/>
            </w:r>
          </w:hyperlink>
        </w:p>
        <w:p w14:paraId="7F23A741" w14:textId="0893876A" w:rsidR="00597DEE" w:rsidRDefault="00000000">
          <w:pPr>
            <w:pStyle w:val="TOC2"/>
            <w:tabs>
              <w:tab w:val="left" w:pos="960"/>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81022391" w:history="1">
            <w:r w:rsidR="00597DEE" w:rsidRPr="009E0E54">
              <w:rPr>
                <w:rStyle w:val="Hyperlink"/>
                <w:bCs/>
                <w:noProof/>
                <w:lang w:val="en-IN"/>
              </w:rPr>
              <w:t>2.9</w:t>
            </w:r>
            <w:r w:rsidR="00597DEE">
              <w:rPr>
                <w:rFonts w:asciiTheme="minorHAnsi" w:eastAsiaTheme="minorEastAsia" w:hAnsiTheme="minorHAnsi"/>
                <w:noProof/>
                <w:kern w:val="2"/>
                <w:sz w:val="24"/>
                <w:szCs w:val="21"/>
                <w:lang w:val="en-IN" w:eastAsia="en-IN" w:bidi="hi-IN"/>
                <w14:ligatures w14:val="standardContextual"/>
              </w:rPr>
              <w:tab/>
            </w:r>
            <w:r w:rsidR="00597DEE" w:rsidRPr="009E0E54">
              <w:rPr>
                <w:rStyle w:val="Hyperlink"/>
                <w:bCs/>
                <w:noProof/>
                <w:lang w:val="en-IN"/>
              </w:rPr>
              <w:t>Covariance and Correlation</w:t>
            </w:r>
            <w:r w:rsidR="00597DEE">
              <w:rPr>
                <w:noProof/>
                <w:webHidden/>
              </w:rPr>
              <w:tab/>
            </w:r>
            <w:r w:rsidR="00597DEE">
              <w:rPr>
                <w:noProof/>
                <w:webHidden/>
              </w:rPr>
              <w:fldChar w:fldCharType="begin"/>
            </w:r>
            <w:r w:rsidR="00597DEE">
              <w:rPr>
                <w:noProof/>
                <w:webHidden/>
              </w:rPr>
              <w:instrText xml:space="preserve"> PAGEREF _Toc181022391 \h </w:instrText>
            </w:r>
            <w:r w:rsidR="00597DEE">
              <w:rPr>
                <w:noProof/>
                <w:webHidden/>
              </w:rPr>
            </w:r>
            <w:r w:rsidR="00597DEE">
              <w:rPr>
                <w:noProof/>
                <w:webHidden/>
              </w:rPr>
              <w:fldChar w:fldCharType="separate"/>
            </w:r>
            <w:r w:rsidR="00597DEE">
              <w:rPr>
                <w:noProof/>
                <w:webHidden/>
              </w:rPr>
              <w:t>15</w:t>
            </w:r>
            <w:r w:rsidR="00597DEE">
              <w:rPr>
                <w:noProof/>
                <w:webHidden/>
              </w:rPr>
              <w:fldChar w:fldCharType="end"/>
            </w:r>
          </w:hyperlink>
        </w:p>
        <w:p w14:paraId="15D47397" w14:textId="5FAD0CAC" w:rsidR="00597DEE" w:rsidRDefault="00000000">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81022392" w:history="1">
            <w:r w:rsidR="00597DEE" w:rsidRPr="009E0E54">
              <w:rPr>
                <w:rStyle w:val="Hyperlink"/>
                <w:rFonts w:cs="Calibri Light"/>
                <w:noProof/>
                <w:lang w:val="en-IN"/>
              </w:rPr>
              <w:t>2.9.1</w:t>
            </w:r>
            <w:r w:rsidR="00597DEE">
              <w:rPr>
                <w:rFonts w:cstheme="minorBidi"/>
                <w:noProof/>
                <w:kern w:val="2"/>
                <w:sz w:val="24"/>
                <w:szCs w:val="21"/>
                <w:lang w:val="en-IN" w:eastAsia="en-IN" w:bidi="hi-IN"/>
                <w14:ligatures w14:val="standardContextual"/>
              </w:rPr>
              <w:tab/>
            </w:r>
            <w:r w:rsidR="00597DEE" w:rsidRPr="009E0E54">
              <w:rPr>
                <w:rStyle w:val="Hyperlink"/>
                <w:noProof/>
                <w:lang w:val="en-IN"/>
              </w:rPr>
              <w:t>Covariance</w:t>
            </w:r>
            <w:r w:rsidR="00597DEE">
              <w:rPr>
                <w:noProof/>
                <w:webHidden/>
              </w:rPr>
              <w:tab/>
            </w:r>
            <w:r w:rsidR="00597DEE">
              <w:rPr>
                <w:noProof/>
                <w:webHidden/>
              </w:rPr>
              <w:fldChar w:fldCharType="begin"/>
            </w:r>
            <w:r w:rsidR="00597DEE">
              <w:rPr>
                <w:noProof/>
                <w:webHidden/>
              </w:rPr>
              <w:instrText xml:space="preserve"> PAGEREF _Toc181022392 \h </w:instrText>
            </w:r>
            <w:r w:rsidR="00597DEE">
              <w:rPr>
                <w:noProof/>
                <w:webHidden/>
              </w:rPr>
            </w:r>
            <w:r w:rsidR="00597DEE">
              <w:rPr>
                <w:noProof/>
                <w:webHidden/>
              </w:rPr>
              <w:fldChar w:fldCharType="separate"/>
            </w:r>
            <w:r w:rsidR="00597DEE">
              <w:rPr>
                <w:noProof/>
                <w:webHidden/>
              </w:rPr>
              <w:t>15</w:t>
            </w:r>
            <w:r w:rsidR="00597DEE">
              <w:rPr>
                <w:noProof/>
                <w:webHidden/>
              </w:rPr>
              <w:fldChar w:fldCharType="end"/>
            </w:r>
          </w:hyperlink>
        </w:p>
        <w:p w14:paraId="12632107" w14:textId="3E1819B2" w:rsidR="00597DEE" w:rsidRDefault="00000000">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81022393" w:history="1">
            <w:r w:rsidR="00597DEE" w:rsidRPr="009E0E54">
              <w:rPr>
                <w:rStyle w:val="Hyperlink"/>
                <w:rFonts w:cs="Calibri Light"/>
                <w:noProof/>
                <w:lang w:val="en-IN"/>
              </w:rPr>
              <w:t>2.9.2</w:t>
            </w:r>
            <w:r w:rsidR="00597DEE">
              <w:rPr>
                <w:rFonts w:cstheme="minorBidi"/>
                <w:noProof/>
                <w:kern w:val="2"/>
                <w:sz w:val="24"/>
                <w:szCs w:val="21"/>
                <w:lang w:val="en-IN" w:eastAsia="en-IN" w:bidi="hi-IN"/>
                <w14:ligatures w14:val="standardContextual"/>
              </w:rPr>
              <w:tab/>
            </w:r>
            <w:r w:rsidR="00597DEE" w:rsidRPr="009E0E54">
              <w:rPr>
                <w:rStyle w:val="Hyperlink"/>
                <w:noProof/>
                <w:lang w:val="en-IN"/>
              </w:rPr>
              <w:t>Correlation</w:t>
            </w:r>
            <w:r w:rsidR="00597DEE">
              <w:rPr>
                <w:noProof/>
                <w:webHidden/>
              </w:rPr>
              <w:tab/>
            </w:r>
            <w:r w:rsidR="00597DEE">
              <w:rPr>
                <w:noProof/>
                <w:webHidden/>
              </w:rPr>
              <w:fldChar w:fldCharType="begin"/>
            </w:r>
            <w:r w:rsidR="00597DEE">
              <w:rPr>
                <w:noProof/>
                <w:webHidden/>
              </w:rPr>
              <w:instrText xml:space="preserve"> PAGEREF _Toc181022393 \h </w:instrText>
            </w:r>
            <w:r w:rsidR="00597DEE">
              <w:rPr>
                <w:noProof/>
                <w:webHidden/>
              </w:rPr>
            </w:r>
            <w:r w:rsidR="00597DEE">
              <w:rPr>
                <w:noProof/>
                <w:webHidden/>
              </w:rPr>
              <w:fldChar w:fldCharType="separate"/>
            </w:r>
            <w:r w:rsidR="00597DEE">
              <w:rPr>
                <w:noProof/>
                <w:webHidden/>
              </w:rPr>
              <w:t>15</w:t>
            </w:r>
            <w:r w:rsidR="00597DEE">
              <w:rPr>
                <w:noProof/>
                <w:webHidden/>
              </w:rPr>
              <w:fldChar w:fldCharType="end"/>
            </w:r>
          </w:hyperlink>
        </w:p>
        <w:p w14:paraId="7FF6D3B8" w14:textId="58C1384F" w:rsidR="00597DEE" w:rsidRDefault="00000000">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81022394" w:history="1">
            <w:r w:rsidR="00597DEE" w:rsidRPr="009E0E54">
              <w:rPr>
                <w:rStyle w:val="Hyperlink"/>
                <w:rFonts w:cs="Calibri Light"/>
                <w:noProof/>
                <w:lang w:val="en-IN"/>
              </w:rPr>
              <w:t>2.9.3</w:t>
            </w:r>
            <w:r w:rsidR="00597DEE">
              <w:rPr>
                <w:rFonts w:cstheme="minorBidi"/>
                <w:noProof/>
                <w:kern w:val="2"/>
                <w:sz w:val="24"/>
                <w:szCs w:val="21"/>
                <w:lang w:val="en-IN" w:eastAsia="en-IN" w:bidi="hi-IN"/>
                <w14:ligatures w14:val="standardContextual"/>
              </w:rPr>
              <w:tab/>
            </w:r>
            <w:r w:rsidR="00597DEE" w:rsidRPr="009E0E54">
              <w:rPr>
                <w:rStyle w:val="Hyperlink"/>
                <w:noProof/>
                <w:lang w:val="en-IN"/>
              </w:rPr>
              <w:t>Difference between Covariance and Correlation</w:t>
            </w:r>
            <w:r w:rsidR="00597DEE">
              <w:rPr>
                <w:noProof/>
                <w:webHidden/>
              </w:rPr>
              <w:tab/>
            </w:r>
            <w:r w:rsidR="00597DEE">
              <w:rPr>
                <w:noProof/>
                <w:webHidden/>
              </w:rPr>
              <w:fldChar w:fldCharType="begin"/>
            </w:r>
            <w:r w:rsidR="00597DEE">
              <w:rPr>
                <w:noProof/>
                <w:webHidden/>
              </w:rPr>
              <w:instrText xml:space="preserve"> PAGEREF _Toc181022394 \h </w:instrText>
            </w:r>
            <w:r w:rsidR="00597DEE">
              <w:rPr>
                <w:noProof/>
                <w:webHidden/>
              </w:rPr>
            </w:r>
            <w:r w:rsidR="00597DEE">
              <w:rPr>
                <w:noProof/>
                <w:webHidden/>
              </w:rPr>
              <w:fldChar w:fldCharType="separate"/>
            </w:r>
            <w:r w:rsidR="00597DEE">
              <w:rPr>
                <w:noProof/>
                <w:webHidden/>
              </w:rPr>
              <w:t>19</w:t>
            </w:r>
            <w:r w:rsidR="00597DEE">
              <w:rPr>
                <w:noProof/>
                <w:webHidden/>
              </w:rPr>
              <w:fldChar w:fldCharType="end"/>
            </w:r>
          </w:hyperlink>
        </w:p>
        <w:p w14:paraId="3B25334E" w14:textId="63C344F6" w:rsidR="00597DEE" w:rsidRDefault="00000000">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81022395" w:history="1">
            <w:r w:rsidR="00597DEE" w:rsidRPr="009E0E54">
              <w:rPr>
                <w:rStyle w:val="Hyperlink"/>
                <w:rFonts w:cs="Calibri Light"/>
                <w:noProof/>
                <w:lang w:val="en-IN"/>
              </w:rPr>
              <w:t>2.9.4</w:t>
            </w:r>
            <w:r w:rsidR="00597DEE">
              <w:rPr>
                <w:rFonts w:cstheme="minorBidi"/>
                <w:noProof/>
                <w:kern w:val="2"/>
                <w:sz w:val="24"/>
                <w:szCs w:val="21"/>
                <w:lang w:val="en-IN" w:eastAsia="en-IN" w:bidi="hi-IN"/>
                <w14:ligatures w14:val="standardContextual"/>
              </w:rPr>
              <w:tab/>
            </w:r>
            <w:r w:rsidR="00597DEE" w:rsidRPr="009E0E54">
              <w:rPr>
                <w:rStyle w:val="Hyperlink"/>
                <w:noProof/>
                <w:lang w:val="en-IN"/>
              </w:rPr>
              <w:t>Applications of Covariance and Correlation</w:t>
            </w:r>
            <w:r w:rsidR="00597DEE">
              <w:rPr>
                <w:noProof/>
                <w:webHidden/>
              </w:rPr>
              <w:tab/>
            </w:r>
            <w:r w:rsidR="00597DEE">
              <w:rPr>
                <w:noProof/>
                <w:webHidden/>
              </w:rPr>
              <w:fldChar w:fldCharType="begin"/>
            </w:r>
            <w:r w:rsidR="00597DEE">
              <w:rPr>
                <w:noProof/>
                <w:webHidden/>
              </w:rPr>
              <w:instrText xml:space="preserve"> PAGEREF _Toc181022395 \h </w:instrText>
            </w:r>
            <w:r w:rsidR="00597DEE">
              <w:rPr>
                <w:noProof/>
                <w:webHidden/>
              </w:rPr>
            </w:r>
            <w:r w:rsidR="00597DEE">
              <w:rPr>
                <w:noProof/>
                <w:webHidden/>
              </w:rPr>
              <w:fldChar w:fldCharType="separate"/>
            </w:r>
            <w:r w:rsidR="00597DEE">
              <w:rPr>
                <w:noProof/>
                <w:webHidden/>
              </w:rPr>
              <w:t>20</w:t>
            </w:r>
            <w:r w:rsidR="00597DEE">
              <w:rPr>
                <w:noProof/>
                <w:webHidden/>
              </w:rPr>
              <w:fldChar w:fldCharType="end"/>
            </w:r>
          </w:hyperlink>
        </w:p>
        <w:p w14:paraId="1D2DFBBF" w14:textId="649B661D" w:rsidR="00597DEE" w:rsidRDefault="00000000">
          <w:pPr>
            <w:pStyle w:val="TOC1"/>
            <w:tabs>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81022396" w:history="1">
            <w:r w:rsidR="00597DEE" w:rsidRPr="009E0E54">
              <w:rPr>
                <w:rStyle w:val="Hyperlink"/>
                <w:noProof/>
              </w:rPr>
              <w:t>3. Data and It’s Processing (Link)</w:t>
            </w:r>
            <w:r w:rsidR="00597DEE">
              <w:rPr>
                <w:noProof/>
                <w:webHidden/>
              </w:rPr>
              <w:tab/>
            </w:r>
            <w:r w:rsidR="00597DEE">
              <w:rPr>
                <w:noProof/>
                <w:webHidden/>
              </w:rPr>
              <w:fldChar w:fldCharType="begin"/>
            </w:r>
            <w:r w:rsidR="00597DEE">
              <w:rPr>
                <w:noProof/>
                <w:webHidden/>
              </w:rPr>
              <w:instrText xml:space="preserve"> PAGEREF _Toc181022396 \h </w:instrText>
            </w:r>
            <w:r w:rsidR="00597DEE">
              <w:rPr>
                <w:noProof/>
                <w:webHidden/>
              </w:rPr>
            </w:r>
            <w:r w:rsidR="00597DEE">
              <w:rPr>
                <w:noProof/>
                <w:webHidden/>
              </w:rPr>
              <w:fldChar w:fldCharType="separate"/>
            </w:r>
            <w:r w:rsidR="00597DEE">
              <w:rPr>
                <w:noProof/>
                <w:webHidden/>
              </w:rPr>
              <w:t>21</w:t>
            </w:r>
            <w:r w:rsidR="00597DEE">
              <w:rPr>
                <w:noProof/>
                <w:webHidden/>
              </w:rPr>
              <w:fldChar w:fldCharType="end"/>
            </w:r>
          </w:hyperlink>
        </w:p>
        <w:p w14:paraId="081FA203" w14:textId="113F9555" w:rsidR="00597DEE" w:rsidRDefault="00000000">
          <w:pPr>
            <w:pStyle w:val="TOC2"/>
            <w:tabs>
              <w:tab w:val="left" w:pos="960"/>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81022397" w:history="1">
            <w:r w:rsidR="00597DEE" w:rsidRPr="009E0E54">
              <w:rPr>
                <w:rStyle w:val="Hyperlink"/>
                <w:noProof/>
              </w:rPr>
              <w:t>3.1</w:t>
            </w:r>
            <w:r w:rsidR="00597DEE">
              <w:rPr>
                <w:rFonts w:asciiTheme="minorHAnsi" w:eastAsiaTheme="minorEastAsia" w:hAnsiTheme="minorHAnsi"/>
                <w:noProof/>
                <w:kern w:val="2"/>
                <w:sz w:val="24"/>
                <w:szCs w:val="21"/>
                <w:lang w:val="en-IN" w:eastAsia="en-IN" w:bidi="hi-IN"/>
                <w14:ligatures w14:val="standardContextual"/>
              </w:rPr>
              <w:tab/>
            </w:r>
            <w:r w:rsidR="00597DEE" w:rsidRPr="009E0E54">
              <w:rPr>
                <w:rStyle w:val="Hyperlink"/>
                <w:noProof/>
              </w:rPr>
              <w:t>Data Type</w:t>
            </w:r>
            <w:r w:rsidR="00597DEE">
              <w:rPr>
                <w:noProof/>
                <w:webHidden/>
              </w:rPr>
              <w:tab/>
            </w:r>
            <w:r w:rsidR="00597DEE">
              <w:rPr>
                <w:noProof/>
                <w:webHidden/>
              </w:rPr>
              <w:fldChar w:fldCharType="begin"/>
            </w:r>
            <w:r w:rsidR="00597DEE">
              <w:rPr>
                <w:noProof/>
                <w:webHidden/>
              </w:rPr>
              <w:instrText xml:space="preserve"> PAGEREF _Toc181022397 \h </w:instrText>
            </w:r>
            <w:r w:rsidR="00597DEE">
              <w:rPr>
                <w:noProof/>
                <w:webHidden/>
              </w:rPr>
            </w:r>
            <w:r w:rsidR="00597DEE">
              <w:rPr>
                <w:noProof/>
                <w:webHidden/>
              </w:rPr>
              <w:fldChar w:fldCharType="separate"/>
            </w:r>
            <w:r w:rsidR="00597DEE">
              <w:rPr>
                <w:noProof/>
                <w:webHidden/>
              </w:rPr>
              <w:t>21</w:t>
            </w:r>
            <w:r w:rsidR="00597DEE">
              <w:rPr>
                <w:noProof/>
                <w:webHidden/>
              </w:rPr>
              <w:fldChar w:fldCharType="end"/>
            </w:r>
          </w:hyperlink>
        </w:p>
        <w:p w14:paraId="4096F57A" w14:textId="788CD0AB" w:rsidR="00597DEE" w:rsidRDefault="00000000">
          <w:pPr>
            <w:pStyle w:val="TOC2"/>
            <w:tabs>
              <w:tab w:val="left" w:pos="960"/>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81022398" w:history="1">
            <w:r w:rsidR="00597DEE" w:rsidRPr="009E0E54">
              <w:rPr>
                <w:rStyle w:val="Hyperlink"/>
                <w:noProof/>
              </w:rPr>
              <w:t>3.2</w:t>
            </w:r>
            <w:r w:rsidR="00597DEE">
              <w:rPr>
                <w:rFonts w:asciiTheme="minorHAnsi" w:eastAsiaTheme="minorEastAsia" w:hAnsiTheme="minorHAnsi"/>
                <w:noProof/>
                <w:kern w:val="2"/>
                <w:sz w:val="24"/>
                <w:szCs w:val="21"/>
                <w:lang w:val="en-IN" w:eastAsia="en-IN" w:bidi="hi-IN"/>
                <w14:ligatures w14:val="standardContextual"/>
              </w:rPr>
              <w:tab/>
            </w:r>
            <w:r w:rsidR="00597DEE" w:rsidRPr="009E0E54">
              <w:rPr>
                <w:rStyle w:val="Hyperlink"/>
                <w:noProof/>
              </w:rPr>
              <w:t>Data Cleaning vs Data Preprocessing</w:t>
            </w:r>
            <w:r w:rsidR="00597DEE">
              <w:rPr>
                <w:noProof/>
                <w:webHidden/>
              </w:rPr>
              <w:tab/>
            </w:r>
            <w:r w:rsidR="00597DEE">
              <w:rPr>
                <w:noProof/>
                <w:webHidden/>
              </w:rPr>
              <w:fldChar w:fldCharType="begin"/>
            </w:r>
            <w:r w:rsidR="00597DEE">
              <w:rPr>
                <w:noProof/>
                <w:webHidden/>
              </w:rPr>
              <w:instrText xml:space="preserve"> PAGEREF _Toc181022398 \h </w:instrText>
            </w:r>
            <w:r w:rsidR="00597DEE">
              <w:rPr>
                <w:noProof/>
                <w:webHidden/>
              </w:rPr>
            </w:r>
            <w:r w:rsidR="00597DEE">
              <w:rPr>
                <w:noProof/>
                <w:webHidden/>
              </w:rPr>
              <w:fldChar w:fldCharType="separate"/>
            </w:r>
            <w:r w:rsidR="00597DEE">
              <w:rPr>
                <w:noProof/>
                <w:webHidden/>
              </w:rPr>
              <w:t>22</w:t>
            </w:r>
            <w:r w:rsidR="00597DEE">
              <w:rPr>
                <w:noProof/>
                <w:webHidden/>
              </w:rPr>
              <w:fldChar w:fldCharType="end"/>
            </w:r>
          </w:hyperlink>
        </w:p>
        <w:p w14:paraId="7A541F7C" w14:textId="28876572" w:rsidR="00597DEE" w:rsidRDefault="00000000">
          <w:pPr>
            <w:pStyle w:val="TOC2"/>
            <w:tabs>
              <w:tab w:val="left" w:pos="960"/>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81022399" w:history="1">
            <w:r w:rsidR="00597DEE" w:rsidRPr="009E0E54">
              <w:rPr>
                <w:rStyle w:val="Hyperlink"/>
                <w:noProof/>
                <w:lang w:val="en-IN"/>
              </w:rPr>
              <w:t>3.3</w:t>
            </w:r>
            <w:r w:rsidR="00597DEE">
              <w:rPr>
                <w:rFonts w:asciiTheme="minorHAnsi" w:eastAsiaTheme="minorEastAsia" w:hAnsiTheme="minorHAnsi"/>
                <w:noProof/>
                <w:kern w:val="2"/>
                <w:sz w:val="24"/>
                <w:szCs w:val="21"/>
                <w:lang w:val="en-IN" w:eastAsia="en-IN" w:bidi="hi-IN"/>
                <w14:ligatures w14:val="standardContextual"/>
              </w:rPr>
              <w:tab/>
            </w:r>
            <w:r w:rsidR="00597DEE" w:rsidRPr="009E0E54">
              <w:rPr>
                <w:rStyle w:val="Hyperlink"/>
                <w:noProof/>
                <w:lang w:val="en-IN"/>
              </w:rPr>
              <w:t>Data Cleaning (Link)</w:t>
            </w:r>
            <w:r w:rsidR="00597DEE">
              <w:rPr>
                <w:noProof/>
                <w:webHidden/>
              </w:rPr>
              <w:tab/>
            </w:r>
            <w:r w:rsidR="00597DEE">
              <w:rPr>
                <w:noProof/>
                <w:webHidden/>
              </w:rPr>
              <w:fldChar w:fldCharType="begin"/>
            </w:r>
            <w:r w:rsidR="00597DEE">
              <w:rPr>
                <w:noProof/>
                <w:webHidden/>
              </w:rPr>
              <w:instrText xml:space="preserve"> PAGEREF _Toc181022399 \h </w:instrText>
            </w:r>
            <w:r w:rsidR="00597DEE">
              <w:rPr>
                <w:noProof/>
                <w:webHidden/>
              </w:rPr>
            </w:r>
            <w:r w:rsidR="00597DEE">
              <w:rPr>
                <w:noProof/>
                <w:webHidden/>
              </w:rPr>
              <w:fldChar w:fldCharType="separate"/>
            </w:r>
            <w:r w:rsidR="00597DEE">
              <w:rPr>
                <w:noProof/>
                <w:webHidden/>
              </w:rPr>
              <w:t>22</w:t>
            </w:r>
            <w:r w:rsidR="00597DEE">
              <w:rPr>
                <w:noProof/>
                <w:webHidden/>
              </w:rPr>
              <w:fldChar w:fldCharType="end"/>
            </w:r>
          </w:hyperlink>
        </w:p>
        <w:p w14:paraId="0848D3E8" w14:textId="6B334F2B" w:rsidR="00597DEE" w:rsidRDefault="00000000">
          <w:pPr>
            <w:pStyle w:val="TOC2"/>
            <w:tabs>
              <w:tab w:val="left" w:pos="960"/>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81022400" w:history="1">
            <w:r w:rsidR="00597DEE" w:rsidRPr="009E0E54">
              <w:rPr>
                <w:rStyle w:val="Hyperlink"/>
                <w:noProof/>
              </w:rPr>
              <w:t>3.4</w:t>
            </w:r>
            <w:r w:rsidR="00597DEE">
              <w:rPr>
                <w:rFonts w:asciiTheme="minorHAnsi" w:eastAsiaTheme="minorEastAsia" w:hAnsiTheme="minorHAnsi"/>
                <w:noProof/>
                <w:kern w:val="2"/>
                <w:sz w:val="24"/>
                <w:szCs w:val="21"/>
                <w:lang w:val="en-IN" w:eastAsia="en-IN" w:bidi="hi-IN"/>
                <w14:ligatures w14:val="standardContextual"/>
              </w:rPr>
              <w:tab/>
            </w:r>
            <w:r w:rsidR="00597DEE" w:rsidRPr="009E0E54">
              <w:rPr>
                <w:rStyle w:val="Hyperlink"/>
                <w:noProof/>
              </w:rPr>
              <w:t>Data Preprocessing steps (Link)</w:t>
            </w:r>
            <w:r w:rsidR="00597DEE">
              <w:rPr>
                <w:noProof/>
                <w:webHidden/>
              </w:rPr>
              <w:tab/>
            </w:r>
            <w:r w:rsidR="00597DEE">
              <w:rPr>
                <w:noProof/>
                <w:webHidden/>
              </w:rPr>
              <w:fldChar w:fldCharType="begin"/>
            </w:r>
            <w:r w:rsidR="00597DEE">
              <w:rPr>
                <w:noProof/>
                <w:webHidden/>
              </w:rPr>
              <w:instrText xml:space="preserve"> PAGEREF _Toc181022400 \h </w:instrText>
            </w:r>
            <w:r w:rsidR="00597DEE">
              <w:rPr>
                <w:noProof/>
                <w:webHidden/>
              </w:rPr>
            </w:r>
            <w:r w:rsidR="00597DEE">
              <w:rPr>
                <w:noProof/>
                <w:webHidden/>
              </w:rPr>
              <w:fldChar w:fldCharType="separate"/>
            </w:r>
            <w:r w:rsidR="00597DEE">
              <w:rPr>
                <w:noProof/>
                <w:webHidden/>
              </w:rPr>
              <w:t>23</w:t>
            </w:r>
            <w:r w:rsidR="00597DEE">
              <w:rPr>
                <w:noProof/>
                <w:webHidden/>
              </w:rPr>
              <w:fldChar w:fldCharType="end"/>
            </w:r>
          </w:hyperlink>
        </w:p>
        <w:p w14:paraId="6CF6287F" w14:textId="4D39E284" w:rsidR="00597DEE" w:rsidRDefault="00000000">
          <w:pPr>
            <w:pStyle w:val="TOC2"/>
            <w:tabs>
              <w:tab w:val="left" w:pos="960"/>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81022401" w:history="1">
            <w:r w:rsidR="00597DEE" w:rsidRPr="009E0E54">
              <w:rPr>
                <w:rStyle w:val="Hyperlink"/>
                <w:noProof/>
              </w:rPr>
              <w:t>3.5</w:t>
            </w:r>
            <w:r w:rsidR="00597DEE">
              <w:rPr>
                <w:rFonts w:asciiTheme="minorHAnsi" w:eastAsiaTheme="minorEastAsia" w:hAnsiTheme="minorHAnsi"/>
                <w:noProof/>
                <w:kern w:val="2"/>
                <w:sz w:val="24"/>
                <w:szCs w:val="21"/>
                <w:lang w:val="en-IN" w:eastAsia="en-IN" w:bidi="hi-IN"/>
                <w14:ligatures w14:val="standardContextual"/>
              </w:rPr>
              <w:tab/>
            </w:r>
            <w:r w:rsidR="00597DEE" w:rsidRPr="009E0E54">
              <w:rPr>
                <w:rStyle w:val="Hyperlink"/>
                <w:noProof/>
              </w:rPr>
              <w:t>Exploratory Data Analysis (EDA)</w:t>
            </w:r>
            <w:r w:rsidR="00597DEE">
              <w:rPr>
                <w:noProof/>
                <w:webHidden/>
              </w:rPr>
              <w:tab/>
            </w:r>
            <w:r w:rsidR="00597DEE">
              <w:rPr>
                <w:noProof/>
                <w:webHidden/>
              </w:rPr>
              <w:fldChar w:fldCharType="begin"/>
            </w:r>
            <w:r w:rsidR="00597DEE">
              <w:rPr>
                <w:noProof/>
                <w:webHidden/>
              </w:rPr>
              <w:instrText xml:space="preserve"> PAGEREF _Toc181022401 \h </w:instrText>
            </w:r>
            <w:r w:rsidR="00597DEE">
              <w:rPr>
                <w:noProof/>
                <w:webHidden/>
              </w:rPr>
            </w:r>
            <w:r w:rsidR="00597DEE">
              <w:rPr>
                <w:noProof/>
                <w:webHidden/>
              </w:rPr>
              <w:fldChar w:fldCharType="separate"/>
            </w:r>
            <w:r w:rsidR="00597DEE">
              <w:rPr>
                <w:noProof/>
                <w:webHidden/>
              </w:rPr>
              <w:t>23</w:t>
            </w:r>
            <w:r w:rsidR="00597DEE">
              <w:rPr>
                <w:noProof/>
                <w:webHidden/>
              </w:rPr>
              <w:fldChar w:fldCharType="end"/>
            </w:r>
          </w:hyperlink>
        </w:p>
        <w:p w14:paraId="3A7C7956" w14:textId="619D836D" w:rsidR="00597DEE" w:rsidRDefault="00000000">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81022402" w:history="1">
            <w:r w:rsidR="00597DEE" w:rsidRPr="009E0E54">
              <w:rPr>
                <w:rStyle w:val="Hyperlink"/>
                <w:rFonts w:cs="Calibri Light"/>
                <w:noProof/>
              </w:rPr>
              <w:t>3.5.1</w:t>
            </w:r>
            <w:r w:rsidR="00597DEE">
              <w:rPr>
                <w:rFonts w:cstheme="minorBidi"/>
                <w:noProof/>
                <w:kern w:val="2"/>
                <w:sz w:val="24"/>
                <w:szCs w:val="21"/>
                <w:lang w:val="en-IN" w:eastAsia="en-IN" w:bidi="hi-IN"/>
                <w14:ligatures w14:val="standardContextual"/>
              </w:rPr>
              <w:tab/>
            </w:r>
            <w:r w:rsidR="00597DEE" w:rsidRPr="009E0E54">
              <w:rPr>
                <w:rStyle w:val="Hyperlink"/>
                <w:noProof/>
              </w:rPr>
              <w:t>Type of EDA - Univariate, Bivariate and Multivariate data analysis</w:t>
            </w:r>
            <w:r w:rsidR="00597DEE">
              <w:rPr>
                <w:noProof/>
                <w:webHidden/>
              </w:rPr>
              <w:tab/>
            </w:r>
            <w:r w:rsidR="00597DEE">
              <w:rPr>
                <w:noProof/>
                <w:webHidden/>
              </w:rPr>
              <w:fldChar w:fldCharType="begin"/>
            </w:r>
            <w:r w:rsidR="00597DEE">
              <w:rPr>
                <w:noProof/>
                <w:webHidden/>
              </w:rPr>
              <w:instrText xml:space="preserve"> PAGEREF _Toc181022402 \h </w:instrText>
            </w:r>
            <w:r w:rsidR="00597DEE">
              <w:rPr>
                <w:noProof/>
                <w:webHidden/>
              </w:rPr>
            </w:r>
            <w:r w:rsidR="00597DEE">
              <w:rPr>
                <w:noProof/>
                <w:webHidden/>
              </w:rPr>
              <w:fldChar w:fldCharType="separate"/>
            </w:r>
            <w:r w:rsidR="00597DEE">
              <w:rPr>
                <w:noProof/>
                <w:webHidden/>
              </w:rPr>
              <w:t>24</w:t>
            </w:r>
            <w:r w:rsidR="00597DEE">
              <w:rPr>
                <w:noProof/>
                <w:webHidden/>
              </w:rPr>
              <w:fldChar w:fldCharType="end"/>
            </w:r>
          </w:hyperlink>
        </w:p>
        <w:p w14:paraId="5447B2FB" w14:textId="314997A1" w:rsidR="00597DEE" w:rsidRDefault="00000000">
          <w:pPr>
            <w:pStyle w:val="TOC2"/>
            <w:tabs>
              <w:tab w:val="left" w:pos="960"/>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81022403" w:history="1">
            <w:r w:rsidR="00597DEE" w:rsidRPr="009E0E54">
              <w:rPr>
                <w:rStyle w:val="Hyperlink"/>
                <w:noProof/>
                <w:lang w:val="en-IN"/>
              </w:rPr>
              <w:t>3.6</w:t>
            </w:r>
            <w:r w:rsidR="00597DEE">
              <w:rPr>
                <w:rFonts w:asciiTheme="minorHAnsi" w:eastAsiaTheme="minorEastAsia" w:hAnsiTheme="minorHAnsi"/>
                <w:noProof/>
                <w:kern w:val="2"/>
                <w:sz w:val="24"/>
                <w:szCs w:val="21"/>
                <w:lang w:val="en-IN" w:eastAsia="en-IN" w:bidi="hi-IN"/>
                <w14:ligatures w14:val="standardContextual"/>
              </w:rPr>
              <w:tab/>
            </w:r>
            <w:r w:rsidR="00597DEE" w:rsidRPr="009E0E54">
              <w:rPr>
                <w:rStyle w:val="Hyperlink"/>
                <w:noProof/>
                <w:lang w:val="en-IN"/>
              </w:rPr>
              <w:t>Feature Engineering</w:t>
            </w:r>
            <w:r w:rsidR="00597DEE">
              <w:rPr>
                <w:noProof/>
                <w:webHidden/>
              </w:rPr>
              <w:tab/>
            </w:r>
            <w:r w:rsidR="00597DEE">
              <w:rPr>
                <w:noProof/>
                <w:webHidden/>
              </w:rPr>
              <w:fldChar w:fldCharType="begin"/>
            </w:r>
            <w:r w:rsidR="00597DEE">
              <w:rPr>
                <w:noProof/>
                <w:webHidden/>
              </w:rPr>
              <w:instrText xml:space="preserve"> PAGEREF _Toc181022403 \h </w:instrText>
            </w:r>
            <w:r w:rsidR="00597DEE">
              <w:rPr>
                <w:noProof/>
                <w:webHidden/>
              </w:rPr>
            </w:r>
            <w:r w:rsidR="00597DEE">
              <w:rPr>
                <w:noProof/>
                <w:webHidden/>
              </w:rPr>
              <w:fldChar w:fldCharType="separate"/>
            </w:r>
            <w:r w:rsidR="00597DEE">
              <w:rPr>
                <w:noProof/>
                <w:webHidden/>
              </w:rPr>
              <w:t>24</w:t>
            </w:r>
            <w:r w:rsidR="00597DEE">
              <w:rPr>
                <w:noProof/>
                <w:webHidden/>
              </w:rPr>
              <w:fldChar w:fldCharType="end"/>
            </w:r>
          </w:hyperlink>
        </w:p>
        <w:p w14:paraId="5DAA1FBF" w14:textId="6C02042C" w:rsidR="00597DEE" w:rsidRDefault="00000000">
          <w:pPr>
            <w:pStyle w:val="TOC2"/>
            <w:tabs>
              <w:tab w:val="left" w:pos="960"/>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81022404" w:history="1">
            <w:r w:rsidR="00597DEE" w:rsidRPr="009E0E54">
              <w:rPr>
                <w:rStyle w:val="Hyperlink"/>
                <w:noProof/>
              </w:rPr>
              <w:t>3.7</w:t>
            </w:r>
            <w:r w:rsidR="00597DEE">
              <w:rPr>
                <w:rFonts w:asciiTheme="minorHAnsi" w:eastAsiaTheme="minorEastAsia" w:hAnsiTheme="minorHAnsi"/>
                <w:noProof/>
                <w:kern w:val="2"/>
                <w:sz w:val="24"/>
                <w:szCs w:val="21"/>
                <w:lang w:val="en-IN" w:eastAsia="en-IN" w:bidi="hi-IN"/>
                <w14:ligatures w14:val="standardContextual"/>
              </w:rPr>
              <w:tab/>
            </w:r>
            <w:r w:rsidR="00597DEE" w:rsidRPr="009E0E54">
              <w:rPr>
                <w:rStyle w:val="Hyperlink"/>
                <w:noProof/>
              </w:rPr>
              <w:t>Feature Scaling Technique (Link)(</w:t>
            </w:r>
            <w:r w:rsidR="00597DEE" w:rsidRPr="009E0E54">
              <w:rPr>
                <w:rStyle w:val="Hyperlink"/>
                <w:noProof/>
                <w:lang w:val="en-IN"/>
              </w:rPr>
              <w:t>Normalization or Standardization</w:t>
            </w:r>
            <w:r w:rsidR="00597DEE" w:rsidRPr="009E0E54">
              <w:rPr>
                <w:rStyle w:val="Hyperlink"/>
                <w:noProof/>
              </w:rPr>
              <w:t>)</w:t>
            </w:r>
            <w:r w:rsidR="00597DEE">
              <w:rPr>
                <w:noProof/>
                <w:webHidden/>
              </w:rPr>
              <w:tab/>
            </w:r>
            <w:r w:rsidR="00597DEE">
              <w:rPr>
                <w:noProof/>
                <w:webHidden/>
              </w:rPr>
              <w:fldChar w:fldCharType="begin"/>
            </w:r>
            <w:r w:rsidR="00597DEE">
              <w:rPr>
                <w:noProof/>
                <w:webHidden/>
              </w:rPr>
              <w:instrText xml:space="preserve"> PAGEREF _Toc181022404 \h </w:instrText>
            </w:r>
            <w:r w:rsidR="00597DEE">
              <w:rPr>
                <w:noProof/>
                <w:webHidden/>
              </w:rPr>
            </w:r>
            <w:r w:rsidR="00597DEE">
              <w:rPr>
                <w:noProof/>
                <w:webHidden/>
              </w:rPr>
              <w:fldChar w:fldCharType="separate"/>
            </w:r>
            <w:r w:rsidR="00597DEE">
              <w:rPr>
                <w:noProof/>
                <w:webHidden/>
              </w:rPr>
              <w:t>25</w:t>
            </w:r>
            <w:r w:rsidR="00597DEE">
              <w:rPr>
                <w:noProof/>
                <w:webHidden/>
              </w:rPr>
              <w:fldChar w:fldCharType="end"/>
            </w:r>
          </w:hyperlink>
        </w:p>
        <w:p w14:paraId="6290D70C" w14:textId="79612EF6" w:rsidR="00597DEE" w:rsidRDefault="00000000">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81022405" w:history="1">
            <w:r w:rsidR="00597DEE" w:rsidRPr="009E0E54">
              <w:rPr>
                <w:rStyle w:val="Hyperlink"/>
                <w:rFonts w:cs="Calibri Light"/>
                <w:noProof/>
                <w:lang w:val="en-IN"/>
              </w:rPr>
              <w:t>3.7.1</w:t>
            </w:r>
            <w:r w:rsidR="00597DEE">
              <w:rPr>
                <w:rFonts w:cstheme="minorBidi"/>
                <w:noProof/>
                <w:kern w:val="2"/>
                <w:sz w:val="24"/>
                <w:szCs w:val="21"/>
                <w:lang w:val="en-IN" w:eastAsia="en-IN" w:bidi="hi-IN"/>
                <w14:ligatures w14:val="standardContextual"/>
              </w:rPr>
              <w:tab/>
            </w:r>
            <w:r w:rsidR="00597DEE" w:rsidRPr="009E0E54">
              <w:rPr>
                <w:rStyle w:val="Hyperlink"/>
                <w:noProof/>
                <w:lang w:val="en-IN"/>
              </w:rPr>
              <w:t>Types of Feature Scaling:</w:t>
            </w:r>
            <w:r w:rsidR="00597DEE">
              <w:rPr>
                <w:noProof/>
                <w:webHidden/>
              </w:rPr>
              <w:tab/>
            </w:r>
            <w:r w:rsidR="00597DEE">
              <w:rPr>
                <w:noProof/>
                <w:webHidden/>
              </w:rPr>
              <w:fldChar w:fldCharType="begin"/>
            </w:r>
            <w:r w:rsidR="00597DEE">
              <w:rPr>
                <w:noProof/>
                <w:webHidden/>
              </w:rPr>
              <w:instrText xml:space="preserve"> PAGEREF _Toc181022405 \h </w:instrText>
            </w:r>
            <w:r w:rsidR="00597DEE">
              <w:rPr>
                <w:noProof/>
                <w:webHidden/>
              </w:rPr>
            </w:r>
            <w:r w:rsidR="00597DEE">
              <w:rPr>
                <w:noProof/>
                <w:webHidden/>
              </w:rPr>
              <w:fldChar w:fldCharType="separate"/>
            </w:r>
            <w:r w:rsidR="00597DEE">
              <w:rPr>
                <w:noProof/>
                <w:webHidden/>
              </w:rPr>
              <w:t>25</w:t>
            </w:r>
            <w:r w:rsidR="00597DEE">
              <w:rPr>
                <w:noProof/>
                <w:webHidden/>
              </w:rPr>
              <w:fldChar w:fldCharType="end"/>
            </w:r>
          </w:hyperlink>
        </w:p>
        <w:p w14:paraId="6996E071" w14:textId="1CF932B6" w:rsidR="00597DEE" w:rsidRDefault="00000000">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81022406" w:history="1">
            <w:r w:rsidR="00597DEE" w:rsidRPr="009E0E54">
              <w:rPr>
                <w:rStyle w:val="Hyperlink"/>
                <w:rFonts w:cs="Calibri Light"/>
                <w:noProof/>
              </w:rPr>
              <w:t>3.7.2</w:t>
            </w:r>
            <w:r w:rsidR="00597DEE">
              <w:rPr>
                <w:rFonts w:cstheme="minorBidi"/>
                <w:noProof/>
                <w:kern w:val="2"/>
                <w:sz w:val="24"/>
                <w:szCs w:val="21"/>
                <w:lang w:val="en-IN" w:eastAsia="en-IN" w:bidi="hi-IN"/>
                <w14:ligatures w14:val="standardContextual"/>
              </w:rPr>
              <w:tab/>
            </w:r>
            <w:r w:rsidR="00597DEE" w:rsidRPr="009E0E54">
              <w:rPr>
                <w:rStyle w:val="Hyperlink"/>
                <w:noProof/>
              </w:rPr>
              <w:t>Normalization or Min-Max Scaling</w:t>
            </w:r>
            <w:r w:rsidR="00597DEE">
              <w:rPr>
                <w:noProof/>
                <w:webHidden/>
              </w:rPr>
              <w:tab/>
            </w:r>
            <w:r w:rsidR="00597DEE">
              <w:rPr>
                <w:noProof/>
                <w:webHidden/>
              </w:rPr>
              <w:fldChar w:fldCharType="begin"/>
            </w:r>
            <w:r w:rsidR="00597DEE">
              <w:rPr>
                <w:noProof/>
                <w:webHidden/>
              </w:rPr>
              <w:instrText xml:space="preserve"> PAGEREF _Toc181022406 \h </w:instrText>
            </w:r>
            <w:r w:rsidR="00597DEE">
              <w:rPr>
                <w:noProof/>
                <w:webHidden/>
              </w:rPr>
            </w:r>
            <w:r w:rsidR="00597DEE">
              <w:rPr>
                <w:noProof/>
                <w:webHidden/>
              </w:rPr>
              <w:fldChar w:fldCharType="separate"/>
            </w:r>
            <w:r w:rsidR="00597DEE">
              <w:rPr>
                <w:noProof/>
                <w:webHidden/>
              </w:rPr>
              <w:t>25</w:t>
            </w:r>
            <w:r w:rsidR="00597DEE">
              <w:rPr>
                <w:noProof/>
                <w:webHidden/>
              </w:rPr>
              <w:fldChar w:fldCharType="end"/>
            </w:r>
          </w:hyperlink>
        </w:p>
        <w:p w14:paraId="5C2D3D45" w14:textId="438991EA" w:rsidR="00597DEE" w:rsidRDefault="00000000">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81022407" w:history="1">
            <w:r w:rsidR="00597DEE" w:rsidRPr="009E0E54">
              <w:rPr>
                <w:rStyle w:val="Hyperlink"/>
                <w:rFonts w:cs="Calibri Light"/>
                <w:noProof/>
              </w:rPr>
              <w:t>3.7.3</w:t>
            </w:r>
            <w:r w:rsidR="00597DEE">
              <w:rPr>
                <w:rFonts w:cstheme="minorBidi"/>
                <w:noProof/>
                <w:kern w:val="2"/>
                <w:sz w:val="24"/>
                <w:szCs w:val="21"/>
                <w:lang w:val="en-IN" w:eastAsia="en-IN" w:bidi="hi-IN"/>
                <w14:ligatures w14:val="standardContextual"/>
              </w:rPr>
              <w:tab/>
            </w:r>
            <w:r w:rsidR="00597DEE" w:rsidRPr="009E0E54">
              <w:rPr>
                <w:rStyle w:val="Hyperlink"/>
                <w:noProof/>
              </w:rPr>
              <w:t>Standardization or Z-Score Normalization</w:t>
            </w:r>
            <w:r w:rsidR="00597DEE">
              <w:rPr>
                <w:noProof/>
                <w:webHidden/>
              </w:rPr>
              <w:tab/>
            </w:r>
            <w:r w:rsidR="00597DEE">
              <w:rPr>
                <w:noProof/>
                <w:webHidden/>
              </w:rPr>
              <w:fldChar w:fldCharType="begin"/>
            </w:r>
            <w:r w:rsidR="00597DEE">
              <w:rPr>
                <w:noProof/>
                <w:webHidden/>
              </w:rPr>
              <w:instrText xml:space="preserve"> PAGEREF _Toc181022407 \h </w:instrText>
            </w:r>
            <w:r w:rsidR="00597DEE">
              <w:rPr>
                <w:noProof/>
                <w:webHidden/>
              </w:rPr>
            </w:r>
            <w:r w:rsidR="00597DEE">
              <w:rPr>
                <w:noProof/>
                <w:webHidden/>
              </w:rPr>
              <w:fldChar w:fldCharType="separate"/>
            </w:r>
            <w:r w:rsidR="00597DEE">
              <w:rPr>
                <w:noProof/>
                <w:webHidden/>
              </w:rPr>
              <w:t>26</w:t>
            </w:r>
            <w:r w:rsidR="00597DEE">
              <w:rPr>
                <w:noProof/>
                <w:webHidden/>
              </w:rPr>
              <w:fldChar w:fldCharType="end"/>
            </w:r>
          </w:hyperlink>
        </w:p>
        <w:p w14:paraId="4E946153" w14:textId="1A43FD8B" w:rsidR="00597DEE" w:rsidRDefault="00000000">
          <w:pPr>
            <w:pStyle w:val="TOC2"/>
            <w:tabs>
              <w:tab w:val="left" w:pos="960"/>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81022408" w:history="1">
            <w:r w:rsidR="00597DEE" w:rsidRPr="009E0E54">
              <w:rPr>
                <w:rStyle w:val="Hyperlink"/>
                <w:noProof/>
              </w:rPr>
              <w:t>3.8</w:t>
            </w:r>
            <w:r w:rsidR="00597DEE">
              <w:rPr>
                <w:rFonts w:asciiTheme="minorHAnsi" w:eastAsiaTheme="minorEastAsia" w:hAnsiTheme="minorHAnsi"/>
                <w:noProof/>
                <w:kern w:val="2"/>
                <w:sz w:val="24"/>
                <w:szCs w:val="21"/>
                <w:lang w:val="en-IN" w:eastAsia="en-IN" w:bidi="hi-IN"/>
                <w14:ligatures w14:val="standardContextual"/>
              </w:rPr>
              <w:tab/>
            </w:r>
            <w:r w:rsidR="00597DEE" w:rsidRPr="009E0E54">
              <w:rPr>
                <w:rStyle w:val="Hyperlink"/>
                <w:noProof/>
              </w:rPr>
              <w:t>Encoding Technique</w:t>
            </w:r>
            <w:r w:rsidR="00597DEE">
              <w:rPr>
                <w:noProof/>
                <w:webHidden/>
              </w:rPr>
              <w:tab/>
            </w:r>
            <w:r w:rsidR="00597DEE">
              <w:rPr>
                <w:noProof/>
                <w:webHidden/>
              </w:rPr>
              <w:fldChar w:fldCharType="begin"/>
            </w:r>
            <w:r w:rsidR="00597DEE">
              <w:rPr>
                <w:noProof/>
                <w:webHidden/>
              </w:rPr>
              <w:instrText xml:space="preserve"> PAGEREF _Toc181022408 \h </w:instrText>
            </w:r>
            <w:r w:rsidR="00597DEE">
              <w:rPr>
                <w:noProof/>
                <w:webHidden/>
              </w:rPr>
            </w:r>
            <w:r w:rsidR="00597DEE">
              <w:rPr>
                <w:noProof/>
                <w:webHidden/>
              </w:rPr>
              <w:fldChar w:fldCharType="separate"/>
            </w:r>
            <w:r w:rsidR="00597DEE">
              <w:rPr>
                <w:noProof/>
                <w:webHidden/>
              </w:rPr>
              <w:t>27</w:t>
            </w:r>
            <w:r w:rsidR="00597DEE">
              <w:rPr>
                <w:noProof/>
                <w:webHidden/>
              </w:rPr>
              <w:fldChar w:fldCharType="end"/>
            </w:r>
          </w:hyperlink>
        </w:p>
        <w:p w14:paraId="2D667E27" w14:textId="75A33BBD" w:rsidR="00597DEE" w:rsidRDefault="00000000">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81022409" w:history="1">
            <w:r w:rsidR="00597DEE" w:rsidRPr="009E0E54">
              <w:rPr>
                <w:rStyle w:val="Hyperlink"/>
                <w:rFonts w:cs="Calibri Light"/>
                <w:noProof/>
                <w:lang w:val="en-IN"/>
              </w:rPr>
              <w:t>3.8.1</w:t>
            </w:r>
            <w:r w:rsidR="00597DEE">
              <w:rPr>
                <w:rFonts w:cstheme="minorBidi"/>
                <w:noProof/>
                <w:kern w:val="2"/>
                <w:sz w:val="24"/>
                <w:szCs w:val="21"/>
                <w:lang w:val="en-IN" w:eastAsia="en-IN" w:bidi="hi-IN"/>
                <w14:ligatures w14:val="standardContextual"/>
              </w:rPr>
              <w:tab/>
            </w:r>
            <w:r w:rsidR="00597DEE" w:rsidRPr="009E0E54">
              <w:rPr>
                <w:rStyle w:val="Hyperlink"/>
                <w:noProof/>
                <w:lang w:val="en-IN"/>
              </w:rPr>
              <w:t>Label Encoding</w:t>
            </w:r>
            <w:r w:rsidR="00597DEE">
              <w:rPr>
                <w:noProof/>
                <w:webHidden/>
              </w:rPr>
              <w:tab/>
            </w:r>
            <w:r w:rsidR="00597DEE">
              <w:rPr>
                <w:noProof/>
                <w:webHidden/>
              </w:rPr>
              <w:fldChar w:fldCharType="begin"/>
            </w:r>
            <w:r w:rsidR="00597DEE">
              <w:rPr>
                <w:noProof/>
                <w:webHidden/>
              </w:rPr>
              <w:instrText xml:space="preserve"> PAGEREF _Toc181022409 \h </w:instrText>
            </w:r>
            <w:r w:rsidR="00597DEE">
              <w:rPr>
                <w:noProof/>
                <w:webHidden/>
              </w:rPr>
            </w:r>
            <w:r w:rsidR="00597DEE">
              <w:rPr>
                <w:noProof/>
                <w:webHidden/>
              </w:rPr>
              <w:fldChar w:fldCharType="separate"/>
            </w:r>
            <w:r w:rsidR="00597DEE">
              <w:rPr>
                <w:noProof/>
                <w:webHidden/>
              </w:rPr>
              <w:t>27</w:t>
            </w:r>
            <w:r w:rsidR="00597DEE">
              <w:rPr>
                <w:noProof/>
                <w:webHidden/>
              </w:rPr>
              <w:fldChar w:fldCharType="end"/>
            </w:r>
          </w:hyperlink>
        </w:p>
        <w:p w14:paraId="50025F34" w14:textId="6FD5A703" w:rsidR="00597DEE" w:rsidRDefault="00000000">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81022410" w:history="1">
            <w:r w:rsidR="00597DEE" w:rsidRPr="009E0E54">
              <w:rPr>
                <w:rStyle w:val="Hyperlink"/>
                <w:rFonts w:cs="Calibri Light"/>
                <w:noProof/>
                <w:lang w:val="en-IN"/>
              </w:rPr>
              <w:t>3.8.2</w:t>
            </w:r>
            <w:r w:rsidR="00597DEE">
              <w:rPr>
                <w:rFonts w:cstheme="minorBidi"/>
                <w:noProof/>
                <w:kern w:val="2"/>
                <w:sz w:val="24"/>
                <w:szCs w:val="21"/>
                <w:lang w:val="en-IN" w:eastAsia="en-IN" w:bidi="hi-IN"/>
                <w14:ligatures w14:val="standardContextual"/>
              </w:rPr>
              <w:tab/>
            </w:r>
            <w:r w:rsidR="00597DEE" w:rsidRPr="009E0E54">
              <w:rPr>
                <w:rStyle w:val="Hyperlink"/>
                <w:noProof/>
                <w:lang w:val="en-IN"/>
              </w:rPr>
              <w:t>One-Hot Encoding</w:t>
            </w:r>
            <w:r w:rsidR="00597DEE">
              <w:rPr>
                <w:noProof/>
                <w:webHidden/>
              </w:rPr>
              <w:tab/>
            </w:r>
            <w:r w:rsidR="00597DEE">
              <w:rPr>
                <w:noProof/>
                <w:webHidden/>
              </w:rPr>
              <w:fldChar w:fldCharType="begin"/>
            </w:r>
            <w:r w:rsidR="00597DEE">
              <w:rPr>
                <w:noProof/>
                <w:webHidden/>
              </w:rPr>
              <w:instrText xml:space="preserve"> PAGEREF _Toc181022410 \h </w:instrText>
            </w:r>
            <w:r w:rsidR="00597DEE">
              <w:rPr>
                <w:noProof/>
                <w:webHidden/>
              </w:rPr>
            </w:r>
            <w:r w:rsidR="00597DEE">
              <w:rPr>
                <w:noProof/>
                <w:webHidden/>
              </w:rPr>
              <w:fldChar w:fldCharType="separate"/>
            </w:r>
            <w:r w:rsidR="00597DEE">
              <w:rPr>
                <w:noProof/>
                <w:webHidden/>
              </w:rPr>
              <w:t>28</w:t>
            </w:r>
            <w:r w:rsidR="00597DEE">
              <w:rPr>
                <w:noProof/>
                <w:webHidden/>
              </w:rPr>
              <w:fldChar w:fldCharType="end"/>
            </w:r>
          </w:hyperlink>
        </w:p>
        <w:p w14:paraId="060B4136" w14:textId="2A19A983" w:rsidR="00597DEE" w:rsidRDefault="00000000">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81022411" w:history="1">
            <w:r w:rsidR="00597DEE" w:rsidRPr="009E0E54">
              <w:rPr>
                <w:rStyle w:val="Hyperlink"/>
                <w:rFonts w:cs="Calibri Light"/>
                <w:noProof/>
                <w:lang w:val="en-IN"/>
              </w:rPr>
              <w:t>3.8.3</w:t>
            </w:r>
            <w:r w:rsidR="00597DEE">
              <w:rPr>
                <w:rFonts w:cstheme="minorBidi"/>
                <w:noProof/>
                <w:kern w:val="2"/>
                <w:sz w:val="24"/>
                <w:szCs w:val="21"/>
                <w:lang w:val="en-IN" w:eastAsia="en-IN" w:bidi="hi-IN"/>
                <w14:ligatures w14:val="standardContextual"/>
              </w:rPr>
              <w:tab/>
            </w:r>
            <w:r w:rsidR="00597DEE" w:rsidRPr="009E0E54">
              <w:rPr>
                <w:rStyle w:val="Hyperlink"/>
                <w:noProof/>
                <w:lang w:val="en-IN"/>
              </w:rPr>
              <w:t>Dummy Encoding</w:t>
            </w:r>
            <w:r w:rsidR="00597DEE">
              <w:rPr>
                <w:noProof/>
                <w:webHidden/>
              </w:rPr>
              <w:tab/>
            </w:r>
            <w:r w:rsidR="00597DEE">
              <w:rPr>
                <w:noProof/>
                <w:webHidden/>
              </w:rPr>
              <w:fldChar w:fldCharType="begin"/>
            </w:r>
            <w:r w:rsidR="00597DEE">
              <w:rPr>
                <w:noProof/>
                <w:webHidden/>
              </w:rPr>
              <w:instrText xml:space="preserve"> PAGEREF _Toc181022411 \h </w:instrText>
            </w:r>
            <w:r w:rsidR="00597DEE">
              <w:rPr>
                <w:noProof/>
                <w:webHidden/>
              </w:rPr>
            </w:r>
            <w:r w:rsidR="00597DEE">
              <w:rPr>
                <w:noProof/>
                <w:webHidden/>
              </w:rPr>
              <w:fldChar w:fldCharType="separate"/>
            </w:r>
            <w:r w:rsidR="00597DEE">
              <w:rPr>
                <w:noProof/>
                <w:webHidden/>
              </w:rPr>
              <w:t>29</w:t>
            </w:r>
            <w:r w:rsidR="00597DEE">
              <w:rPr>
                <w:noProof/>
                <w:webHidden/>
              </w:rPr>
              <w:fldChar w:fldCharType="end"/>
            </w:r>
          </w:hyperlink>
        </w:p>
        <w:p w14:paraId="78D156A2" w14:textId="7AACA206" w:rsidR="00597DEE" w:rsidRDefault="00000000">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81022412" w:history="1">
            <w:r w:rsidR="00597DEE" w:rsidRPr="009E0E54">
              <w:rPr>
                <w:rStyle w:val="Hyperlink"/>
                <w:rFonts w:cs="Calibri Light"/>
                <w:noProof/>
                <w:lang w:val="en-IN"/>
              </w:rPr>
              <w:t>3.8.4</w:t>
            </w:r>
            <w:r w:rsidR="00597DEE">
              <w:rPr>
                <w:rFonts w:cstheme="minorBidi"/>
                <w:noProof/>
                <w:kern w:val="2"/>
                <w:sz w:val="24"/>
                <w:szCs w:val="21"/>
                <w:lang w:val="en-IN" w:eastAsia="en-IN" w:bidi="hi-IN"/>
                <w14:ligatures w14:val="standardContextual"/>
              </w:rPr>
              <w:tab/>
            </w:r>
            <w:r w:rsidR="00597DEE" w:rsidRPr="009E0E54">
              <w:rPr>
                <w:rStyle w:val="Hyperlink"/>
                <w:noProof/>
                <w:lang w:val="en-IN"/>
              </w:rPr>
              <w:t>Ordinal Encoding</w:t>
            </w:r>
            <w:r w:rsidR="00597DEE">
              <w:rPr>
                <w:noProof/>
                <w:webHidden/>
              </w:rPr>
              <w:tab/>
            </w:r>
            <w:r w:rsidR="00597DEE">
              <w:rPr>
                <w:noProof/>
                <w:webHidden/>
              </w:rPr>
              <w:fldChar w:fldCharType="begin"/>
            </w:r>
            <w:r w:rsidR="00597DEE">
              <w:rPr>
                <w:noProof/>
                <w:webHidden/>
              </w:rPr>
              <w:instrText xml:space="preserve"> PAGEREF _Toc181022412 \h </w:instrText>
            </w:r>
            <w:r w:rsidR="00597DEE">
              <w:rPr>
                <w:noProof/>
                <w:webHidden/>
              </w:rPr>
            </w:r>
            <w:r w:rsidR="00597DEE">
              <w:rPr>
                <w:noProof/>
                <w:webHidden/>
              </w:rPr>
              <w:fldChar w:fldCharType="separate"/>
            </w:r>
            <w:r w:rsidR="00597DEE">
              <w:rPr>
                <w:noProof/>
                <w:webHidden/>
              </w:rPr>
              <w:t>29</w:t>
            </w:r>
            <w:r w:rsidR="00597DEE">
              <w:rPr>
                <w:noProof/>
                <w:webHidden/>
              </w:rPr>
              <w:fldChar w:fldCharType="end"/>
            </w:r>
          </w:hyperlink>
        </w:p>
        <w:p w14:paraId="11F57087" w14:textId="20CD5AA3" w:rsidR="00597DEE" w:rsidRDefault="00000000">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81022413" w:history="1">
            <w:r w:rsidR="00597DEE" w:rsidRPr="009E0E54">
              <w:rPr>
                <w:rStyle w:val="Hyperlink"/>
                <w:rFonts w:cs="Calibri Light"/>
                <w:noProof/>
                <w:lang w:val="en-IN"/>
              </w:rPr>
              <w:t>3.8.5</w:t>
            </w:r>
            <w:r w:rsidR="00597DEE">
              <w:rPr>
                <w:rFonts w:cstheme="minorBidi"/>
                <w:noProof/>
                <w:kern w:val="2"/>
                <w:sz w:val="24"/>
                <w:szCs w:val="21"/>
                <w:lang w:val="en-IN" w:eastAsia="en-IN" w:bidi="hi-IN"/>
                <w14:ligatures w14:val="standardContextual"/>
              </w:rPr>
              <w:tab/>
            </w:r>
            <w:r w:rsidR="00597DEE" w:rsidRPr="009E0E54">
              <w:rPr>
                <w:rStyle w:val="Hyperlink"/>
                <w:noProof/>
                <w:lang w:val="en-IN"/>
              </w:rPr>
              <w:t>Binary Encoding</w:t>
            </w:r>
            <w:r w:rsidR="00597DEE">
              <w:rPr>
                <w:noProof/>
                <w:webHidden/>
              </w:rPr>
              <w:tab/>
            </w:r>
            <w:r w:rsidR="00597DEE">
              <w:rPr>
                <w:noProof/>
                <w:webHidden/>
              </w:rPr>
              <w:fldChar w:fldCharType="begin"/>
            </w:r>
            <w:r w:rsidR="00597DEE">
              <w:rPr>
                <w:noProof/>
                <w:webHidden/>
              </w:rPr>
              <w:instrText xml:space="preserve"> PAGEREF _Toc181022413 \h </w:instrText>
            </w:r>
            <w:r w:rsidR="00597DEE">
              <w:rPr>
                <w:noProof/>
                <w:webHidden/>
              </w:rPr>
            </w:r>
            <w:r w:rsidR="00597DEE">
              <w:rPr>
                <w:noProof/>
                <w:webHidden/>
              </w:rPr>
              <w:fldChar w:fldCharType="separate"/>
            </w:r>
            <w:r w:rsidR="00597DEE">
              <w:rPr>
                <w:noProof/>
                <w:webHidden/>
              </w:rPr>
              <w:t>30</w:t>
            </w:r>
            <w:r w:rsidR="00597DEE">
              <w:rPr>
                <w:noProof/>
                <w:webHidden/>
              </w:rPr>
              <w:fldChar w:fldCharType="end"/>
            </w:r>
          </w:hyperlink>
        </w:p>
        <w:p w14:paraId="0FEA9F45" w14:textId="2473A482" w:rsidR="00597DEE" w:rsidRDefault="00000000">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81022414" w:history="1">
            <w:r w:rsidR="00597DEE" w:rsidRPr="009E0E54">
              <w:rPr>
                <w:rStyle w:val="Hyperlink"/>
                <w:rFonts w:cs="Calibri Light"/>
                <w:noProof/>
                <w:lang w:val="en-IN"/>
              </w:rPr>
              <w:t>3.8.6</w:t>
            </w:r>
            <w:r w:rsidR="00597DEE">
              <w:rPr>
                <w:rFonts w:cstheme="minorBidi"/>
                <w:noProof/>
                <w:kern w:val="2"/>
                <w:sz w:val="24"/>
                <w:szCs w:val="21"/>
                <w:lang w:val="en-IN" w:eastAsia="en-IN" w:bidi="hi-IN"/>
                <w14:ligatures w14:val="standardContextual"/>
              </w:rPr>
              <w:tab/>
            </w:r>
            <w:r w:rsidR="00597DEE" w:rsidRPr="009E0E54">
              <w:rPr>
                <w:rStyle w:val="Hyperlink"/>
                <w:noProof/>
                <w:lang w:val="en-IN"/>
              </w:rPr>
              <w:t>Frequency Encoding (Count Encoding)</w:t>
            </w:r>
            <w:r w:rsidR="00597DEE">
              <w:rPr>
                <w:noProof/>
                <w:webHidden/>
              </w:rPr>
              <w:tab/>
            </w:r>
            <w:r w:rsidR="00597DEE">
              <w:rPr>
                <w:noProof/>
                <w:webHidden/>
              </w:rPr>
              <w:fldChar w:fldCharType="begin"/>
            </w:r>
            <w:r w:rsidR="00597DEE">
              <w:rPr>
                <w:noProof/>
                <w:webHidden/>
              </w:rPr>
              <w:instrText xml:space="preserve"> PAGEREF _Toc181022414 \h </w:instrText>
            </w:r>
            <w:r w:rsidR="00597DEE">
              <w:rPr>
                <w:noProof/>
                <w:webHidden/>
              </w:rPr>
            </w:r>
            <w:r w:rsidR="00597DEE">
              <w:rPr>
                <w:noProof/>
                <w:webHidden/>
              </w:rPr>
              <w:fldChar w:fldCharType="separate"/>
            </w:r>
            <w:r w:rsidR="00597DEE">
              <w:rPr>
                <w:noProof/>
                <w:webHidden/>
              </w:rPr>
              <w:t>30</w:t>
            </w:r>
            <w:r w:rsidR="00597DEE">
              <w:rPr>
                <w:noProof/>
                <w:webHidden/>
              </w:rPr>
              <w:fldChar w:fldCharType="end"/>
            </w:r>
          </w:hyperlink>
        </w:p>
        <w:p w14:paraId="36ECE4B2" w14:textId="6706447E" w:rsidR="00597DEE" w:rsidRDefault="00000000">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81022415" w:history="1">
            <w:r w:rsidR="00597DEE" w:rsidRPr="009E0E54">
              <w:rPr>
                <w:rStyle w:val="Hyperlink"/>
                <w:rFonts w:cs="Calibri Light"/>
                <w:noProof/>
                <w:lang w:val="en-IN"/>
              </w:rPr>
              <w:t>3.8.7</w:t>
            </w:r>
            <w:r w:rsidR="00597DEE">
              <w:rPr>
                <w:rFonts w:cstheme="minorBidi"/>
                <w:noProof/>
                <w:kern w:val="2"/>
                <w:sz w:val="24"/>
                <w:szCs w:val="21"/>
                <w:lang w:val="en-IN" w:eastAsia="en-IN" w:bidi="hi-IN"/>
                <w14:ligatures w14:val="standardContextual"/>
              </w:rPr>
              <w:tab/>
            </w:r>
            <w:r w:rsidR="00597DEE" w:rsidRPr="009E0E54">
              <w:rPr>
                <w:rStyle w:val="Hyperlink"/>
                <w:noProof/>
                <w:lang w:val="en-IN"/>
              </w:rPr>
              <w:t>Target Encoding (Mean Encoding)</w:t>
            </w:r>
            <w:r w:rsidR="00597DEE">
              <w:rPr>
                <w:noProof/>
                <w:webHidden/>
              </w:rPr>
              <w:tab/>
            </w:r>
            <w:r w:rsidR="00597DEE">
              <w:rPr>
                <w:noProof/>
                <w:webHidden/>
              </w:rPr>
              <w:fldChar w:fldCharType="begin"/>
            </w:r>
            <w:r w:rsidR="00597DEE">
              <w:rPr>
                <w:noProof/>
                <w:webHidden/>
              </w:rPr>
              <w:instrText xml:space="preserve"> PAGEREF _Toc181022415 \h </w:instrText>
            </w:r>
            <w:r w:rsidR="00597DEE">
              <w:rPr>
                <w:noProof/>
                <w:webHidden/>
              </w:rPr>
            </w:r>
            <w:r w:rsidR="00597DEE">
              <w:rPr>
                <w:noProof/>
                <w:webHidden/>
              </w:rPr>
              <w:fldChar w:fldCharType="separate"/>
            </w:r>
            <w:r w:rsidR="00597DEE">
              <w:rPr>
                <w:noProof/>
                <w:webHidden/>
              </w:rPr>
              <w:t>31</w:t>
            </w:r>
            <w:r w:rsidR="00597DEE">
              <w:rPr>
                <w:noProof/>
                <w:webHidden/>
              </w:rPr>
              <w:fldChar w:fldCharType="end"/>
            </w:r>
          </w:hyperlink>
        </w:p>
        <w:p w14:paraId="390E5735" w14:textId="4B2E3096" w:rsidR="00597DEE" w:rsidRDefault="00000000">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81022416" w:history="1">
            <w:r w:rsidR="00597DEE" w:rsidRPr="009E0E54">
              <w:rPr>
                <w:rStyle w:val="Hyperlink"/>
                <w:rFonts w:cs="Calibri Light"/>
                <w:noProof/>
                <w:lang w:val="en-IN"/>
              </w:rPr>
              <w:t>3.8.8</w:t>
            </w:r>
            <w:r w:rsidR="00597DEE">
              <w:rPr>
                <w:rFonts w:cstheme="minorBidi"/>
                <w:noProof/>
                <w:kern w:val="2"/>
                <w:sz w:val="24"/>
                <w:szCs w:val="21"/>
                <w:lang w:val="en-IN" w:eastAsia="en-IN" w:bidi="hi-IN"/>
                <w14:ligatures w14:val="standardContextual"/>
              </w:rPr>
              <w:tab/>
            </w:r>
            <w:r w:rsidR="00597DEE" w:rsidRPr="009E0E54">
              <w:rPr>
                <w:rStyle w:val="Hyperlink"/>
                <w:noProof/>
                <w:lang w:val="en-IN"/>
              </w:rPr>
              <w:t>Leave-One-Out Encoding</w:t>
            </w:r>
            <w:r w:rsidR="00597DEE">
              <w:rPr>
                <w:noProof/>
                <w:webHidden/>
              </w:rPr>
              <w:tab/>
            </w:r>
            <w:r w:rsidR="00597DEE">
              <w:rPr>
                <w:noProof/>
                <w:webHidden/>
              </w:rPr>
              <w:fldChar w:fldCharType="begin"/>
            </w:r>
            <w:r w:rsidR="00597DEE">
              <w:rPr>
                <w:noProof/>
                <w:webHidden/>
              </w:rPr>
              <w:instrText xml:space="preserve"> PAGEREF _Toc181022416 \h </w:instrText>
            </w:r>
            <w:r w:rsidR="00597DEE">
              <w:rPr>
                <w:noProof/>
                <w:webHidden/>
              </w:rPr>
            </w:r>
            <w:r w:rsidR="00597DEE">
              <w:rPr>
                <w:noProof/>
                <w:webHidden/>
              </w:rPr>
              <w:fldChar w:fldCharType="separate"/>
            </w:r>
            <w:r w:rsidR="00597DEE">
              <w:rPr>
                <w:noProof/>
                <w:webHidden/>
              </w:rPr>
              <w:t>31</w:t>
            </w:r>
            <w:r w:rsidR="00597DEE">
              <w:rPr>
                <w:noProof/>
                <w:webHidden/>
              </w:rPr>
              <w:fldChar w:fldCharType="end"/>
            </w:r>
          </w:hyperlink>
        </w:p>
        <w:p w14:paraId="76345E39" w14:textId="39EA2318" w:rsidR="00597DEE" w:rsidRDefault="00000000">
          <w:pPr>
            <w:pStyle w:val="TOC2"/>
            <w:tabs>
              <w:tab w:val="left" w:pos="960"/>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81022417" w:history="1">
            <w:r w:rsidR="00597DEE" w:rsidRPr="009E0E54">
              <w:rPr>
                <w:rStyle w:val="Hyperlink"/>
                <w:noProof/>
              </w:rPr>
              <w:t>3.9</w:t>
            </w:r>
            <w:r w:rsidR="00597DEE">
              <w:rPr>
                <w:rFonts w:asciiTheme="minorHAnsi" w:eastAsiaTheme="minorEastAsia" w:hAnsiTheme="minorHAnsi"/>
                <w:noProof/>
                <w:kern w:val="2"/>
                <w:sz w:val="24"/>
                <w:szCs w:val="21"/>
                <w:lang w:val="en-IN" w:eastAsia="en-IN" w:bidi="hi-IN"/>
                <w14:ligatures w14:val="standardContextual"/>
              </w:rPr>
              <w:tab/>
            </w:r>
            <w:r w:rsidR="00597DEE" w:rsidRPr="009E0E54">
              <w:rPr>
                <w:rStyle w:val="Hyperlink"/>
                <w:noProof/>
              </w:rPr>
              <w:t>Dummy variable trap in Regression Models</w:t>
            </w:r>
            <w:r w:rsidR="00597DEE">
              <w:rPr>
                <w:noProof/>
                <w:webHidden/>
              </w:rPr>
              <w:tab/>
            </w:r>
            <w:r w:rsidR="00597DEE">
              <w:rPr>
                <w:noProof/>
                <w:webHidden/>
              </w:rPr>
              <w:fldChar w:fldCharType="begin"/>
            </w:r>
            <w:r w:rsidR="00597DEE">
              <w:rPr>
                <w:noProof/>
                <w:webHidden/>
              </w:rPr>
              <w:instrText xml:space="preserve"> PAGEREF _Toc181022417 \h </w:instrText>
            </w:r>
            <w:r w:rsidR="00597DEE">
              <w:rPr>
                <w:noProof/>
                <w:webHidden/>
              </w:rPr>
            </w:r>
            <w:r w:rsidR="00597DEE">
              <w:rPr>
                <w:noProof/>
                <w:webHidden/>
              </w:rPr>
              <w:fldChar w:fldCharType="separate"/>
            </w:r>
            <w:r w:rsidR="00597DEE">
              <w:rPr>
                <w:noProof/>
                <w:webHidden/>
              </w:rPr>
              <w:t>32</w:t>
            </w:r>
            <w:r w:rsidR="00597DEE">
              <w:rPr>
                <w:noProof/>
                <w:webHidden/>
              </w:rPr>
              <w:fldChar w:fldCharType="end"/>
            </w:r>
          </w:hyperlink>
        </w:p>
        <w:p w14:paraId="520FA5F8" w14:textId="0022B470" w:rsidR="00597DEE" w:rsidRDefault="00000000">
          <w:pPr>
            <w:pStyle w:val="TOC2"/>
            <w:tabs>
              <w:tab w:val="left" w:pos="1200"/>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81022418" w:history="1">
            <w:r w:rsidR="00597DEE" w:rsidRPr="009E0E54">
              <w:rPr>
                <w:rStyle w:val="Hyperlink"/>
                <w:noProof/>
              </w:rPr>
              <w:t>3.10</w:t>
            </w:r>
            <w:r w:rsidR="00597DEE">
              <w:rPr>
                <w:rFonts w:asciiTheme="minorHAnsi" w:eastAsiaTheme="minorEastAsia" w:hAnsiTheme="minorHAnsi"/>
                <w:noProof/>
                <w:kern w:val="2"/>
                <w:sz w:val="24"/>
                <w:szCs w:val="21"/>
                <w:lang w:val="en-IN" w:eastAsia="en-IN" w:bidi="hi-IN"/>
                <w14:ligatures w14:val="standardContextual"/>
              </w:rPr>
              <w:tab/>
            </w:r>
            <w:r w:rsidR="00597DEE" w:rsidRPr="009E0E54">
              <w:rPr>
                <w:rStyle w:val="Hyperlink"/>
                <w:noProof/>
              </w:rPr>
              <w:t>Data Transformation</w:t>
            </w:r>
            <w:r w:rsidR="00597DEE">
              <w:rPr>
                <w:noProof/>
                <w:webHidden/>
              </w:rPr>
              <w:tab/>
            </w:r>
            <w:r w:rsidR="00597DEE">
              <w:rPr>
                <w:noProof/>
                <w:webHidden/>
              </w:rPr>
              <w:fldChar w:fldCharType="begin"/>
            </w:r>
            <w:r w:rsidR="00597DEE">
              <w:rPr>
                <w:noProof/>
                <w:webHidden/>
              </w:rPr>
              <w:instrText xml:space="preserve"> PAGEREF _Toc181022418 \h </w:instrText>
            </w:r>
            <w:r w:rsidR="00597DEE">
              <w:rPr>
                <w:noProof/>
                <w:webHidden/>
              </w:rPr>
            </w:r>
            <w:r w:rsidR="00597DEE">
              <w:rPr>
                <w:noProof/>
                <w:webHidden/>
              </w:rPr>
              <w:fldChar w:fldCharType="separate"/>
            </w:r>
            <w:r w:rsidR="00597DEE">
              <w:rPr>
                <w:noProof/>
                <w:webHidden/>
              </w:rPr>
              <w:t>32</w:t>
            </w:r>
            <w:r w:rsidR="00597DEE">
              <w:rPr>
                <w:noProof/>
                <w:webHidden/>
              </w:rPr>
              <w:fldChar w:fldCharType="end"/>
            </w:r>
          </w:hyperlink>
        </w:p>
        <w:p w14:paraId="3D5EFF46" w14:textId="4EFF61AE" w:rsidR="00597DEE" w:rsidRDefault="00000000">
          <w:pPr>
            <w:pStyle w:val="TOC3"/>
            <w:tabs>
              <w:tab w:val="left" w:pos="1440"/>
              <w:tab w:val="right" w:leader="dot" w:pos="10790"/>
            </w:tabs>
            <w:rPr>
              <w:rFonts w:cstheme="minorBidi"/>
              <w:noProof/>
              <w:kern w:val="2"/>
              <w:sz w:val="24"/>
              <w:szCs w:val="21"/>
              <w:lang w:val="en-IN" w:eastAsia="en-IN" w:bidi="hi-IN"/>
              <w14:ligatures w14:val="standardContextual"/>
            </w:rPr>
          </w:pPr>
          <w:hyperlink w:anchor="_Toc181022419" w:history="1">
            <w:r w:rsidR="00597DEE" w:rsidRPr="009E0E54">
              <w:rPr>
                <w:rStyle w:val="Hyperlink"/>
                <w:rFonts w:cs="Calibri Light"/>
                <w:noProof/>
              </w:rPr>
              <w:t>3.10.1</w:t>
            </w:r>
            <w:r w:rsidR="00597DEE">
              <w:rPr>
                <w:rFonts w:cstheme="minorBidi"/>
                <w:noProof/>
                <w:kern w:val="2"/>
                <w:sz w:val="24"/>
                <w:szCs w:val="21"/>
                <w:lang w:val="en-IN" w:eastAsia="en-IN" w:bidi="hi-IN"/>
                <w14:ligatures w14:val="standardContextual"/>
              </w:rPr>
              <w:tab/>
            </w:r>
            <w:r w:rsidR="00597DEE" w:rsidRPr="009E0E54">
              <w:rPr>
                <w:rStyle w:val="Hyperlink"/>
                <w:noProof/>
              </w:rPr>
              <w:t>Why do we need to use transformation on our data?</w:t>
            </w:r>
            <w:r w:rsidR="00597DEE">
              <w:rPr>
                <w:noProof/>
                <w:webHidden/>
              </w:rPr>
              <w:tab/>
            </w:r>
            <w:r w:rsidR="00597DEE">
              <w:rPr>
                <w:noProof/>
                <w:webHidden/>
              </w:rPr>
              <w:fldChar w:fldCharType="begin"/>
            </w:r>
            <w:r w:rsidR="00597DEE">
              <w:rPr>
                <w:noProof/>
                <w:webHidden/>
              </w:rPr>
              <w:instrText xml:space="preserve"> PAGEREF _Toc181022419 \h </w:instrText>
            </w:r>
            <w:r w:rsidR="00597DEE">
              <w:rPr>
                <w:noProof/>
                <w:webHidden/>
              </w:rPr>
            </w:r>
            <w:r w:rsidR="00597DEE">
              <w:rPr>
                <w:noProof/>
                <w:webHidden/>
              </w:rPr>
              <w:fldChar w:fldCharType="separate"/>
            </w:r>
            <w:r w:rsidR="00597DEE">
              <w:rPr>
                <w:noProof/>
                <w:webHidden/>
              </w:rPr>
              <w:t>33</w:t>
            </w:r>
            <w:r w:rsidR="00597DEE">
              <w:rPr>
                <w:noProof/>
                <w:webHidden/>
              </w:rPr>
              <w:fldChar w:fldCharType="end"/>
            </w:r>
          </w:hyperlink>
        </w:p>
        <w:p w14:paraId="0073F4A7" w14:textId="0B5B9D3C" w:rsidR="00597DEE" w:rsidRDefault="00000000">
          <w:pPr>
            <w:pStyle w:val="TOC3"/>
            <w:tabs>
              <w:tab w:val="left" w:pos="1440"/>
              <w:tab w:val="right" w:leader="dot" w:pos="10790"/>
            </w:tabs>
            <w:rPr>
              <w:rFonts w:cstheme="minorBidi"/>
              <w:noProof/>
              <w:kern w:val="2"/>
              <w:sz w:val="24"/>
              <w:szCs w:val="21"/>
              <w:lang w:val="en-IN" w:eastAsia="en-IN" w:bidi="hi-IN"/>
              <w14:ligatures w14:val="standardContextual"/>
            </w:rPr>
          </w:pPr>
          <w:hyperlink w:anchor="_Toc181022420" w:history="1">
            <w:r w:rsidR="00597DEE" w:rsidRPr="009E0E54">
              <w:rPr>
                <w:rStyle w:val="Hyperlink"/>
                <w:rFonts w:cs="Calibri Light"/>
                <w:noProof/>
              </w:rPr>
              <w:t>3.10.2</w:t>
            </w:r>
            <w:r w:rsidR="00597DEE">
              <w:rPr>
                <w:rFonts w:cstheme="minorBidi"/>
                <w:noProof/>
                <w:kern w:val="2"/>
                <w:sz w:val="24"/>
                <w:szCs w:val="21"/>
                <w:lang w:val="en-IN" w:eastAsia="en-IN" w:bidi="hi-IN"/>
                <w14:ligatures w14:val="standardContextual"/>
              </w:rPr>
              <w:tab/>
            </w:r>
            <w:r w:rsidR="00597DEE" w:rsidRPr="009E0E54">
              <w:rPr>
                <w:rStyle w:val="Hyperlink"/>
                <w:noProof/>
              </w:rPr>
              <w:t>Data Transformation Techniques:</w:t>
            </w:r>
            <w:r w:rsidR="00597DEE">
              <w:rPr>
                <w:noProof/>
                <w:webHidden/>
              </w:rPr>
              <w:tab/>
            </w:r>
            <w:r w:rsidR="00597DEE">
              <w:rPr>
                <w:noProof/>
                <w:webHidden/>
              </w:rPr>
              <w:fldChar w:fldCharType="begin"/>
            </w:r>
            <w:r w:rsidR="00597DEE">
              <w:rPr>
                <w:noProof/>
                <w:webHidden/>
              </w:rPr>
              <w:instrText xml:space="preserve"> PAGEREF _Toc181022420 \h </w:instrText>
            </w:r>
            <w:r w:rsidR="00597DEE">
              <w:rPr>
                <w:noProof/>
                <w:webHidden/>
              </w:rPr>
            </w:r>
            <w:r w:rsidR="00597DEE">
              <w:rPr>
                <w:noProof/>
                <w:webHidden/>
              </w:rPr>
              <w:fldChar w:fldCharType="separate"/>
            </w:r>
            <w:r w:rsidR="00597DEE">
              <w:rPr>
                <w:noProof/>
                <w:webHidden/>
              </w:rPr>
              <w:t>33</w:t>
            </w:r>
            <w:r w:rsidR="00597DEE">
              <w:rPr>
                <w:noProof/>
                <w:webHidden/>
              </w:rPr>
              <w:fldChar w:fldCharType="end"/>
            </w:r>
          </w:hyperlink>
        </w:p>
        <w:p w14:paraId="7B7D646F" w14:textId="388E0E7D" w:rsidR="00597DEE" w:rsidRDefault="00000000">
          <w:pPr>
            <w:pStyle w:val="TOC2"/>
            <w:tabs>
              <w:tab w:val="left" w:pos="1200"/>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81022421" w:history="1">
            <w:r w:rsidR="00597DEE" w:rsidRPr="009E0E54">
              <w:rPr>
                <w:rStyle w:val="Hyperlink"/>
                <w:noProof/>
                <w:lang w:val="en-IN"/>
              </w:rPr>
              <w:t>3.11</w:t>
            </w:r>
            <w:r w:rsidR="00597DEE">
              <w:rPr>
                <w:rFonts w:asciiTheme="minorHAnsi" w:eastAsiaTheme="minorEastAsia" w:hAnsiTheme="minorHAnsi"/>
                <w:noProof/>
                <w:kern w:val="2"/>
                <w:sz w:val="24"/>
                <w:szCs w:val="21"/>
                <w:lang w:val="en-IN" w:eastAsia="en-IN" w:bidi="hi-IN"/>
                <w14:ligatures w14:val="standardContextual"/>
              </w:rPr>
              <w:tab/>
            </w:r>
            <w:r w:rsidR="00597DEE" w:rsidRPr="009E0E54">
              <w:rPr>
                <w:rStyle w:val="Hyperlink"/>
                <w:noProof/>
                <w:lang w:val="en-IN"/>
              </w:rPr>
              <w:t>Outliers</w:t>
            </w:r>
            <w:r w:rsidR="00597DEE">
              <w:rPr>
                <w:noProof/>
                <w:webHidden/>
              </w:rPr>
              <w:tab/>
            </w:r>
            <w:r w:rsidR="00597DEE">
              <w:rPr>
                <w:noProof/>
                <w:webHidden/>
              </w:rPr>
              <w:fldChar w:fldCharType="begin"/>
            </w:r>
            <w:r w:rsidR="00597DEE">
              <w:rPr>
                <w:noProof/>
                <w:webHidden/>
              </w:rPr>
              <w:instrText xml:space="preserve"> PAGEREF _Toc181022421 \h </w:instrText>
            </w:r>
            <w:r w:rsidR="00597DEE">
              <w:rPr>
                <w:noProof/>
                <w:webHidden/>
              </w:rPr>
            </w:r>
            <w:r w:rsidR="00597DEE">
              <w:rPr>
                <w:noProof/>
                <w:webHidden/>
              </w:rPr>
              <w:fldChar w:fldCharType="separate"/>
            </w:r>
            <w:r w:rsidR="00597DEE">
              <w:rPr>
                <w:noProof/>
                <w:webHidden/>
              </w:rPr>
              <w:t>35</w:t>
            </w:r>
            <w:r w:rsidR="00597DEE">
              <w:rPr>
                <w:noProof/>
                <w:webHidden/>
              </w:rPr>
              <w:fldChar w:fldCharType="end"/>
            </w:r>
          </w:hyperlink>
        </w:p>
        <w:p w14:paraId="1482F841" w14:textId="592FCA58" w:rsidR="00597DEE" w:rsidRDefault="00000000">
          <w:pPr>
            <w:pStyle w:val="TOC3"/>
            <w:tabs>
              <w:tab w:val="left" w:pos="1440"/>
              <w:tab w:val="right" w:leader="dot" w:pos="10790"/>
            </w:tabs>
            <w:rPr>
              <w:rFonts w:cstheme="minorBidi"/>
              <w:noProof/>
              <w:kern w:val="2"/>
              <w:sz w:val="24"/>
              <w:szCs w:val="21"/>
              <w:lang w:val="en-IN" w:eastAsia="en-IN" w:bidi="hi-IN"/>
              <w14:ligatures w14:val="standardContextual"/>
            </w:rPr>
          </w:pPr>
          <w:hyperlink w:anchor="_Toc181022422" w:history="1">
            <w:r w:rsidR="00597DEE" w:rsidRPr="009E0E54">
              <w:rPr>
                <w:rStyle w:val="Hyperlink"/>
                <w:rFonts w:cs="Calibri Light"/>
                <w:noProof/>
              </w:rPr>
              <w:t>3.11.1</w:t>
            </w:r>
            <w:r w:rsidR="00597DEE">
              <w:rPr>
                <w:rFonts w:cstheme="minorBidi"/>
                <w:noProof/>
                <w:kern w:val="2"/>
                <w:sz w:val="24"/>
                <w:szCs w:val="21"/>
                <w:lang w:val="en-IN" w:eastAsia="en-IN" w:bidi="hi-IN"/>
                <w14:ligatures w14:val="standardContextual"/>
              </w:rPr>
              <w:tab/>
            </w:r>
            <w:r w:rsidR="00597DEE" w:rsidRPr="009E0E54">
              <w:rPr>
                <w:rStyle w:val="Hyperlink"/>
                <w:noProof/>
                <w:lang w:val="en-IN"/>
              </w:rPr>
              <w:t>Outlier detection</w:t>
            </w:r>
            <w:r w:rsidR="00597DEE">
              <w:rPr>
                <w:noProof/>
                <w:webHidden/>
              </w:rPr>
              <w:tab/>
            </w:r>
            <w:r w:rsidR="00597DEE">
              <w:rPr>
                <w:noProof/>
                <w:webHidden/>
              </w:rPr>
              <w:fldChar w:fldCharType="begin"/>
            </w:r>
            <w:r w:rsidR="00597DEE">
              <w:rPr>
                <w:noProof/>
                <w:webHidden/>
              </w:rPr>
              <w:instrText xml:space="preserve"> PAGEREF _Toc181022422 \h </w:instrText>
            </w:r>
            <w:r w:rsidR="00597DEE">
              <w:rPr>
                <w:noProof/>
                <w:webHidden/>
              </w:rPr>
            </w:r>
            <w:r w:rsidR="00597DEE">
              <w:rPr>
                <w:noProof/>
                <w:webHidden/>
              </w:rPr>
              <w:fldChar w:fldCharType="separate"/>
            </w:r>
            <w:r w:rsidR="00597DEE">
              <w:rPr>
                <w:noProof/>
                <w:webHidden/>
              </w:rPr>
              <w:t>35</w:t>
            </w:r>
            <w:r w:rsidR="00597DEE">
              <w:rPr>
                <w:noProof/>
                <w:webHidden/>
              </w:rPr>
              <w:fldChar w:fldCharType="end"/>
            </w:r>
          </w:hyperlink>
        </w:p>
        <w:p w14:paraId="7F7A9347" w14:textId="0EEBB18B" w:rsidR="00597DEE" w:rsidRDefault="00000000">
          <w:pPr>
            <w:pStyle w:val="TOC3"/>
            <w:tabs>
              <w:tab w:val="left" w:pos="1440"/>
              <w:tab w:val="right" w:leader="dot" w:pos="10790"/>
            </w:tabs>
            <w:rPr>
              <w:rFonts w:cstheme="minorBidi"/>
              <w:noProof/>
              <w:kern w:val="2"/>
              <w:sz w:val="24"/>
              <w:szCs w:val="21"/>
              <w:lang w:val="en-IN" w:eastAsia="en-IN" w:bidi="hi-IN"/>
              <w14:ligatures w14:val="standardContextual"/>
            </w:rPr>
          </w:pPr>
          <w:hyperlink w:anchor="_Toc181022423" w:history="1">
            <w:r w:rsidR="00597DEE" w:rsidRPr="009E0E54">
              <w:rPr>
                <w:rStyle w:val="Hyperlink"/>
                <w:rFonts w:cs="Calibri Light"/>
                <w:noProof/>
                <w:lang w:val="en-IN"/>
              </w:rPr>
              <w:t>3.11.2</w:t>
            </w:r>
            <w:r w:rsidR="00597DEE">
              <w:rPr>
                <w:rFonts w:cstheme="minorBidi"/>
                <w:noProof/>
                <w:kern w:val="2"/>
                <w:sz w:val="24"/>
                <w:szCs w:val="21"/>
                <w:lang w:val="en-IN" w:eastAsia="en-IN" w:bidi="hi-IN"/>
                <w14:ligatures w14:val="standardContextual"/>
              </w:rPr>
              <w:tab/>
            </w:r>
            <w:r w:rsidR="00597DEE" w:rsidRPr="009E0E54">
              <w:rPr>
                <w:rStyle w:val="Hyperlink"/>
                <w:noProof/>
                <w:lang w:val="en-IN"/>
              </w:rPr>
              <w:t>Outlier Removal</w:t>
            </w:r>
            <w:r w:rsidR="00597DEE">
              <w:rPr>
                <w:noProof/>
                <w:webHidden/>
              </w:rPr>
              <w:tab/>
            </w:r>
            <w:r w:rsidR="00597DEE">
              <w:rPr>
                <w:noProof/>
                <w:webHidden/>
              </w:rPr>
              <w:fldChar w:fldCharType="begin"/>
            </w:r>
            <w:r w:rsidR="00597DEE">
              <w:rPr>
                <w:noProof/>
                <w:webHidden/>
              </w:rPr>
              <w:instrText xml:space="preserve"> PAGEREF _Toc181022423 \h </w:instrText>
            </w:r>
            <w:r w:rsidR="00597DEE">
              <w:rPr>
                <w:noProof/>
                <w:webHidden/>
              </w:rPr>
            </w:r>
            <w:r w:rsidR="00597DEE">
              <w:rPr>
                <w:noProof/>
                <w:webHidden/>
              </w:rPr>
              <w:fldChar w:fldCharType="separate"/>
            </w:r>
            <w:r w:rsidR="00597DEE">
              <w:rPr>
                <w:noProof/>
                <w:webHidden/>
              </w:rPr>
              <w:t>37</w:t>
            </w:r>
            <w:r w:rsidR="00597DEE">
              <w:rPr>
                <w:noProof/>
                <w:webHidden/>
              </w:rPr>
              <w:fldChar w:fldCharType="end"/>
            </w:r>
          </w:hyperlink>
        </w:p>
        <w:p w14:paraId="1C70F771" w14:textId="0C2D80F6" w:rsidR="00597DEE" w:rsidRDefault="00000000">
          <w:pPr>
            <w:pStyle w:val="TOC3"/>
            <w:tabs>
              <w:tab w:val="left" w:pos="1440"/>
              <w:tab w:val="right" w:leader="dot" w:pos="10790"/>
            </w:tabs>
            <w:rPr>
              <w:rFonts w:cstheme="minorBidi"/>
              <w:noProof/>
              <w:kern w:val="2"/>
              <w:sz w:val="24"/>
              <w:szCs w:val="21"/>
              <w:lang w:val="en-IN" w:eastAsia="en-IN" w:bidi="hi-IN"/>
              <w14:ligatures w14:val="standardContextual"/>
            </w:rPr>
          </w:pPr>
          <w:hyperlink w:anchor="_Toc181022424" w:history="1">
            <w:r w:rsidR="00597DEE" w:rsidRPr="009E0E54">
              <w:rPr>
                <w:rStyle w:val="Hyperlink"/>
                <w:rFonts w:cs="Calibri Light"/>
                <w:noProof/>
                <w:lang w:val="en-IN"/>
              </w:rPr>
              <w:t>3.11.3</w:t>
            </w:r>
            <w:r w:rsidR="00597DEE">
              <w:rPr>
                <w:rFonts w:cstheme="minorBidi"/>
                <w:noProof/>
                <w:kern w:val="2"/>
                <w:sz w:val="24"/>
                <w:szCs w:val="21"/>
                <w:lang w:val="en-IN" w:eastAsia="en-IN" w:bidi="hi-IN"/>
                <w14:ligatures w14:val="standardContextual"/>
              </w:rPr>
              <w:tab/>
            </w:r>
            <w:r w:rsidR="00597DEE" w:rsidRPr="009E0E54">
              <w:rPr>
                <w:rStyle w:val="Hyperlink"/>
                <w:noProof/>
                <w:lang w:val="en-IN"/>
              </w:rPr>
              <w:t>Outlier vs Anomaly</w:t>
            </w:r>
            <w:r w:rsidR="00597DEE">
              <w:rPr>
                <w:noProof/>
                <w:webHidden/>
              </w:rPr>
              <w:tab/>
            </w:r>
            <w:r w:rsidR="00597DEE">
              <w:rPr>
                <w:noProof/>
                <w:webHidden/>
              </w:rPr>
              <w:fldChar w:fldCharType="begin"/>
            </w:r>
            <w:r w:rsidR="00597DEE">
              <w:rPr>
                <w:noProof/>
                <w:webHidden/>
              </w:rPr>
              <w:instrText xml:space="preserve"> PAGEREF _Toc181022424 \h </w:instrText>
            </w:r>
            <w:r w:rsidR="00597DEE">
              <w:rPr>
                <w:noProof/>
                <w:webHidden/>
              </w:rPr>
            </w:r>
            <w:r w:rsidR="00597DEE">
              <w:rPr>
                <w:noProof/>
                <w:webHidden/>
              </w:rPr>
              <w:fldChar w:fldCharType="separate"/>
            </w:r>
            <w:r w:rsidR="00597DEE">
              <w:rPr>
                <w:noProof/>
                <w:webHidden/>
              </w:rPr>
              <w:t>37</w:t>
            </w:r>
            <w:r w:rsidR="00597DEE">
              <w:rPr>
                <w:noProof/>
                <w:webHidden/>
              </w:rPr>
              <w:fldChar w:fldCharType="end"/>
            </w:r>
          </w:hyperlink>
        </w:p>
        <w:p w14:paraId="34D16C37" w14:textId="7B65A3BA" w:rsidR="00597DEE" w:rsidRDefault="00000000">
          <w:pPr>
            <w:pStyle w:val="TOC2"/>
            <w:tabs>
              <w:tab w:val="left" w:pos="1200"/>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81022425" w:history="1">
            <w:r w:rsidR="00597DEE" w:rsidRPr="009E0E54">
              <w:rPr>
                <w:rStyle w:val="Hyperlink"/>
                <w:noProof/>
              </w:rPr>
              <w:t>3.12</w:t>
            </w:r>
            <w:r w:rsidR="00597DEE">
              <w:rPr>
                <w:rFonts w:asciiTheme="minorHAnsi" w:eastAsiaTheme="minorEastAsia" w:hAnsiTheme="minorHAnsi"/>
                <w:noProof/>
                <w:kern w:val="2"/>
                <w:sz w:val="24"/>
                <w:szCs w:val="21"/>
                <w:lang w:val="en-IN" w:eastAsia="en-IN" w:bidi="hi-IN"/>
                <w14:ligatures w14:val="standardContextual"/>
              </w:rPr>
              <w:tab/>
            </w:r>
            <w:r w:rsidR="00597DEE" w:rsidRPr="009E0E54">
              <w:rPr>
                <w:rStyle w:val="Hyperlink"/>
                <w:noProof/>
              </w:rPr>
              <w:t>Feature Construction and Feature Splitting</w:t>
            </w:r>
            <w:r w:rsidR="00597DEE">
              <w:rPr>
                <w:noProof/>
                <w:webHidden/>
              </w:rPr>
              <w:tab/>
            </w:r>
            <w:r w:rsidR="00597DEE">
              <w:rPr>
                <w:noProof/>
                <w:webHidden/>
              </w:rPr>
              <w:fldChar w:fldCharType="begin"/>
            </w:r>
            <w:r w:rsidR="00597DEE">
              <w:rPr>
                <w:noProof/>
                <w:webHidden/>
              </w:rPr>
              <w:instrText xml:space="preserve"> PAGEREF _Toc181022425 \h </w:instrText>
            </w:r>
            <w:r w:rsidR="00597DEE">
              <w:rPr>
                <w:noProof/>
                <w:webHidden/>
              </w:rPr>
            </w:r>
            <w:r w:rsidR="00597DEE">
              <w:rPr>
                <w:noProof/>
                <w:webHidden/>
              </w:rPr>
              <w:fldChar w:fldCharType="separate"/>
            </w:r>
            <w:r w:rsidR="00597DEE">
              <w:rPr>
                <w:noProof/>
                <w:webHidden/>
              </w:rPr>
              <w:t>37</w:t>
            </w:r>
            <w:r w:rsidR="00597DEE">
              <w:rPr>
                <w:noProof/>
                <w:webHidden/>
              </w:rPr>
              <w:fldChar w:fldCharType="end"/>
            </w:r>
          </w:hyperlink>
        </w:p>
        <w:p w14:paraId="61313C5E" w14:textId="1F49F544" w:rsidR="00597DEE" w:rsidRDefault="00000000">
          <w:pPr>
            <w:pStyle w:val="TOC2"/>
            <w:tabs>
              <w:tab w:val="left" w:pos="1200"/>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81022426" w:history="1">
            <w:r w:rsidR="00597DEE" w:rsidRPr="009E0E54">
              <w:rPr>
                <w:rStyle w:val="Hyperlink"/>
                <w:noProof/>
              </w:rPr>
              <w:t>3.13</w:t>
            </w:r>
            <w:r w:rsidR="00597DEE">
              <w:rPr>
                <w:rFonts w:asciiTheme="minorHAnsi" w:eastAsiaTheme="minorEastAsia" w:hAnsiTheme="minorHAnsi"/>
                <w:noProof/>
                <w:kern w:val="2"/>
                <w:sz w:val="24"/>
                <w:szCs w:val="21"/>
                <w:lang w:val="en-IN" w:eastAsia="en-IN" w:bidi="hi-IN"/>
                <w14:ligatures w14:val="standardContextual"/>
              </w:rPr>
              <w:tab/>
            </w:r>
            <w:r w:rsidR="00597DEE" w:rsidRPr="009E0E54">
              <w:rPr>
                <w:rStyle w:val="Hyperlink"/>
                <w:bCs/>
                <w:noProof/>
                <w:lang w:val="en-IN"/>
              </w:rPr>
              <w:t>Dimensionality Reduction</w:t>
            </w:r>
            <w:r w:rsidR="00597DEE">
              <w:rPr>
                <w:noProof/>
                <w:webHidden/>
              </w:rPr>
              <w:tab/>
            </w:r>
            <w:r w:rsidR="00597DEE">
              <w:rPr>
                <w:noProof/>
                <w:webHidden/>
              </w:rPr>
              <w:fldChar w:fldCharType="begin"/>
            </w:r>
            <w:r w:rsidR="00597DEE">
              <w:rPr>
                <w:noProof/>
                <w:webHidden/>
              </w:rPr>
              <w:instrText xml:space="preserve"> PAGEREF _Toc181022426 \h </w:instrText>
            </w:r>
            <w:r w:rsidR="00597DEE">
              <w:rPr>
                <w:noProof/>
                <w:webHidden/>
              </w:rPr>
            </w:r>
            <w:r w:rsidR="00597DEE">
              <w:rPr>
                <w:noProof/>
                <w:webHidden/>
              </w:rPr>
              <w:fldChar w:fldCharType="separate"/>
            </w:r>
            <w:r w:rsidR="00597DEE">
              <w:rPr>
                <w:noProof/>
                <w:webHidden/>
              </w:rPr>
              <w:t>38</w:t>
            </w:r>
            <w:r w:rsidR="00597DEE">
              <w:rPr>
                <w:noProof/>
                <w:webHidden/>
              </w:rPr>
              <w:fldChar w:fldCharType="end"/>
            </w:r>
          </w:hyperlink>
        </w:p>
        <w:p w14:paraId="38E5B971" w14:textId="1DC98447" w:rsidR="00597DEE" w:rsidRDefault="00000000">
          <w:pPr>
            <w:pStyle w:val="TOC3"/>
            <w:tabs>
              <w:tab w:val="left" w:pos="1440"/>
              <w:tab w:val="right" w:leader="dot" w:pos="10790"/>
            </w:tabs>
            <w:rPr>
              <w:rFonts w:cstheme="minorBidi"/>
              <w:noProof/>
              <w:kern w:val="2"/>
              <w:sz w:val="24"/>
              <w:szCs w:val="21"/>
              <w:lang w:val="en-IN" w:eastAsia="en-IN" w:bidi="hi-IN"/>
              <w14:ligatures w14:val="standardContextual"/>
            </w:rPr>
          </w:pPr>
          <w:hyperlink w:anchor="_Toc181022427" w:history="1">
            <w:r w:rsidR="00597DEE" w:rsidRPr="009E0E54">
              <w:rPr>
                <w:rStyle w:val="Hyperlink"/>
                <w:rFonts w:cs="Calibri Light"/>
                <w:noProof/>
              </w:rPr>
              <w:t>3.13.1</w:t>
            </w:r>
            <w:r w:rsidR="00597DEE">
              <w:rPr>
                <w:rFonts w:cstheme="minorBidi"/>
                <w:noProof/>
                <w:kern w:val="2"/>
                <w:sz w:val="24"/>
                <w:szCs w:val="21"/>
                <w:lang w:val="en-IN" w:eastAsia="en-IN" w:bidi="hi-IN"/>
                <w14:ligatures w14:val="standardContextual"/>
              </w:rPr>
              <w:tab/>
            </w:r>
            <w:r w:rsidR="00597DEE" w:rsidRPr="009E0E54">
              <w:rPr>
                <w:rStyle w:val="Hyperlink"/>
                <w:noProof/>
              </w:rPr>
              <w:t>Different Techniques for Dimensionality Reduction</w:t>
            </w:r>
            <w:r w:rsidR="00597DEE">
              <w:rPr>
                <w:noProof/>
                <w:webHidden/>
              </w:rPr>
              <w:tab/>
            </w:r>
            <w:r w:rsidR="00597DEE">
              <w:rPr>
                <w:noProof/>
                <w:webHidden/>
              </w:rPr>
              <w:fldChar w:fldCharType="begin"/>
            </w:r>
            <w:r w:rsidR="00597DEE">
              <w:rPr>
                <w:noProof/>
                <w:webHidden/>
              </w:rPr>
              <w:instrText xml:space="preserve"> PAGEREF _Toc181022427 \h </w:instrText>
            </w:r>
            <w:r w:rsidR="00597DEE">
              <w:rPr>
                <w:noProof/>
                <w:webHidden/>
              </w:rPr>
            </w:r>
            <w:r w:rsidR="00597DEE">
              <w:rPr>
                <w:noProof/>
                <w:webHidden/>
              </w:rPr>
              <w:fldChar w:fldCharType="separate"/>
            </w:r>
            <w:r w:rsidR="00597DEE">
              <w:rPr>
                <w:noProof/>
                <w:webHidden/>
              </w:rPr>
              <w:t>38</w:t>
            </w:r>
            <w:r w:rsidR="00597DEE">
              <w:rPr>
                <w:noProof/>
                <w:webHidden/>
              </w:rPr>
              <w:fldChar w:fldCharType="end"/>
            </w:r>
          </w:hyperlink>
        </w:p>
        <w:p w14:paraId="6007EEFA" w14:textId="1240CB6A" w:rsidR="00597DEE" w:rsidRDefault="00000000">
          <w:pPr>
            <w:pStyle w:val="TOC2"/>
            <w:tabs>
              <w:tab w:val="left" w:pos="1200"/>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81022428" w:history="1">
            <w:r w:rsidR="00597DEE" w:rsidRPr="009E0E54">
              <w:rPr>
                <w:rStyle w:val="Hyperlink"/>
                <w:noProof/>
              </w:rPr>
              <w:t>3.14</w:t>
            </w:r>
            <w:r w:rsidR="00597DEE">
              <w:rPr>
                <w:rFonts w:asciiTheme="minorHAnsi" w:eastAsiaTheme="minorEastAsia" w:hAnsiTheme="minorHAnsi"/>
                <w:noProof/>
                <w:kern w:val="2"/>
                <w:sz w:val="24"/>
                <w:szCs w:val="21"/>
                <w:lang w:val="en-IN" w:eastAsia="en-IN" w:bidi="hi-IN"/>
                <w14:ligatures w14:val="standardContextual"/>
              </w:rPr>
              <w:tab/>
            </w:r>
            <w:r w:rsidR="00597DEE" w:rsidRPr="009E0E54">
              <w:rPr>
                <w:rStyle w:val="Hyperlink"/>
                <w:noProof/>
              </w:rPr>
              <w:t>Feature Selection</w:t>
            </w:r>
            <w:r w:rsidR="00597DEE">
              <w:rPr>
                <w:noProof/>
                <w:webHidden/>
              </w:rPr>
              <w:tab/>
            </w:r>
            <w:r w:rsidR="00597DEE">
              <w:rPr>
                <w:noProof/>
                <w:webHidden/>
              </w:rPr>
              <w:fldChar w:fldCharType="begin"/>
            </w:r>
            <w:r w:rsidR="00597DEE">
              <w:rPr>
                <w:noProof/>
                <w:webHidden/>
              </w:rPr>
              <w:instrText xml:space="preserve"> PAGEREF _Toc181022428 \h </w:instrText>
            </w:r>
            <w:r w:rsidR="00597DEE">
              <w:rPr>
                <w:noProof/>
                <w:webHidden/>
              </w:rPr>
            </w:r>
            <w:r w:rsidR="00597DEE">
              <w:rPr>
                <w:noProof/>
                <w:webHidden/>
              </w:rPr>
              <w:fldChar w:fldCharType="separate"/>
            </w:r>
            <w:r w:rsidR="00597DEE">
              <w:rPr>
                <w:noProof/>
                <w:webHidden/>
              </w:rPr>
              <w:t>39</w:t>
            </w:r>
            <w:r w:rsidR="00597DEE">
              <w:rPr>
                <w:noProof/>
                <w:webHidden/>
              </w:rPr>
              <w:fldChar w:fldCharType="end"/>
            </w:r>
          </w:hyperlink>
        </w:p>
        <w:p w14:paraId="2B67DF3D" w14:textId="61E03B7A" w:rsidR="00597DEE" w:rsidRDefault="00000000">
          <w:pPr>
            <w:pStyle w:val="TOC3"/>
            <w:tabs>
              <w:tab w:val="left" w:pos="1440"/>
              <w:tab w:val="right" w:leader="dot" w:pos="10790"/>
            </w:tabs>
            <w:rPr>
              <w:rFonts w:cstheme="minorBidi"/>
              <w:noProof/>
              <w:kern w:val="2"/>
              <w:sz w:val="24"/>
              <w:szCs w:val="21"/>
              <w:lang w:val="en-IN" w:eastAsia="en-IN" w:bidi="hi-IN"/>
              <w14:ligatures w14:val="standardContextual"/>
            </w:rPr>
          </w:pPr>
          <w:hyperlink w:anchor="_Toc181022429" w:history="1">
            <w:r w:rsidR="00597DEE" w:rsidRPr="009E0E54">
              <w:rPr>
                <w:rStyle w:val="Hyperlink"/>
                <w:rFonts w:cs="Calibri Light"/>
                <w:noProof/>
              </w:rPr>
              <w:t>3.14.1</w:t>
            </w:r>
            <w:r w:rsidR="00597DEE">
              <w:rPr>
                <w:rFonts w:cstheme="minorBidi"/>
                <w:noProof/>
                <w:kern w:val="2"/>
                <w:sz w:val="24"/>
                <w:szCs w:val="21"/>
                <w:lang w:val="en-IN" w:eastAsia="en-IN" w:bidi="hi-IN"/>
                <w14:ligatures w14:val="standardContextual"/>
              </w:rPr>
              <w:tab/>
            </w:r>
            <w:r w:rsidR="00597DEE" w:rsidRPr="009E0E54">
              <w:rPr>
                <w:rStyle w:val="Hyperlink"/>
                <w:noProof/>
              </w:rPr>
              <w:t>Filter Method</w:t>
            </w:r>
            <w:r w:rsidR="00597DEE">
              <w:rPr>
                <w:noProof/>
                <w:webHidden/>
              </w:rPr>
              <w:tab/>
            </w:r>
            <w:r w:rsidR="00597DEE">
              <w:rPr>
                <w:noProof/>
                <w:webHidden/>
              </w:rPr>
              <w:fldChar w:fldCharType="begin"/>
            </w:r>
            <w:r w:rsidR="00597DEE">
              <w:rPr>
                <w:noProof/>
                <w:webHidden/>
              </w:rPr>
              <w:instrText xml:space="preserve"> PAGEREF _Toc181022429 \h </w:instrText>
            </w:r>
            <w:r w:rsidR="00597DEE">
              <w:rPr>
                <w:noProof/>
                <w:webHidden/>
              </w:rPr>
            </w:r>
            <w:r w:rsidR="00597DEE">
              <w:rPr>
                <w:noProof/>
                <w:webHidden/>
              </w:rPr>
              <w:fldChar w:fldCharType="separate"/>
            </w:r>
            <w:r w:rsidR="00597DEE">
              <w:rPr>
                <w:noProof/>
                <w:webHidden/>
              </w:rPr>
              <w:t>40</w:t>
            </w:r>
            <w:r w:rsidR="00597DEE">
              <w:rPr>
                <w:noProof/>
                <w:webHidden/>
              </w:rPr>
              <w:fldChar w:fldCharType="end"/>
            </w:r>
          </w:hyperlink>
        </w:p>
        <w:p w14:paraId="4AEBE8A6" w14:textId="268EC9DD" w:rsidR="00597DEE" w:rsidRDefault="00000000">
          <w:pPr>
            <w:pStyle w:val="TOC3"/>
            <w:tabs>
              <w:tab w:val="left" w:pos="1440"/>
              <w:tab w:val="right" w:leader="dot" w:pos="10790"/>
            </w:tabs>
            <w:rPr>
              <w:rFonts w:cstheme="minorBidi"/>
              <w:noProof/>
              <w:kern w:val="2"/>
              <w:sz w:val="24"/>
              <w:szCs w:val="21"/>
              <w:lang w:val="en-IN" w:eastAsia="en-IN" w:bidi="hi-IN"/>
              <w14:ligatures w14:val="standardContextual"/>
            </w:rPr>
          </w:pPr>
          <w:hyperlink w:anchor="_Toc181022430" w:history="1">
            <w:r w:rsidR="00597DEE" w:rsidRPr="009E0E54">
              <w:rPr>
                <w:rStyle w:val="Hyperlink"/>
                <w:rFonts w:cs="Calibri Light"/>
                <w:noProof/>
              </w:rPr>
              <w:t>3.14.2</w:t>
            </w:r>
            <w:r w:rsidR="00597DEE">
              <w:rPr>
                <w:rFonts w:cstheme="minorBidi"/>
                <w:noProof/>
                <w:kern w:val="2"/>
                <w:sz w:val="24"/>
                <w:szCs w:val="21"/>
                <w:lang w:val="en-IN" w:eastAsia="en-IN" w:bidi="hi-IN"/>
                <w14:ligatures w14:val="standardContextual"/>
              </w:rPr>
              <w:tab/>
            </w:r>
            <w:r w:rsidR="00597DEE" w:rsidRPr="009E0E54">
              <w:rPr>
                <w:rStyle w:val="Hyperlink"/>
                <w:noProof/>
              </w:rPr>
              <w:t>Wrapper Method:</w:t>
            </w:r>
            <w:r w:rsidR="00597DEE">
              <w:rPr>
                <w:noProof/>
                <w:webHidden/>
              </w:rPr>
              <w:tab/>
            </w:r>
            <w:r w:rsidR="00597DEE">
              <w:rPr>
                <w:noProof/>
                <w:webHidden/>
              </w:rPr>
              <w:fldChar w:fldCharType="begin"/>
            </w:r>
            <w:r w:rsidR="00597DEE">
              <w:rPr>
                <w:noProof/>
                <w:webHidden/>
              </w:rPr>
              <w:instrText xml:space="preserve"> PAGEREF _Toc181022430 \h </w:instrText>
            </w:r>
            <w:r w:rsidR="00597DEE">
              <w:rPr>
                <w:noProof/>
                <w:webHidden/>
              </w:rPr>
            </w:r>
            <w:r w:rsidR="00597DEE">
              <w:rPr>
                <w:noProof/>
                <w:webHidden/>
              </w:rPr>
              <w:fldChar w:fldCharType="separate"/>
            </w:r>
            <w:r w:rsidR="00597DEE">
              <w:rPr>
                <w:noProof/>
                <w:webHidden/>
              </w:rPr>
              <w:t>41</w:t>
            </w:r>
            <w:r w:rsidR="00597DEE">
              <w:rPr>
                <w:noProof/>
                <w:webHidden/>
              </w:rPr>
              <w:fldChar w:fldCharType="end"/>
            </w:r>
          </w:hyperlink>
        </w:p>
        <w:p w14:paraId="5748F8B4" w14:textId="070FCF96" w:rsidR="00597DEE" w:rsidRDefault="00000000">
          <w:pPr>
            <w:pStyle w:val="TOC3"/>
            <w:tabs>
              <w:tab w:val="left" w:pos="1440"/>
              <w:tab w:val="right" w:leader="dot" w:pos="10790"/>
            </w:tabs>
            <w:rPr>
              <w:rFonts w:cstheme="minorBidi"/>
              <w:noProof/>
              <w:kern w:val="2"/>
              <w:sz w:val="24"/>
              <w:szCs w:val="21"/>
              <w:lang w:val="en-IN" w:eastAsia="en-IN" w:bidi="hi-IN"/>
              <w14:ligatures w14:val="standardContextual"/>
            </w:rPr>
          </w:pPr>
          <w:hyperlink w:anchor="_Toc181022431" w:history="1">
            <w:r w:rsidR="00597DEE" w:rsidRPr="009E0E54">
              <w:rPr>
                <w:rStyle w:val="Hyperlink"/>
                <w:rFonts w:cs="Calibri Light"/>
                <w:noProof/>
              </w:rPr>
              <w:t>3.14.3</w:t>
            </w:r>
            <w:r w:rsidR="00597DEE">
              <w:rPr>
                <w:rFonts w:cstheme="minorBidi"/>
                <w:noProof/>
                <w:kern w:val="2"/>
                <w:sz w:val="24"/>
                <w:szCs w:val="21"/>
                <w:lang w:val="en-IN" w:eastAsia="en-IN" w:bidi="hi-IN"/>
                <w14:ligatures w14:val="standardContextual"/>
              </w:rPr>
              <w:tab/>
            </w:r>
            <w:r w:rsidR="00597DEE" w:rsidRPr="009E0E54">
              <w:rPr>
                <w:rStyle w:val="Hyperlink"/>
                <w:noProof/>
              </w:rPr>
              <w:t>Intrinsic Method (Embedded Methods)</w:t>
            </w:r>
            <w:r w:rsidR="00597DEE">
              <w:rPr>
                <w:noProof/>
                <w:webHidden/>
              </w:rPr>
              <w:tab/>
            </w:r>
            <w:r w:rsidR="00597DEE">
              <w:rPr>
                <w:noProof/>
                <w:webHidden/>
              </w:rPr>
              <w:fldChar w:fldCharType="begin"/>
            </w:r>
            <w:r w:rsidR="00597DEE">
              <w:rPr>
                <w:noProof/>
                <w:webHidden/>
              </w:rPr>
              <w:instrText xml:space="preserve"> PAGEREF _Toc181022431 \h </w:instrText>
            </w:r>
            <w:r w:rsidR="00597DEE">
              <w:rPr>
                <w:noProof/>
                <w:webHidden/>
              </w:rPr>
            </w:r>
            <w:r w:rsidR="00597DEE">
              <w:rPr>
                <w:noProof/>
                <w:webHidden/>
              </w:rPr>
              <w:fldChar w:fldCharType="separate"/>
            </w:r>
            <w:r w:rsidR="00597DEE">
              <w:rPr>
                <w:noProof/>
                <w:webHidden/>
              </w:rPr>
              <w:t>42</w:t>
            </w:r>
            <w:r w:rsidR="00597DEE">
              <w:rPr>
                <w:noProof/>
                <w:webHidden/>
              </w:rPr>
              <w:fldChar w:fldCharType="end"/>
            </w:r>
          </w:hyperlink>
        </w:p>
        <w:p w14:paraId="2579E769" w14:textId="4DA616B8" w:rsidR="00597DEE" w:rsidRDefault="00000000">
          <w:pPr>
            <w:pStyle w:val="TOC2"/>
            <w:tabs>
              <w:tab w:val="left" w:pos="1200"/>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81022432" w:history="1">
            <w:r w:rsidR="00597DEE" w:rsidRPr="009E0E54">
              <w:rPr>
                <w:rStyle w:val="Hyperlink"/>
                <w:noProof/>
              </w:rPr>
              <w:t>3.15</w:t>
            </w:r>
            <w:r w:rsidR="00597DEE">
              <w:rPr>
                <w:rFonts w:asciiTheme="minorHAnsi" w:eastAsiaTheme="minorEastAsia" w:hAnsiTheme="minorHAnsi"/>
                <w:noProof/>
                <w:kern w:val="2"/>
                <w:sz w:val="24"/>
                <w:szCs w:val="21"/>
                <w:lang w:val="en-IN" w:eastAsia="en-IN" w:bidi="hi-IN"/>
                <w14:ligatures w14:val="standardContextual"/>
              </w:rPr>
              <w:tab/>
            </w:r>
            <w:r w:rsidR="00597DEE" w:rsidRPr="009E0E54">
              <w:rPr>
                <w:rStyle w:val="Hyperlink"/>
                <w:noProof/>
              </w:rPr>
              <w:t>Feature extraction</w:t>
            </w:r>
            <w:r w:rsidR="00597DEE">
              <w:rPr>
                <w:noProof/>
                <w:webHidden/>
              </w:rPr>
              <w:tab/>
            </w:r>
            <w:r w:rsidR="00597DEE">
              <w:rPr>
                <w:noProof/>
                <w:webHidden/>
              </w:rPr>
              <w:fldChar w:fldCharType="begin"/>
            </w:r>
            <w:r w:rsidR="00597DEE">
              <w:rPr>
                <w:noProof/>
                <w:webHidden/>
              </w:rPr>
              <w:instrText xml:space="preserve"> PAGEREF _Toc181022432 \h </w:instrText>
            </w:r>
            <w:r w:rsidR="00597DEE">
              <w:rPr>
                <w:noProof/>
                <w:webHidden/>
              </w:rPr>
            </w:r>
            <w:r w:rsidR="00597DEE">
              <w:rPr>
                <w:noProof/>
                <w:webHidden/>
              </w:rPr>
              <w:fldChar w:fldCharType="separate"/>
            </w:r>
            <w:r w:rsidR="00597DEE">
              <w:rPr>
                <w:noProof/>
                <w:webHidden/>
              </w:rPr>
              <w:t>43</w:t>
            </w:r>
            <w:r w:rsidR="00597DEE">
              <w:rPr>
                <w:noProof/>
                <w:webHidden/>
              </w:rPr>
              <w:fldChar w:fldCharType="end"/>
            </w:r>
          </w:hyperlink>
        </w:p>
        <w:p w14:paraId="50AF6EB3" w14:textId="602CF1EC" w:rsidR="00597DEE" w:rsidRDefault="00000000">
          <w:pPr>
            <w:pStyle w:val="TOC3"/>
            <w:tabs>
              <w:tab w:val="left" w:pos="1440"/>
              <w:tab w:val="right" w:leader="dot" w:pos="10790"/>
            </w:tabs>
            <w:rPr>
              <w:rFonts w:cstheme="minorBidi"/>
              <w:noProof/>
              <w:kern w:val="2"/>
              <w:sz w:val="24"/>
              <w:szCs w:val="21"/>
              <w:lang w:val="en-IN" w:eastAsia="en-IN" w:bidi="hi-IN"/>
              <w14:ligatures w14:val="standardContextual"/>
            </w:rPr>
          </w:pPr>
          <w:hyperlink w:anchor="_Toc181022433" w:history="1">
            <w:r w:rsidR="00597DEE" w:rsidRPr="009E0E54">
              <w:rPr>
                <w:rStyle w:val="Hyperlink"/>
                <w:rFonts w:cs="Calibri Light"/>
                <w:noProof/>
                <w:lang w:val="en-IN"/>
              </w:rPr>
              <w:t>3.15.1</w:t>
            </w:r>
            <w:r w:rsidR="00597DEE">
              <w:rPr>
                <w:rFonts w:cstheme="minorBidi"/>
                <w:noProof/>
                <w:kern w:val="2"/>
                <w:sz w:val="24"/>
                <w:szCs w:val="21"/>
                <w:lang w:val="en-IN" w:eastAsia="en-IN" w:bidi="hi-IN"/>
                <w14:ligatures w14:val="standardContextual"/>
              </w:rPr>
              <w:tab/>
            </w:r>
            <w:r w:rsidR="00597DEE" w:rsidRPr="009E0E54">
              <w:rPr>
                <w:rStyle w:val="Hyperlink"/>
                <w:noProof/>
                <w:lang w:val="en-IN"/>
              </w:rPr>
              <w:t>Principal Component Analysis (PCA)</w:t>
            </w:r>
            <w:r w:rsidR="00597DEE">
              <w:rPr>
                <w:noProof/>
                <w:webHidden/>
              </w:rPr>
              <w:tab/>
            </w:r>
            <w:r w:rsidR="00597DEE">
              <w:rPr>
                <w:noProof/>
                <w:webHidden/>
              </w:rPr>
              <w:fldChar w:fldCharType="begin"/>
            </w:r>
            <w:r w:rsidR="00597DEE">
              <w:rPr>
                <w:noProof/>
                <w:webHidden/>
              </w:rPr>
              <w:instrText xml:space="preserve"> PAGEREF _Toc181022433 \h </w:instrText>
            </w:r>
            <w:r w:rsidR="00597DEE">
              <w:rPr>
                <w:noProof/>
                <w:webHidden/>
              </w:rPr>
            </w:r>
            <w:r w:rsidR="00597DEE">
              <w:rPr>
                <w:noProof/>
                <w:webHidden/>
              </w:rPr>
              <w:fldChar w:fldCharType="separate"/>
            </w:r>
            <w:r w:rsidR="00597DEE">
              <w:rPr>
                <w:noProof/>
                <w:webHidden/>
              </w:rPr>
              <w:t>44</w:t>
            </w:r>
            <w:r w:rsidR="00597DEE">
              <w:rPr>
                <w:noProof/>
                <w:webHidden/>
              </w:rPr>
              <w:fldChar w:fldCharType="end"/>
            </w:r>
          </w:hyperlink>
        </w:p>
        <w:p w14:paraId="7536B4C5" w14:textId="6045E8DE" w:rsidR="00597DEE" w:rsidRDefault="00000000">
          <w:pPr>
            <w:pStyle w:val="TOC2"/>
            <w:tabs>
              <w:tab w:val="left" w:pos="1200"/>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81022434" w:history="1">
            <w:r w:rsidR="00597DEE" w:rsidRPr="009E0E54">
              <w:rPr>
                <w:rStyle w:val="Hyperlink"/>
                <w:noProof/>
              </w:rPr>
              <w:t>3.16</w:t>
            </w:r>
            <w:r w:rsidR="00597DEE">
              <w:rPr>
                <w:rFonts w:asciiTheme="minorHAnsi" w:eastAsiaTheme="minorEastAsia" w:hAnsiTheme="minorHAnsi"/>
                <w:noProof/>
                <w:kern w:val="2"/>
                <w:sz w:val="24"/>
                <w:szCs w:val="21"/>
                <w:lang w:val="en-IN" w:eastAsia="en-IN" w:bidi="hi-IN"/>
                <w14:ligatures w14:val="standardContextual"/>
              </w:rPr>
              <w:tab/>
            </w:r>
            <w:r w:rsidR="00597DEE" w:rsidRPr="009E0E54">
              <w:rPr>
                <w:rStyle w:val="Hyperlink"/>
                <w:noProof/>
              </w:rPr>
              <w:t>Handling Imbalanced Data with SMOTE and Near Miss Algorithm</w:t>
            </w:r>
            <w:r w:rsidR="00597DEE">
              <w:rPr>
                <w:noProof/>
                <w:webHidden/>
              </w:rPr>
              <w:tab/>
            </w:r>
            <w:r w:rsidR="00597DEE">
              <w:rPr>
                <w:noProof/>
                <w:webHidden/>
              </w:rPr>
              <w:fldChar w:fldCharType="begin"/>
            </w:r>
            <w:r w:rsidR="00597DEE">
              <w:rPr>
                <w:noProof/>
                <w:webHidden/>
              </w:rPr>
              <w:instrText xml:space="preserve"> PAGEREF _Toc181022434 \h </w:instrText>
            </w:r>
            <w:r w:rsidR="00597DEE">
              <w:rPr>
                <w:noProof/>
                <w:webHidden/>
              </w:rPr>
            </w:r>
            <w:r w:rsidR="00597DEE">
              <w:rPr>
                <w:noProof/>
                <w:webHidden/>
              </w:rPr>
              <w:fldChar w:fldCharType="separate"/>
            </w:r>
            <w:r w:rsidR="00597DEE">
              <w:rPr>
                <w:noProof/>
                <w:webHidden/>
              </w:rPr>
              <w:t>46</w:t>
            </w:r>
            <w:r w:rsidR="00597DEE">
              <w:rPr>
                <w:noProof/>
                <w:webHidden/>
              </w:rPr>
              <w:fldChar w:fldCharType="end"/>
            </w:r>
          </w:hyperlink>
        </w:p>
        <w:p w14:paraId="4EC1F169" w14:textId="62EA4CDE" w:rsidR="00597DEE" w:rsidRDefault="00000000">
          <w:pPr>
            <w:pStyle w:val="TOC3"/>
            <w:tabs>
              <w:tab w:val="left" w:pos="1440"/>
              <w:tab w:val="right" w:leader="dot" w:pos="10790"/>
            </w:tabs>
            <w:rPr>
              <w:rFonts w:cstheme="minorBidi"/>
              <w:noProof/>
              <w:kern w:val="2"/>
              <w:sz w:val="24"/>
              <w:szCs w:val="21"/>
              <w:lang w:val="en-IN" w:eastAsia="en-IN" w:bidi="hi-IN"/>
              <w14:ligatures w14:val="standardContextual"/>
            </w:rPr>
          </w:pPr>
          <w:hyperlink w:anchor="_Toc181022435" w:history="1">
            <w:r w:rsidR="00597DEE" w:rsidRPr="009E0E54">
              <w:rPr>
                <w:rStyle w:val="Hyperlink"/>
                <w:rFonts w:cs="Calibri Light"/>
                <w:noProof/>
              </w:rPr>
              <w:t>3.16.1</w:t>
            </w:r>
            <w:r w:rsidR="00597DEE">
              <w:rPr>
                <w:rFonts w:cstheme="minorBidi"/>
                <w:noProof/>
                <w:kern w:val="2"/>
                <w:sz w:val="24"/>
                <w:szCs w:val="21"/>
                <w:lang w:val="en-IN" w:eastAsia="en-IN" w:bidi="hi-IN"/>
                <w14:ligatures w14:val="standardContextual"/>
              </w:rPr>
              <w:tab/>
            </w:r>
            <w:r w:rsidR="00597DEE" w:rsidRPr="009E0E54">
              <w:rPr>
                <w:rStyle w:val="Hyperlink"/>
                <w:noProof/>
              </w:rPr>
              <w:t>SMOTE (Synthetic Minority Oversampling Technique)</w:t>
            </w:r>
            <w:r w:rsidR="00597DEE">
              <w:rPr>
                <w:noProof/>
                <w:webHidden/>
              </w:rPr>
              <w:tab/>
            </w:r>
            <w:r w:rsidR="00597DEE">
              <w:rPr>
                <w:noProof/>
                <w:webHidden/>
              </w:rPr>
              <w:fldChar w:fldCharType="begin"/>
            </w:r>
            <w:r w:rsidR="00597DEE">
              <w:rPr>
                <w:noProof/>
                <w:webHidden/>
              </w:rPr>
              <w:instrText xml:space="preserve"> PAGEREF _Toc181022435 \h </w:instrText>
            </w:r>
            <w:r w:rsidR="00597DEE">
              <w:rPr>
                <w:noProof/>
                <w:webHidden/>
              </w:rPr>
            </w:r>
            <w:r w:rsidR="00597DEE">
              <w:rPr>
                <w:noProof/>
                <w:webHidden/>
              </w:rPr>
              <w:fldChar w:fldCharType="separate"/>
            </w:r>
            <w:r w:rsidR="00597DEE">
              <w:rPr>
                <w:noProof/>
                <w:webHidden/>
              </w:rPr>
              <w:t>46</w:t>
            </w:r>
            <w:r w:rsidR="00597DEE">
              <w:rPr>
                <w:noProof/>
                <w:webHidden/>
              </w:rPr>
              <w:fldChar w:fldCharType="end"/>
            </w:r>
          </w:hyperlink>
        </w:p>
        <w:p w14:paraId="01572F20" w14:textId="057F06A3" w:rsidR="00597DEE" w:rsidRDefault="00000000">
          <w:pPr>
            <w:pStyle w:val="TOC3"/>
            <w:tabs>
              <w:tab w:val="left" w:pos="1440"/>
              <w:tab w:val="right" w:leader="dot" w:pos="10790"/>
            </w:tabs>
            <w:rPr>
              <w:rFonts w:cstheme="minorBidi"/>
              <w:noProof/>
              <w:kern w:val="2"/>
              <w:sz w:val="24"/>
              <w:szCs w:val="21"/>
              <w:lang w:val="en-IN" w:eastAsia="en-IN" w:bidi="hi-IN"/>
              <w14:ligatures w14:val="standardContextual"/>
            </w:rPr>
          </w:pPr>
          <w:hyperlink w:anchor="_Toc181022436" w:history="1">
            <w:r w:rsidR="00597DEE" w:rsidRPr="009E0E54">
              <w:rPr>
                <w:rStyle w:val="Hyperlink"/>
                <w:rFonts w:cs="Calibri Light"/>
                <w:noProof/>
              </w:rPr>
              <w:t>3.16.2</w:t>
            </w:r>
            <w:r w:rsidR="00597DEE">
              <w:rPr>
                <w:rFonts w:cstheme="minorBidi"/>
                <w:noProof/>
                <w:kern w:val="2"/>
                <w:sz w:val="24"/>
                <w:szCs w:val="21"/>
                <w:lang w:val="en-IN" w:eastAsia="en-IN" w:bidi="hi-IN"/>
                <w14:ligatures w14:val="standardContextual"/>
              </w:rPr>
              <w:tab/>
            </w:r>
            <w:r w:rsidR="00597DEE" w:rsidRPr="009E0E54">
              <w:rPr>
                <w:rStyle w:val="Hyperlink"/>
                <w:noProof/>
              </w:rPr>
              <w:t>NearMiss Algorithm – Undersampling</w:t>
            </w:r>
            <w:r w:rsidR="00597DEE">
              <w:rPr>
                <w:noProof/>
                <w:webHidden/>
              </w:rPr>
              <w:tab/>
            </w:r>
            <w:r w:rsidR="00597DEE">
              <w:rPr>
                <w:noProof/>
                <w:webHidden/>
              </w:rPr>
              <w:fldChar w:fldCharType="begin"/>
            </w:r>
            <w:r w:rsidR="00597DEE">
              <w:rPr>
                <w:noProof/>
                <w:webHidden/>
              </w:rPr>
              <w:instrText xml:space="preserve"> PAGEREF _Toc181022436 \h </w:instrText>
            </w:r>
            <w:r w:rsidR="00597DEE">
              <w:rPr>
                <w:noProof/>
                <w:webHidden/>
              </w:rPr>
            </w:r>
            <w:r w:rsidR="00597DEE">
              <w:rPr>
                <w:noProof/>
                <w:webHidden/>
              </w:rPr>
              <w:fldChar w:fldCharType="separate"/>
            </w:r>
            <w:r w:rsidR="00597DEE">
              <w:rPr>
                <w:noProof/>
                <w:webHidden/>
              </w:rPr>
              <w:t>47</w:t>
            </w:r>
            <w:r w:rsidR="00597DEE">
              <w:rPr>
                <w:noProof/>
                <w:webHidden/>
              </w:rPr>
              <w:fldChar w:fldCharType="end"/>
            </w:r>
          </w:hyperlink>
        </w:p>
        <w:p w14:paraId="08B79A46" w14:textId="558CF500" w:rsidR="00597DEE" w:rsidRDefault="00000000">
          <w:pPr>
            <w:pStyle w:val="TOC2"/>
            <w:tabs>
              <w:tab w:val="left" w:pos="1200"/>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81022437" w:history="1">
            <w:r w:rsidR="00597DEE" w:rsidRPr="009E0E54">
              <w:rPr>
                <w:rStyle w:val="Hyperlink"/>
                <w:bCs/>
                <w:noProof/>
                <w:lang w:val="en-IN"/>
              </w:rPr>
              <w:t>3.17</w:t>
            </w:r>
            <w:r w:rsidR="00597DEE">
              <w:rPr>
                <w:rFonts w:asciiTheme="minorHAnsi" w:eastAsiaTheme="minorEastAsia" w:hAnsiTheme="minorHAnsi"/>
                <w:noProof/>
                <w:kern w:val="2"/>
                <w:sz w:val="24"/>
                <w:szCs w:val="21"/>
                <w:lang w:val="en-IN" w:eastAsia="en-IN" w:bidi="hi-IN"/>
                <w14:ligatures w14:val="standardContextual"/>
              </w:rPr>
              <w:tab/>
            </w:r>
            <w:r w:rsidR="00597DEE" w:rsidRPr="009E0E54">
              <w:rPr>
                <w:rStyle w:val="Hyperlink"/>
                <w:bCs/>
                <w:noProof/>
                <w:lang w:val="en-IN"/>
              </w:rPr>
              <w:t>Best practices for pre-processing data</w:t>
            </w:r>
            <w:r w:rsidR="00597DEE">
              <w:rPr>
                <w:noProof/>
                <w:webHidden/>
              </w:rPr>
              <w:tab/>
            </w:r>
            <w:r w:rsidR="00597DEE">
              <w:rPr>
                <w:noProof/>
                <w:webHidden/>
              </w:rPr>
              <w:fldChar w:fldCharType="begin"/>
            </w:r>
            <w:r w:rsidR="00597DEE">
              <w:rPr>
                <w:noProof/>
                <w:webHidden/>
              </w:rPr>
              <w:instrText xml:space="preserve"> PAGEREF _Toc181022437 \h </w:instrText>
            </w:r>
            <w:r w:rsidR="00597DEE">
              <w:rPr>
                <w:noProof/>
                <w:webHidden/>
              </w:rPr>
            </w:r>
            <w:r w:rsidR="00597DEE">
              <w:rPr>
                <w:noProof/>
                <w:webHidden/>
              </w:rPr>
              <w:fldChar w:fldCharType="separate"/>
            </w:r>
            <w:r w:rsidR="00597DEE">
              <w:rPr>
                <w:noProof/>
                <w:webHidden/>
              </w:rPr>
              <w:t>47</w:t>
            </w:r>
            <w:r w:rsidR="00597DEE">
              <w:rPr>
                <w:noProof/>
                <w:webHidden/>
              </w:rPr>
              <w:fldChar w:fldCharType="end"/>
            </w:r>
          </w:hyperlink>
        </w:p>
        <w:p w14:paraId="6C5DEB07" w14:textId="06A61307" w:rsidR="00E61538" w:rsidRDefault="00E61538">
          <w:r>
            <w:rPr>
              <w:b/>
              <w:bCs/>
              <w:noProof/>
            </w:rPr>
            <w:fldChar w:fldCharType="end"/>
          </w:r>
        </w:p>
      </w:sdtContent>
    </w:sdt>
    <w:p w14:paraId="4D065D47" w14:textId="77777777" w:rsidR="00007759" w:rsidRDefault="00007759"/>
    <w:p w14:paraId="7CC71ED5" w14:textId="77777777" w:rsidR="00007759" w:rsidRDefault="00007759"/>
    <w:p w14:paraId="01E146B9" w14:textId="77777777" w:rsidR="00007759" w:rsidRDefault="00007759"/>
    <w:p w14:paraId="7DD97855" w14:textId="77777777" w:rsidR="00007759" w:rsidRDefault="00007759" w:rsidP="004F2E7F">
      <w:pPr>
        <w:jc w:val="center"/>
      </w:pPr>
    </w:p>
    <w:p w14:paraId="5769D495" w14:textId="1AEA4221" w:rsidR="00007759" w:rsidRDefault="00007759">
      <w:pPr>
        <w:sectPr w:rsidR="00007759" w:rsidSect="00A24793">
          <w:pgSz w:w="12240" w:h="15840" w:code="1"/>
          <w:pgMar w:top="720" w:right="720" w:bottom="1080" w:left="720" w:header="709" w:footer="432" w:gutter="0"/>
          <w:cols w:space="708"/>
          <w:titlePg/>
          <w:docGrid w:linePitch="360"/>
        </w:sectPr>
      </w:pPr>
    </w:p>
    <w:p w14:paraId="04D95982" w14:textId="36D4C826" w:rsidR="009E6D74" w:rsidRPr="00EF1686" w:rsidRDefault="001865DB" w:rsidP="001865DB">
      <w:pPr>
        <w:pStyle w:val="Heading1"/>
        <w:rPr>
          <w:lang w:val="en-IN"/>
        </w:rPr>
      </w:pPr>
      <w:bookmarkStart w:id="4" w:name="_Toc181022357"/>
      <w:r>
        <w:rPr>
          <w:lang w:val="en-IN"/>
        </w:rPr>
        <w:lastRenderedPageBreak/>
        <w:t>Introduction</w:t>
      </w:r>
      <w:bookmarkEnd w:id="4"/>
    </w:p>
    <w:p w14:paraId="4972E11D" w14:textId="77777777" w:rsidR="009E6D74" w:rsidRDefault="009E6D74" w:rsidP="009E6D74">
      <w:pPr>
        <w:pStyle w:val="Heading2"/>
        <w:rPr>
          <w:bdr w:val="none" w:sz="0" w:space="0" w:color="auto" w:frame="1"/>
        </w:rPr>
      </w:pPr>
      <w:bookmarkStart w:id="5" w:name="_Toc181022358"/>
      <w:r w:rsidRPr="009E6D74">
        <w:t>Core</w:t>
      </w:r>
      <w:r>
        <w:rPr>
          <w:bdr w:val="none" w:sz="0" w:space="0" w:color="auto" w:frame="1"/>
        </w:rPr>
        <w:t xml:space="preserve"> Concepts in AI</w:t>
      </w:r>
      <w:bookmarkEnd w:id="5"/>
    </w:p>
    <w:p w14:paraId="632109B0" w14:textId="77777777" w:rsidR="009E6D74" w:rsidRPr="009E6D74" w:rsidRDefault="00000000" w:rsidP="009E6D74">
      <w:pPr>
        <w:numPr>
          <w:ilvl w:val="0"/>
          <w:numId w:val="70"/>
        </w:numPr>
        <w:rPr>
          <w:lang w:val="en-IN"/>
        </w:rPr>
      </w:pPr>
      <w:hyperlink r:id="rId11" w:tgtFrame="_blank" w:history="1">
        <w:r w:rsidR="009E6D74" w:rsidRPr="009E6D74">
          <w:rPr>
            <w:rStyle w:val="Hyperlink"/>
            <w:b/>
            <w:bCs/>
            <w:lang w:val="en-IN"/>
          </w:rPr>
          <w:t>Machine Learning (ML)</w:t>
        </w:r>
        <w:r w:rsidR="009E6D74" w:rsidRPr="009E6D74">
          <w:rPr>
            <w:rStyle w:val="Hyperlink"/>
            <w:lang w:val="en-IN"/>
          </w:rPr>
          <w:t>:</w:t>
        </w:r>
      </w:hyperlink>
      <w:r w:rsidR="009E6D74" w:rsidRPr="009E6D74">
        <w:rPr>
          <w:lang w:val="en-IN"/>
        </w:rPr>
        <w:t> This is the backbone of AI, where algorithms learn from data without being explicitly programmed. It involves training an algorithm on a data set, allowing it to improve over time and make predictions or decisions based on new data.</w:t>
      </w:r>
    </w:p>
    <w:p w14:paraId="057D8094" w14:textId="77777777" w:rsidR="009E6D74" w:rsidRPr="009E6D74" w:rsidRDefault="00000000" w:rsidP="009E6D74">
      <w:pPr>
        <w:numPr>
          <w:ilvl w:val="0"/>
          <w:numId w:val="71"/>
        </w:numPr>
        <w:rPr>
          <w:lang w:val="en-IN"/>
        </w:rPr>
      </w:pPr>
      <w:hyperlink r:id="rId12" w:tgtFrame="_blank" w:history="1">
        <w:r w:rsidR="009E6D74" w:rsidRPr="009E6D74">
          <w:rPr>
            <w:rStyle w:val="Hyperlink"/>
            <w:b/>
            <w:bCs/>
            <w:lang w:val="en-IN"/>
          </w:rPr>
          <w:t>Neural Networks</w:t>
        </w:r>
      </w:hyperlink>
      <w:r w:rsidR="009E6D74" w:rsidRPr="009E6D74">
        <w:rPr>
          <w:lang w:val="en-IN"/>
        </w:rPr>
        <w:t>: Inspired by the human brain, these are networks of algorithms that mimic the way neurons interact, allowing computers to recognize patterns and solve common problems in the fields of AI, machine learning, and</w:t>
      </w:r>
      <w:hyperlink r:id="rId13" w:tgtFrame="_blank" w:history="1">
        <w:r w:rsidR="009E6D74" w:rsidRPr="009E6D74">
          <w:rPr>
            <w:rStyle w:val="Hyperlink"/>
            <w:lang w:val="en-IN"/>
          </w:rPr>
          <w:t> deep learning.</w:t>
        </w:r>
      </w:hyperlink>
    </w:p>
    <w:p w14:paraId="3ABA66DD" w14:textId="1CFF9A62" w:rsidR="009E6D74" w:rsidRPr="009E6D74" w:rsidRDefault="00000000" w:rsidP="009E6D74">
      <w:pPr>
        <w:numPr>
          <w:ilvl w:val="0"/>
          <w:numId w:val="72"/>
        </w:numPr>
        <w:rPr>
          <w:lang w:val="en-IN"/>
        </w:rPr>
      </w:pPr>
      <w:hyperlink r:id="rId14" w:tgtFrame="_blank" w:history="1">
        <w:r w:rsidR="009E6D74" w:rsidRPr="009E6D74">
          <w:rPr>
            <w:rStyle w:val="Hyperlink"/>
            <w:b/>
            <w:bCs/>
            <w:lang w:val="en-IN"/>
          </w:rPr>
          <w:t>Deep Learning</w:t>
        </w:r>
      </w:hyperlink>
      <w:r w:rsidR="009E6D74" w:rsidRPr="009E6D74">
        <w:rPr>
          <w:lang w:val="en-IN"/>
        </w:rPr>
        <w:t xml:space="preserve">: A subset of ML, deep learning uses complex neural networks with many layers (hence “deep”) to </w:t>
      </w:r>
      <w:r w:rsidR="004163AB" w:rsidRPr="009E6D74">
        <w:rPr>
          <w:lang w:val="en-IN"/>
        </w:rPr>
        <w:t>analyse</w:t>
      </w:r>
      <w:r w:rsidR="009E6D74" w:rsidRPr="009E6D74">
        <w:rPr>
          <w:lang w:val="en-IN"/>
        </w:rPr>
        <w:t xml:space="preserve"> various factors of data. This is instrumental in tasks like image and speech recognition.</w:t>
      </w:r>
    </w:p>
    <w:p w14:paraId="1C08EF80" w14:textId="6569E2AD" w:rsidR="009E6D74" w:rsidRPr="009E6D74" w:rsidRDefault="009E6D74" w:rsidP="009E6D74">
      <w:pPr>
        <w:numPr>
          <w:ilvl w:val="0"/>
          <w:numId w:val="73"/>
        </w:numPr>
        <w:rPr>
          <w:lang w:val="en-IN"/>
        </w:rPr>
      </w:pPr>
      <w:r w:rsidRPr="009E6D74">
        <w:rPr>
          <w:b/>
          <w:bCs/>
          <w:lang w:val="en-IN"/>
        </w:rPr>
        <w:t>Natural Language Processing (NLP)</w:t>
      </w:r>
      <w:r w:rsidRPr="009E6D74">
        <w:rPr>
          <w:lang w:val="en-IN"/>
        </w:rPr>
        <w:t>:</w:t>
      </w:r>
      <w:hyperlink r:id="rId15" w:tgtFrame="_blank" w:history="1">
        <w:r w:rsidRPr="009E6D74">
          <w:rPr>
            <w:rStyle w:val="Hyperlink"/>
            <w:lang w:val="en-IN"/>
          </w:rPr>
          <w:t> NLP</w:t>
        </w:r>
      </w:hyperlink>
      <w:r w:rsidRPr="009E6D74">
        <w:rPr>
          <w:lang w:val="en-IN"/>
        </w:rPr>
        <w:t xml:space="preserve"> involves programming computers to process and </w:t>
      </w:r>
      <w:r w:rsidR="004163AB" w:rsidRPr="009E6D74">
        <w:rPr>
          <w:lang w:val="en-IN"/>
        </w:rPr>
        <w:t>analyse</w:t>
      </w:r>
      <w:r w:rsidRPr="009E6D74">
        <w:rPr>
          <w:lang w:val="en-IN"/>
        </w:rPr>
        <w:t xml:space="preserve"> large amounts of natural language data, enabling interactions between computers and humans using natural language.</w:t>
      </w:r>
    </w:p>
    <w:p w14:paraId="1DD8B25B" w14:textId="77777777" w:rsidR="009E6D74" w:rsidRPr="009E6D74" w:rsidRDefault="009E6D74" w:rsidP="009E6D74">
      <w:pPr>
        <w:numPr>
          <w:ilvl w:val="0"/>
          <w:numId w:val="74"/>
        </w:numPr>
        <w:rPr>
          <w:lang w:val="en-IN"/>
        </w:rPr>
      </w:pPr>
      <w:r w:rsidRPr="009E6D74">
        <w:rPr>
          <w:b/>
          <w:bCs/>
          <w:lang w:val="en-IN"/>
        </w:rPr>
        <w:t>Robotics</w:t>
      </w:r>
      <w:r w:rsidRPr="009E6D74">
        <w:rPr>
          <w:lang w:val="en-IN"/>
        </w:rPr>
        <w:t>: While often associated with AI, robotics merges AI concepts with physical components to create machines capable of performing a variety of tasks, from assembly lines to complex surgeries.</w:t>
      </w:r>
    </w:p>
    <w:p w14:paraId="1D3F1105" w14:textId="77777777" w:rsidR="009E6D74" w:rsidRPr="009E6D74" w:rsidRDefault="00000000" w:rsidP="009E6D74">
      <w:pPr>
        <w:numPr>
          <w:ilvl w:val="0"/>
          <w:numId w:val="75"/>
        </w:numPr>
        <w:rPr>
          <w:lang w:val="en-IN"/>
        </w:rPr>
      </w:pPr>
      <w:hyperlink r:id="rId16" w:tgtFrame="_blank" w:history="1">
        <w:r w:rsidR="009E6D74" w:rsidRPr="009E6D74">
          <w:rPr>
            <w:rStyle w:val="Hyperlink"/>
            <w:b/>
            <w:bCs/>
            <w:lang w:val="en-IN"/>
          </w:rPr>
          <w:t>Cognitive Computing</w:t>
        </w:r>
        <w:r w:rsidR="009E6D74" w:rsidRPr="009E6D74">
          <w:rPr>
            <w:rStyle w:val="Hyperlink"/>
            <w:lang w:val="en-IN"/>
          </w:rPr>
          <w:t>:</w:t>
        </w:r>
      </w:hyperlink>
      <w:r w:rsidR="009E6D74" w:rsidRPr="009E6D74">
        <w:rPr>
          <w:lang w:val="en-IN"/>
        </w:rPr>
        <w:t> This AI approach mimics human brain processes to solve complex problems, often using pattern recognition, NLP, and</w:t>
      </w:r>
      <w:hyperlink r:id="rId17" w:tgtFrame="_blank" w:history="1">
        <w:r w:rsidR="009E6D74" w:rsidRPr="009E6D74">
          <w:rPr>
            <w:rStyle w:val="Hyperlink"/>
            <w:lang w:val="en-IN"/>
          </w:rPr>
          <w:t> data mining.</w:t>
        </w:r>
      </w:hyperlink>
    </w:p>
    <w:p w14:paraId="177CBCFE" w14:textId="77777777" w:rsidR="009E6D74" w:rsidRPr="009E6D74" w:rsidRDefault="009E6D74" w:rsidP="009E6D74">
      <w:pPr>
        <w:numPr>
          <w:ilvl w:val="0"/>
          <w:numId w:val="76"/>
        </w:numPr>
        <w:rPr>
          <w:lang w:val="en-IN"/>
        </w:rPr>
      </w:pPr>
      <w:r w:rsidRPr="009E6D74">
        <w:rPr>
          <w:b/>
          <w:bCs/>
          <w:lang w:val="en-IN"/>
        </w:rPr>
        <w:t>Expert Systems</w:t>
      </w:r>
      <w:r w:rsidRPr="009E6D74">
        <w:rPr>
          <w:lang w:val="en-IN"/>
        </w:rPr>
        <w:t>: These are AI systems that emulate the decision-making ability of a human expert, applying reasoning capabilities to reach conclusions.</w:t>
      </w:r>
    </w:p>
    <w:p w14:paraId="6805ADB3" w14:textId="77777777" w:rsidR="009E6D74" w:rsidRDefault="009E6D74" w:rsidP="001865DB">
      <w:pPr>
        <w:rPr>
          <w:lang w:val="en-IN"/>
        </w:rPr>
      </w:pPr>
    </w:p>
    <w:p w14:paraId="0E42FFBE" w14:textId="4B5E2548" w:rsidR="009641A6" w:rsidRPr="001865DB" w:rsidRDefault="009641A6" w:rsidP="009641A6">
      <w:pPr>
        <w:pStyle w:val="Heading2"/>
        <w:rPr>
          <w:lang w:val="en-IN"/>
        </w:rPr>
      </w:pPr>
      <w:bookmarkStart w:id="6" w:name="_Toc181022359"/>
      <w:r>
        <w:rPr>
          <w:lang w:val="en-IN"/>
        </w:rPr>
        <w:t>P</w:t>
      </w:r>
      <w:r w:rsidRPr="009641A6">
        <w:rPr>
          <w:lang w:val="en-IN"/>
        </w:rPr>
        <w:t>rerequisites</w:t>
      </w:r>
      <w:bookmarkEnd w:id="6"/>
    </w:p>
    <w:p w14:paraId="54E08359" w14:textId="7E9676A9" w:rsidR="00E61538" w:rsidRPr="00E61538" w:rsidRDefault="00E61538" w:rsidP="00E61538">
      <w:pPr>
        <w:numPr>
          <w:ilvl w:val="0"/>
          <w:numId w:val="8"/>
        </w:numPr>
        <w:rPr>
          <w:lang w:val="en-IN"/>
        </w:rPr>
      </w:pPr>
      <w:r w:rsidRPr="00E61538">
        <w:rPr>
          <w:b/>
          <w:bCs/>
          <w:lang w:val="en-IN"/>
        </w:rPr>
        <w:t>Mathematics and Statistics:</w:t>
      </w:r>
    </w:p>
    <w:p w14:paraId="441BCF44" w14:textId="77777777" w:rsidR="00E61538" w:rsidRPr="00E61538" w:rsidRDefault="00000000" w:rsidP="00E61538">
      <w:pPr>
        <w:numPr>
          <w:ilvl w:val="1"/>
          <w:numId w:val="9"/>
        </w:numPr>
        <w:rPr>
          <w:lang w:val="en-IN"/>
        </w:rPr>
      </w:pPr>
      <w:hyperlink r:id="rId18" w:tgtFrame="_blank" w:history="1">
        <w:r w:rsidR="00E61538" w:rsidRPr="00E61538">
          <w:rPr>
            <w:rStyle w:val="Hyperlink"/>
            <w:b/>
            <w:bCs/>
            <w:lang w:val="en-IN"/>
          </w:rPr>
          <w:t>Linear Algebra:</w:t>
        </w:r>
      </w:hyperlink>
    </w:p>
    <w:p w14:paraId="79EB3226" w14:textId="77777777" w:rsidR="00E61538" w:rsidRPr="00E61538" w:rsidRDefault="00E61538" w:rsidP="00E61538">
      <w:pPr>
        <w:numPr>
          <w:ilvl w:val="2"/>
          <w:numId w:val="10"/>
        </w:numPr>
        <w:rPr>
          <w:lang w:val="en-IN"/>
        </w:rPr>
      </w:pPr>
      <w:r w:rsidRPr="00E61538">
        <w:rPr>
          <w:lang w:val="en-IN"/>
        </w:rPr>
        <w:t>Learn vectors, matrices, and operations (addition, multiplication, inversion).</w:t>
      </w:r>
    </w:p>
    <w:p w14:paraId="4EEFE2D3" w14:textId="77777777" w:rsidR="00E61538" w:rsidRPr="00E61538" w:rsidRDefault="00E61538" w:rsidP="00E61538">
      <w:pPr>
        <w:numPr>
          <w:ilvl w:val="2"/>
          <w:numId w:val="11"/>
        </w:numPr>
        <w:rPr>
          <w:lang w:val="en-IN"/>
        </w:rPr>
      </w:pPr>
      <w:r w:rsidRPr="00E61538">
        <w:rPr>
          <w:lang w:val="en-IN"/>
        </w:rPr>
        <w:t>Study Eigenvalues and Eigenvectors.</w:t>
      </w:r>
    </w:p>
    <w:p w14:paraId="63DD9EC7" w14:textId="77777777" w:rsidR="00E61538" w:rsidRPr="00E61538" w:rsidRDefault="00000000" w:rsidP="00E61538">
      <w:pPr>
        <w:numPr>
          <w:ilvl w:val="1"/>
          <w:numId w:val="12"/>
        </w:numPr>
        <w:rPr>
          <w:lang w:val="en-IN"/>
        </w:rPr>
      </w:pPr>
      <w:hyperlink r:id="rId19" w:tgtFrame="_blank" w:history="1">
        <w:r w:rsidR="00E61538" w:rsidRPr="00E61538">
          <w:rPr>
            <w:rStyle w:val="Hyperlink"/>
            <w:b/>
            <w:bCs/>
            <w:lang w:val="en-IN"/>
          </w:rPr>
          <w:t>Calculus</w:t>
        </w:r>
      </w:hyperlink>
      <w:r w:rsidR="00E61538" w:rsidRPr="00E61538">
        <w:rPr>
          <w:b/>
          <w:bCs/>
          <w:lang w:val="en-IN"/>
        </w:rPr>
        <w:t>:</w:t>
      </w:r>
    </w:p>
    <w:p w14:paraId="4821283C" w14:textId="77777777" w:rsidR="00E61538" w:rsidRPr="00E61538" w:rsidRDefault="00E61538" w:rsidP="00E61538">
      <w:pPr>
        <w:numPr>
          <w:ilvl w:val="2"/>
          <w:numId w:val="13"/>
        </w:numPr>
        <w:rPr>
          <w:lang w:val="en-IN"/>
        </w:rPr>
      </w:pPr>
      <w:r w:rsidRPr="00E61538">
        <w:rPr>
          <w:lang w:val="en-IN"/>
        </w:rPr>
        <w:t>Understand differentiation and integration.</w:t>
      </w:r>
    </w:p>
    <w:p w14:paraId="3B116DDF" w14:textId="77777777" w:rsidR="00E61538" w:rsidRPr="00E61538" w:rsidRDefault="00E61538" w:rsidP="00E61538">
      <w:pPr>
        <w:numPr>
          <w:ilvl w:val="2"/>
          <w:numId w:val="14"/>
        </w:numPr>
        <w:rPr>
          <w:lang w:val="en-IN"/>
        </w:rPr>
      </w:pPr>
      <w:r w:rsidRPr="00E61538">
        <w:rPr>
          <w:lang w:val="en-IN"/>
        </w:rPr>
        <w:t>Study partial derivatives and gradient descent.</w:t>
      </w:r>
    </w:p>
    <w:p w14:paraId="26B0E951" w14:textId="77777777" w:rsidR="00E61538" w:rsidRPr="00E61538" w:rsidRDefault="00000000" w:rsidP="00E61538">
      <w:pPr>
        <w:numPr>
          <w:ilvl w:val="1"/>
          <w:numId w:val="15"/>
        </w:numPr>
        <w:rPr>
          <w:lang w:val="en-IN"/>
        </w:rPr>
      </w:pPr>
      <w:hyperlink r:id="rId20" w:tgtFrame="_blank" w:history="1">
        <w:r w:rsidR="00E61538" w:rsidRPr="00E61538">
          <w:rPr>
            <w:rStyle w:val="Hyperlink"/>
            <w:b/>
            <w:bCs/>
            <w:lang w:val="en-IN"/>
          </w:rPr>
          <w:t>Probability </w:t>
        </w:r>
      </w:hyperlink>
      <w:r w:rsidR="00E61538" w:rsidRPr="00E61538">
        <w:rPr>
          <w:b/>
          <w:bCs/>
          <w:lang w:val="en-IN"/>
        </w:rPr>
        <w:t>and </w:t>
      </w:r>
      <w:hyperlink r:id="rId21" w:tgtFrame="_blank" w:history="1">
        <w:r w:rsidR="00E61538" w:rsidRPr="00E61538">
          <w:rPr>
            <w:rStyle w:val="Hyperlink"/>
            <w:b/>
            <w:bCs/>
            <w:lang w:val="en-IN"/>
          </w:rPr>
          <w:t>Statistics</w:t>
        </w:r>
      </w:hyperlink>
      <w:r w:rsidR="00E61538" w:rsidRPr="00E61538">
        <w:rPr>
          <w:b/>
          <w:bCs/>
          <w:lang w:val="en-IN"/>
        </w:rPr>
        <w:t>:</w:t>
      </w:r>
    </w:p>
    <w:p w14:paraId="6BF39214" w14:textId="77777777" w:rsidR="00E61538" w:rsidRPr="00E61538" w:rsidRDefault="00E61538" w:rsidP="00E61538">
      <w:pPr>
        <w:numPr>
          <w:ilvl w:val="2"/>
          <w:numId w:val="16"/>
        </w:numPr>
        <w:rPr>
          <w:lang w:val="en-IN"/>
        </w:rPr>
      </w:pPr>
      <w:r w:rsidRPr="00E61538">
        <w:rPr>
          <w:lang w:val="en-IN"/>
        </w:rPr>
        <w:t>Learn probability distributions (normal, binomial, Poisson).</w:t>
      </w:r>
    </w:p>
    <w:p w14:paraId="7A37F84E" w14:textId="77777777" w:rsidR="00E61538" w:rsidRPr="00E61538" w:rsidRDefault="00E61538" w:rsidP="00E61538">
      <w:pPr>
        <w:numPr>
          <w:ilvl w:val="2"/>
          <w:numId w:val="17"/>
        </w:numPr>
        <w:rPr>
          <w:lang w:val="en-IN"/>
        </w:rPr>
      </w:pPr>
      <w:r w:rsidRPr="00E61538">
        <w:rPr>
          <w:lang w:val="en-IN"/>
        </w:rPr>
        <w:t>Study Bayes’ theorem, expectation, variance, and hypothesis testing.</w:t>
      </w:r>
    </w:p>
    <w:p w14:paraId="503DD008" w14:textId="77777777" w:rsidR="00E61538" w:rsidRPr="00E61538" w:rsidRDefault="00E61538" w:rsidP="00E61538">
      <w:pPr>
        <w:numPr>
          <w:ilvl w:val="0"/>
          <w:numId w:val="18"/>
        </w:numPr>
        <w:rPr>
          <w:lang w:val="en-IN"/>
        </w:rPr>
      </w:pPr>
      <w:r w:rsidRPr="00E61538">
        <w:rPr>
          <w:b/>
          <w:bCs/>
          <w:lang w:val="en-IN"/>
        </w:rPr>
        <w:t>Programming Skills:</w:t>
      </w:r>
    </w:p>
    <w:p w14:paraId="6E629AF2" w14:textId="77777777" w:rsidR="00E61538" w:rsidRPr="00E61538" w:rsidRDefault="00000000" w:rsidP="00E61538">
      <w:pPr>
        <w:numPr>
          <w:ilvl w:val="1"/>
          <w:numId w:val="19"/>
        </w:numPr>
        <w:rPr>
          <w:lang w:val="en-IN"/>
        </w:rPr>
      </w:pPr>
      <w:hyperlink r:id="rId22" w:tgtFrame="_blank" w:history="1">
        <w:r w:rsidR="00E61538" w:rsidRPr="00E61538">
          <w:rPr>
            <w:rStyle w:val="Hyperlink"/>
            <w:b/>
            <w:bCs/>
            <w:lang w:val="en-IN"/>
          </w:rPr>
          <w:t>Python Programming</w:t>
        </w:r>
      </w:hyperlink>
      <w:r w:rsidR="00E61538" w:rsidRPr="00E61538">
        <w:rPr>
          <w:b/>
          <w:bCs/>
          <w:lang w:val="en-IN"/>
        </w:rPr>
        <w:t>:</w:t>
      </w:r>
    </w:p>
    <w:p w14:paraId="57DF2029" w14:textId="77777777" w:rsidR="00E61538" w:rsidRPr="00E61538" w:rsidRDefault="00E61538" w:rsidP="00E61538">
      <w:pPr>
        <w:numPr>
          <w:ilvl w:val="2"/>
          <w:numId w:val="20"/>
        </w:numPr>
        <w:rPr>
          <w:lang w:val="en-IN"/>
        </w:rPr>
      </w:pPr>
      <w:r w:rsidRPr="00E61538">
        <w:rPr>
          <w:lang w:val="en-IN"/>
        </w:rPr>
        <w:lastRenderedPageBreak/>
        <w:t>Basics: syntax, data structures (lists, dictionaries, sets), control flow (loops, conditionals).</w:t>
      </w:r>
    </w:p>
    <w:p w14:paraId="25E1B49D" w14:textId="77777777" w:rsidR="00E61538" w:rsidRPr="00E61538" w:rsidRDefault="00E61538" w:rsidP="00E61538">
      <w:pPr>
        <w:numPr>
          <w:ilvl w:val="2"/>
          <w:numId w:val="21"/>
        </w:numPr>
        <w:rPr>
          <w:lang w:val="en-IN"/>
        </w:rPr>
      </w:pPr>
      <w:r w:rsidRPr="00E61538">
        <w:rPr>
          <w:lang w:val="en-IN"/>
        </w:rPr>
        <w:t>Intermediate: functions, modules, object-oriented programming.</w:t>
      </w:r>
    </w:p>
    <w:p w14:paraId="5EDABE34" w14:textId="77777777" w:rsidR="00E61538" w:rsidRPr="00E61538" w:rsidRDefault="00E61538" w:rsidP="00E61538">
      <w:pPr>
        <w:numPr>
          <w:ilvl w:val="1"/>
          <w:numId w:val="22"/>
        </w:numPr>
        <w:rPr>
          <w:lang w:val="en-IN"/>
        </w:rPr>
      </w:pPr>
      <w:r w:rsidRPr="00E61538">
        <w:rPr>
          <w:b/>
          <w:bCs/>
          <w:lang w:val="en-IN"/>
        </w:rPr>
        <w:t>Python Libraries for Data Science:</w:t>
      </w:r>
    </w:p>
    <w:p w14:paraId="08BFC28F" w14:textId="77777777" w:rsidR="00E61538" w:rsidRPr="00E61538" w:rsidRDefault="00000000" w:rsidP="00E61538">
      <w:pPr>
        <w:numPr>
          <w:ilvl w:val="2"/>
          <w:numId w:val="23"/>
        </w:numPr>
        <w:rPr>
          <w:lang w:val="en-IN"/>
        </w:rPr>
      </w:pPr>
      <w:hyperlink r:id="rId23" w:tgtFrame="_blank" w:history="1">
        <w:r w:rsidR="00E61538" w:rsidRPr="00E61538">
          <w:rPr>
            <w:rStyle w:val="Hyperlink"/>
            <w:lang w:val="en-IN"/>
          </w:rPr>
          <w:t>NumPy </w:t>
        </w:r>
      </w:hyperlink>
      <w:r w:rsidR="00E61538" w:rsidRPr="00E61538">
        <w:rPr>
          <w:lang w:val="en-IN"/>
        </w:rPr>
        <w:t>for numerical computations.</w:t>
      </w:r>
    </w:p>
    <w:p w14:paraId="3F97B07B" w14:textId="77777777" w:rsidR="00E61538" w:rsidRPr="00E61538" w:rsidRDefault="00000000" w:rsidP="00E61538">
      <w:pPr>
        <w:numPr>
          <w:ilvl w:val="2"/>
          <w:numId w:val="24"/>
        </w:numPr>
        <w:rPr>
          <w:lang w:val="en-IN"/>
        </w:rPr>
      </w:pPr>
      <w:hyperlink r:id="rId24" w:tgtFrame="_blank" w:history="1">
        <w:r w:rsidR="00E61538" w:rsidRPr="00E61538">
          <w:rPr>
            <w:rStyle w:val="Hyperlink"/>
            <w:lang w:val="en-IN"/>
          </w:rPr>
          <w:t>Pandas </w:t>
        </w:r>
      </w:hyperlink>
      <w:r w:rsidR="00E61538" w:rsidRPr="00E61538">
        <w:rPr>
          <w:lang w:val="en-IN"/>
        </w:rPr>
        <w:t>for data manipulation and analysis.</w:t>
      </w:r>
    </w:p>
    <w:p w14:paraId="395A31EE" w14:textId="77777777" w:rsidR="00E61538" w:rsidRPr="00E61538" w:rsidRDefault="00000000" w:rsidP="00E61538">
      <w:pPr>
        <w:numPr>
          <w:ilvl w:val="2"/>
          <w:numId w:val="25"/>
        </w:numPr>
        <w:rPr>
          <w:lang w:val="en-IN"/>
        </w:rPr>
      </w:pPr>
      <w:hyperlink r:id="rId25" w:tgtFrame="_blank" w:history="1">
        <w:r w:rsidR="00E61538" w:rsidRPr="00E61538">
          <w:rPr>
            <w:rStyle w:val="Hyperlink"/>
            <w:lang w:val="en-IN"/>
          </w:rPr>
          <w:t>Matplotlib </w:t>
        </w:r>
      </w:hyperlink>
      <w:r w:rsidR="00E61538" w:rsidRPr="00E61538">
        <w:rPr>
          <w:lang w:val="en-IN"/>
        </w:rPr>
        <w:t>and </w:t>
      </w:r>
      <w:hyperlink r:id="rId26" w:tgtFrame="_blank" w:history="1">
        <w:r w:rsidR="00E61538" w:rsidRPr="00E61538">
          <w:rPr>
            <w:rStyle w:val="Hyperlink"/>
            <w:lang w:val="en-IN"/>
          </w:rPr>
          <w:t>Seaborn </w:t>
        </w:r>
      </w:hyperlink>
      <w:r w:rsidR="00E61538" w:rsidRPr="00E61538">
        <w:rPr>
          <w:lang w:val="en-IN"/>
        </w:rPr>
        <w:t>for data visualization.</w:t>
      </w:r>
    </w:p>
    <w:p w14:paraId="6ECAFFCE" w14:textId="59146AA8" w:rsidR="009641A6" w:rsidRDefault="00000000" w:rsidP="009641A6">
      <w:pPr>
        <w:numPr>
          <w:ilvl w:val="2"/>
          <w:numId w:val="26"/>
        </w:numPr>
        <w:rPr>
          <w:lang w:val="en-IN"/>
        </w:rPr>
      </w:pPr>
      <w:hyperlink r:id="rId27" w:tgtFrame="_blank" w:history="1">
        <w:r w:rsidR="00E61538" w:rsidRPr="00E61538">
          <w:rPr>
            <w:rStyle w:val="Hyperlink"/>
            <w:lang w:val="en-IN"/>
          </w:rPr>
          <w:t>Scikit-Learn</w:t>
        </w:r>
      </w:hyperlink>
      <w:r w:rsidR="00E61538" w:rsidRPr="00E61538">
        <w:rPr>
          <w:lang w:val="en-IN"/>
        </w:rPr>
        <w:t> for machine learning algorithms.</w:t>
      </w:r>
    </w:p>
    <w:p w14:paraId="13000F13" w14:textId="77777777" w:rsidR="00B46298" w:rsidRDefault="00B46298" w:rsidP="00B46298">
      <w:pPr>
        <w:rPr>
          <w:b/>
          <w:bCs/>
          <w:lang w:val="en-IN"/>
        </w:rPr>
      </w:pPr>
    </w:p>
    <w:p w14:paraId="5369621D" w14:textId="77777777" w:rsidR="00EF1686" w:rsidRDefault="00EF1686" w:rsidP="00EF1686">
      <w:pPr>
        <w:pStyle w:val="Heading2"/>
      </w:pPr>
      <w:bookmarkStart w:id="7" w:name="_Toc181022360"/>
      <w:r w:rsidRPr="00C87131">
        <w:t>Artificial Intelligence, Machine Learning, Deep Learning, GenAI</w:t>
      </w:r>
      <w:bookmarkEnd w:id="7"/>
    </w:p>
    <w:p w14:paraId="68BB7B14" w14:textId="596CFB62" w:rsidR="00EF1686" w:rsidRDefault="00EF1686" w:rsidP="00EF1686">
      <w:pPr>
        <w:jc w:val="center"/>
      </w:pPr>
      <w:r>
        <w:rPr>
          <w:noProof/>
        </w:rPr>
        <w:drawing>
          <wp:inline distT="0" distB="0" distL="0" distR="0" wp14:anchorId="2D1F3C49" wp14:editId="225875B1">
            <wp:extent cx="2476800" cy="223336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5962" b="6232"/>
                    <a:stretch/>
                  </pic:blipFill>
                  <pic:spPr bwMode="auto">
                    <a:xfrm>
                      <a:off x="0" y="0"/>
                      <a:ext cx="2500328" cy="2254581"/>
                    </a:xfrm>
                    <a:prstGeom prst="rect">
                      <a:avLst/>
                    </a:prstGeom>
                    <a:noFill/>
                    <a:ln>
                      <a:noFill/>
                    </a:ln>
                    <a:extLst>
                      <a:ext uri="{53640926-AAD7-44D8-BBD7-CCE9431645EC}">
                        <a14:shadowObscured xmlns:a14="http://schemas.microsoft.com/office/drawing/2010/main"/>
                      </a:ext>
                    </a:extLst>
                  </pic:spPr>
                </pic:pic>
              </a:graphicData>
            </a:graphic>
          </wp:inline>
        </w:drawing>
      </w:r>
    </w:p>
    <w:p w14:paraId="7B6D8E18" w14:textId="77777777" w:rsidR="00EF1686" w:rsidRDefault="00EF1686" w:rsidP="00EF1686"/>
    <w:p w14:paraId="34F13B23" w14:textId="77777777" w:rsidR="00EF1686" w:rsidRPr="00C87131" w:rsidRDefault="00EF1686" w:rsidP="00EF1686">
      <w:pPr>
        <w:numPr>
          <w:ilvl w:val="0"/>
          <w:numId w:val="211"/>
        </w:numPr>
        <w:rPr>
          <w:lang w:val="en-IN"/>
        </w:rPr>
      </w:pPr>
      <w:r w:rsidRPr="00C87131">
        <w:rPr>
          <w:b/>
          <w:bCs/>
          <w:lang w:val="en-IN"/>
        </w:rPr>
        <w:t>Artificial Intelligence (AI)</w:t>
      </w:r>
      <w:r w:rsidRPr="00C87131">
        <w:rPr>
          <w:lang w:val="en-IN"/>
        </w:rPr>
        <w:t> is a discipline, a branch of computer science, that deals with the creation and development of machines that think and act like humans. AI powered technologies have been around for a while and some everyday examples are Siri and Alexa and customer service chatbots that pop up on websites.</w:t>
      </w:r>
    </w:p>
    <w:p w14:paraId="2576707A" w14:textId="77777777" w:rsidR="00EF1686" w:rsidRPr="00C87131" w:rsidRDefault="00EF1686" w:rsidP="00EF1686">
      <w:pPr>
        <w:numPr>
          <w:ilvl w:val="0"/>
          <w:numId w:val="211"/>
        </w:numPr>
        <w:rPr>
          <w:lang w:val="en-IN"/>
        </w:rPr>
      </w:pPr>
      <w:r w:rsidRPr="00C87131">
        <w:rPr>
          <w:b/>
          <w:bCs/>
          <w:lang w:val="en-IN"/>
        </w:rPr>
        <w:t>Machine Learning (ML)</w:t>
      </w:r>
      <w:r w:rsidRPr="00C87131">
        <w:rPr>
          <w:lang w:val="en-IN"/>
        </w:rPr>
        <w:t xml:space="preserve"> is a subfield of AI. It is a program or system that trains a model from input data and then that trained model can make useful predictions from new or never before seen data. </w:t>
      </w:r>
      <w:r>
        <w:rPr>
          <w:lang w:val="en-IN"/>
        </w:rPr>
        <w:t>S</w:t>
      </w:r>
      <w:r w:rsidRPr="00C87131">
        <w:rPr>
          <w:lang w:val="en-IN"/>
        </w:rPr>
        <w:t>o, ML gives the computer the ability to learn without explicitly programming. While in traditional programming, developers write explicit instructions for a computer to execute, in ML, algorithms learn patterns and relationships from data to make predictions or decisions. Unsupervised, Supervised and Reinforcement learning are the most common ML models. Google smart reply is an example of ML.</w:t>
      </w:r>
    </w:p>
    <w:p w14:paraId="4BC5CC17" w14:textId="77777777" w:rsidR="00EF1686" w:rsidRPr="00C87131" w:rsidRDefault="00EF1686" w:rsidP="00EF1686">
      <w:pPr>
        <w:numPr>
          <w:ilvl w:val="0"/>
          <w:numId w:val="211"/>
        </w:numPr>
        <w:rPr>
          <w:lang w:val="en-IN"/>
        </w:rPr>
      </w:pPr>
      <w:r w:rsidRPr="00C87131">
        <w:rPr>
          <w:b/>
          <w:bCs/>
          <w:lang w:val="en-IN"/>
        </w:rPr>
        <w:t>Neural Networks (NNs) </w:t>
      </w:r>
      <w:r w:rsidRPr="00C87131">
        <w:rPr>
          <w:lang w:val="en-IN"/>
        </w:rPr>
        <w:t>— also known as artificial neural networks (ANNs) or simulated neural networks (SNNs), are a subset of machine learning. The name and structure inspired by the human brain, mimicking the way that biological neurons signal to one another. NN consist of interconnected artificial neurons organised in layers: an input layer, one or more hidden layers, and an output layer. NN are at the heart of deep learning algorithms.</w:t>
      </w:r>
    </w:p>
    <w:p w14:paraId="7E336B0A" w14:textId="77777777" w:rsidR="00EF1686" w:rsidRPr="00C87131" w:rsidRDefault="00EF1686" w:rsidP="00EF1686">
      <w:pPr>
        <w:numPr>
          <w:ilvl w:val="0"/>
          <w:numId w:val="211"/>
        </w:numPr>
        <w:rPr>
          <w:lang w:val="en-IN"/>
        </w:rPr>
      </w:pPr>
      <w:r w:rsidRPr="00C87131">
        <w:rPr>
          <w:b/>
          <w:bCs/>
          <w:lang w:val="en-IN"/>
        </w:rPr>
        <w:t>Deep Learning (DL) </w:t>
      </w:r>
      <w:r w:rsidRPr="00C87131">
        <w:rPr>
          <w:lang w:val="en-IN"/>
        </w:rPr>
        <w:t xml:space="preserve">is a subset of NN. The word deep here refers to the depth of layers in a neural network. Any neural network with more than three hidden layers can be </w:t>
      </w:r>
      <w:r w:rsidRPr="00C87131">
        <w:rPr>
          <w:lang w:val="en-IN"/>
        </w:rPr>
        <w:lastRenderedPageBreak/>
        <w:t>considered a deep learning algorithm. Having a higher number of hidden layers, DL models are well-suited for tackling complex real-world problems. Everyday examples of technologies using NN and DL are: image recognition or object detection in smartphone cameras — such as Facial Recognition and Autofocus- and online language translation services like Google Translate.</w:t>
      </w:r>
    </w:p>
    <w:p w14:paraId="159E52ED" w14:textId="77777777" w:rsidR="00EF1686" w:rsidRPr="00C87131" w:rsidRDefault="00EF1686" w:rsidP="00EF1686">
      <w:pPr>
        <w:numPr>
          <w:ilvl w:val="0"/>
          <w:numId w:val="211"/>
        </w:numPr>
        <w:rPr>
          <w:lang w:val="en-IN"/>
        </w:rPr>
      </w:pPr>
      <w:r w:rsidRPr="00C87131">
        <w:rPr>
          <w:b/>
          <w:bCs/>
          <w:lang w:val="en-IN"/>
        </w:rPr>
        <w:t>Generative AI (GenAI) </w:t>
      </w:r>
      <w:r w:rsidRPr="00C87131">
        <w:rPr>
          <w:lang w:val="en-IN"/>
        </w:rPr>
        <w:t>is subset of DL, a type of artificial intelligence technology that can generate different types of content - such as text, imagery, audio, video - based on what has learnt from existing content.</w:t>
      </w:r>
    </w:p>
    <w:p w14:paraId="649F982C" w14:textId="28AEEAA8" w:rsidR="00B46298" w:rsidRPr="00EF1686" w:rsidRDefault="00EF1686" w:rsidP="00EF1686">
      <w:pPr>
        <w:numPr>
          <w:ilvl w:val="0"/>
          <w:numId w:val="211"/>
        </w:numPr>
        <w:rPr>
          <w:lang w:val="en-IN"/>
        </w:rPr>
      </w:pPr>
      <w:r w:rsidRPr="00C87131">
        <w:rPr>
          <w:b/>
          <w:bCs/>
          <w:lang w:val="en-IN"/>
        </w:rPr>
        <w:t>Large Language Model (LLM) </w:t>
      </w:r>
      <w:r w:rsidRPr="00C87131">
        <w:rPr>
          <w:lang w:val="en-IN"/>
        </w:rPr>
        <w:t>is a form of generative AI, which focuses on generating human-like text based on the patterns learned from vast amounts of textual data during the training process. Note the difference between LLM and ML. Large Language Model is a specific type of machine learning model specialised in natural language processing, while ML is a broader field that encompasses various algorithms and techniques used across diverse domains to enable computers to learn from data and make predictions or decisions. ChatGPT is possibly the most famous example of technologies using LLM right now.</w:t>
      </w:r>
    </w:p>
    <w:p w14:paraId="795B9502" w14:textId="77777777" w:rsidR="00EF1686" w:rsidRDefault="00EF1686" w:rsidP="00B46298"/>
    <w:p w14:paraId="44E93C72" w14:textId="3F7DDB19" w:rsidR="00A34747" w:rsidRDefault="00EC084B" w:rsidP="00EC084B">
      <w:pPr>
        <w:pStyle w:val="Heading2"/>
      </w:pPr>
      <w:bookmarkStart w:id="8" w:name="_Toc181022361"/>
      <w:r w:rsidRPr="00EC084B">
        <w:t>Introduction to Data in Machine Learning</w:t>
      </w:r>
      <w:bookmarkEnd w:id="8"/>
    </w:p>
    <w:p w14:paraId="6D07C6EE" w14:textId="21C3C485" w:rsidR="00EC084B" w:rsidRDefault="00EC084B" w:rsidP="00EC084B">
      <w:r>
        <w:t xml:space="preserve">Data is typically divided into two types: </w:t>
      </w:r>
    </w:p>
    <w:p w14:paraId="5E679C7C" w14:textId="77777777" w:rsidR="00EC084B" w:rsidRDefault="00EC084B" w:rsidP="00EC084B">
      <w:pPr>
        <w:pStyle w:val="ListParagraph"/>
        <w:numPr>
          <w:ilvl w:val="0"/>
          <w:numId w:val="49"/>
        </w:numPr>
      </w:pPr>
      <w:r>
        <w:t>Labeled data</w:t>
      </w:r>
    </w:p>
    <w:p w14:paraId="0EB7CC63" w14:textId="47EB1CFC" w:rsidR="00EC084B" w:rsidRDefault="00EC084B" w:rsidP="00EC084B">
      <w:pPr>
        <w:pStyle w:val="ListParagraph"/>
        <w:numPr>
          <w:ilvl w:val="0"/>
          <w:numId w:val="49"/>
        </w:numPr>
      </w:pPr>
      <w:r>
        <w:t>Unlabeled data</w:t>
      </w:r>
    </w:p>
    <w:p w14:paraId="6DB7FD81" w14:textId="77777777" w:rsidR="00EC084B" w:rsidRDefault="00EC084B" w:rsidP="00EC084B"/>
    <w:p w14:paraId="492D89F2" w14:textId="07089C46" w:rsidR="00EC084B" w:rsidRPr="00EC084B" w:rsidRDefault="00EC084B" w:rsidP="00EC084B">
      <w:pPr>
        <w:rPr>
          <w:lang w:val="en-IN"/>
        </w:rPr>
      </w:pPr>
      <w:r w:rsidRPr="00EC084B">
        <w:rPr>
          <w:b/>
          <w:bCs/>
          <w:lang w:val="en-IN"/>
        </w:rPr>
        <w:t>DATA:</w:t>
      </w:r>
      <w:r w:rsidRPr="00EC084B">
        <w:rPr>
          <w:lang w:val="en-IN"/>
        </w:rPr>
        <w:t> It can be any unprocessed fact, value, text, sound, or picture that is not being interpreted and analysed. Data is the most important part of all Data Analytics, Machine Learning, and Artificial Intelligence. Without data, we can’t train any model and all modern research and automation will go in vain. Big Enterprises are spending lots of money just to gather as much certain data as possible. </w:t>
      </w:r>
    </w:p>
    <w:p w14:paraId="7311E3CD" w14:textId="77777777" w:rsidR="00EC084B" w:rsidRDefault="00EC084B" w:rsidP="00EC084B">
      <w:pPr>
        <w:rPr>
          <w:lang w:val="en-IN"/>
        </w:rPr>
      </w:pPr>
      <w:r w:rsidRPr="00EC084B">
        <w:rPr>
          <w:b/>
          <w:bCs/>
          <w:lang w:val="en-IN"/>
        </w:rPr>
        <w:t>Example:</w:t>
      </w:r>
      <w:r w:rsidRPr="00EC084B">
        <w:rPr>
          <w:lang w:val="en-IN"/>
        </w:rPr>
        <w:t> Why did Facebook acquire WhatsApp by paying a huge price of $19 billion?</w:t>
      </w:r>
    </w:p>
    <w:p w14:paraId="2ABB6A29" w14:textId="77777777" w:rsidR="00EC084B" w:rsidRDefault="00EC084B" w:rsidP="00EC084B">
      <w:pPr>
        <w:rPr>
          <w:lang w:val="en-IN"/>
        </w:rPr>
      </w:pPr>
    </w:p>
    <w:p w14:paraId="3EB9312F" w14:textId="5E0ACCA0" w:rsidR="00EC084B" w:rsidRDefault="00EC084B" w:rsidP="00EC084B">
      <w:pPr>
        <w:jc w:val="center"/>
        <w:rPr>
          <w:lang w:val="en-IN"/>
        </w:rPr>
      </w:pPr>
      <w:r>
        <w:rPr>
          <w:noProof/>
          <w:lang w:val="en-IN"/>
        </w:rPr>
        <w:drawing>
          <wp:inline distT="0" distB="0" distL="0" distR="0" wp14:anchorId="0A97ECE1" wp14:editId="17718AE6">
            <wp:extent cx="3597380" cy="54165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63695" cy="566697"/>
                    </a:xfrm>
                    <a:prstGeom prst="rect">
                      <a:avLst/>
                    </a:prstGeom>
                    <a:noFill/>
                  </pic:spPr>
                </pic:pic>
              </a:graphicData>
            </a:graphic>
          </wp:inline>
        </w:drawing>
      </w:r>
    </w:p>
    <w:p w14:paraId="5C338A05" w14:textId="77777777" w:rsidR="00EC084B" w:rsidRPr="00EC084B" w:rsidRDefault="00EC084B" w:rsidP="00EC084B">
      <w:pPr>
        <w:jc w:val="center"/>
        <w:rPr>
          <w:lang w:val="en-IN"/>
        </w:rPr>
      </w:pPr>
    </w:p>
    <w:p w14:paraId="6BC965C2" w14:textId="4553F788" w:rsidR="00EC084B" w:rsidRDefault="00EC084B" w:rsidP="00EC084B">
      <w:pPr>
        <w:jc w:val="center"/>
      </w:pPr>
      <w:r>
        <w:rPr>
          <w:noProof/>
        </w:rPr>
        <w:drawing>
          <wp:inline distT="0" distB="0" distL="0" distR="0" wp14:anchorId="466DD5E2" wp14:editId="77301FE0">
            <wp:extent cx="3606560" cy="12262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15036" cy="1229112"/>
                    </a:xfrm>
                    <a:prstGeom prst="rect">
                      <a:avLst/>
                    </a:prstGeom>
                    <a:noFill/>
                  </pic:spPr>
                </pic:pic>
              </a:graphicData>
            </a:graphic>
          </wp:inline>
        </w:drawing>
      </w:r>
    </w:p>
    <w:p w14:paraId="2EC7A47E" w14:textId="77777777" w:rsidR="00EC084B" w:rsidRDefault="00EC084B" w:rsidP="00EC084B"/>
    <w:p w14:paraId="215BC418" w14:textId="7A43D7CB" w:rsidR="00EC084B" w:rsidRDefault="003E4D02" w:rsidP="003E4D02">
      <w:pPr>
        <w:pStyle w:val="Heading2"/>
      </w:pPr>
      <w:bookmarkStart w:id="9" w:name="_Toc181022362"/>
      <w:r w:rsidRPr="003E4D02">
        <w:lastRenderedPageBreak/>
        <w:t>Best Python libraries for Machine Learning</w:t>
      </w:r>
      <w:r>
        <w:t xml:space="preserve"> (</w:t>
      </w:r>
      <w:hyperlink r:id="rId31" w:history="1">
        <w:r w:rsidRPr="003E4D02">
          <w:rPr>
            <w:rStyle w:val="Hyperlink"/>
          </w:rPr>
          <w:t>Link</w:t>
        </w:r>
      </w:hyperlink>
      <w:r>
        <w:t>)</w:t>
      </w:r>
      <w:bookmarkEnd w:id="9"/>
    </w:p>
    <w:p w14:paraId="79FA0091" w14:textId="7FDE11EB" w:rsidR="003E4D02" w:rsidRDefault="003E4D02" w:rsidP="003E4D02">
      <w:pPr>
        <w:rPr>
          <w:lang w:val="en-IN" w:eastAsia="en-IN" w:bidi="hi-IN"/>
        </w:rPr>
      </w:pPr>
      <w:r w:rsidRPr="003E4D02">
        <w:rPr>
          <w:bdr w:val="none" w:sz="0" w:space="0" w:color="auto" w:frame="1"/>
          <w:lang w:val="en-IN" w:eastAsia="en-IN" w:bidi="hi-IN"/>
        </w:rPr>
        <w:t>Python libraries that are used in Machine Learning are: </w:t>
      </w:r>
    </w:p>
    <w:p w14:paraId="289705B9" w14:textId="77777777" w:rsidR="003E4D02" w:rsidRPr="003E4D02" w:rsidRDefault="003E4D02" w:rsidP="003E4D02">
      <w:pPr>
        <w:rPr>
          <w:lang w:val="en-IN" w:eastAsia="en-IN" w:bidi="hi-IN"/>
        </w:rPr>
      </w:pPr>
    </w:p>
    <w:p w14:paraId="629D7D4B" w14:textId="56800893" w:rsidR="003E4D02" w:rsidRDefault="003E4D02" w:rsidP="008832E0">
      <w:pPr>
        <w:pStyle w:val="Heading3"/>
        <w:rPr>
          <w:rFonts w:ascii="Times New Roman" w:hAnsi="Times New Roman"/>
        </w:rPr>
      </w:pPr>
      <w:bookmarkStart w:id="10" w:name="_Toc181022363"/>
      <w:r>
        <w:rPr>
          <w:rStyle w:val="Strong"/>
          <w:b/>
          <w:bCs w:val="0"/>
        </w:rPr>
        <w:t>NumPy</w:t>
      </w:r>
      <w:bookmarkEnd w:id="10"/>
    </w:p>
    <w:p w14:paraId="4EDC92E4" w14:textId="77777777" w:rsidR="003E4D02" w:rsidRDefault="003E4D02" w:rsidP="003E4D02">
      <w:pPr>
        <w:numPr>
          <w:ilvl w:val="0"/>
          <w:numId w:val="60"/>
        </w:numPr>
        <w:spacing w:before="100" w:beforeAutospacing="1" w:after="100" w:afterAutospacing="1"/>
        <w:jc w:val="left"/>
      </w:pPr>
      <w:r>
        <w:rPr>
          <w:rStyle w:val="Strong"/>
        </w:rPr>
        <w:t>Purpose:</w:t>
      </w:r>
      <w:r>
        <w:t xml:space="preserve"> NumPy is a fundamental package for numerical computing in Python. It provides support for arrays (especially multi-dimensional arrays) and various mathematical operations like linear algebra, statistical functions, and more.</w:t>
      </w:r>
    </w:p>
    <w:p w14:paraId="7EFC1D33" w14:textId="77777777" w:rsidR="003E4D02" w:rsidRDefault="003E4D02" w:rsidP="003E4D02">
      <w:pPr>
        <w:numPr>
          <w:ilvl w:val="0"/>
          <w:numId w:val="60"/>
        </w:numPr>
        <w:spacing w:before="100" w:beforeAutospacing="1" w:after="100" w:afterAutospacing="1"/>
        <w:jc w:val="left"/>
      </w:pPr>
      <w:r>
        <w:rPr>
          <w:rStyle w:val="Strong"/>
        </w:rPr>
        <w:t>Usage:</w:t>
      </w:r>
      <w:r>
        <w:t xml:space="preserve"> Commonly used for matrix operations, handling large datasets, and providing support for scientific computing.</w:t>
      </w:r>
    </w:p>
    <w:p w14:paraId="28F92EB5" w14:textId="1F2FB88A" w:rsidR="003E4D02" w:rsidRDefault="003E4D02" w:rsidP="003E4D02">
      <w:pPr>
        <w:pStyle w:val="Heading3"/>
      </w:pPr>
      <w:bookmarkStart w:id="11" w:name="_Toc181022364"/>
      <w:r>
        <w:rPr>
          <w:rStyle w:val="Strong"/>
          <w:b/>
          <w:bCs w:val="0"/>
        </w:rPr>
        <w:t>SciPy</w:t>
      </w:r>
      <w:bookmarkEnd w:id="11"/>
    </w:p>
    <w:p w14:paraId="7A818EEC" w14:textId="77777777" w:rsidR="003E4D02" w:rsidRDefault="003E4D02" w:rsidP="003E4D02">
      <w:pPr>
        <w:numPr>
          <w:ilvl w:val="0"/>
          <w:numId w:val="61"/>
        </w:numPr>
        <w:spacing w:before="100" w:beforeAutospacing="1" w:after="100" w:afterAutospacing="1"/>
        <w:jc w:val="left"/>
      </w:pPr>
      <w:r>
        <w:rPr>
          <w:rStyle w:val="Strong"/>
        </w:rPr>
        <w:t>Purpose:</w:t>
      </w:r>
      <w:r>
        <w:t xml:space="preserve"> SciPy builds on NumPy and provides additional utilities for scientific and technical computing, including modules for optimization, integration, interpolation, eigenvalue problems, and more.</w:t>
      </w:r>
    </w:p>
    <w:p w14:paraId="5754E447" w14:textId="77777777" w:rsidR="003E4D02" w:rsidRDefault="003E4D02" w:rsidP="003E4D02">
      <w:pPr>
        <w:numPr>
          <w:ilvl w:val="0"/>
          <w:numId w:val="61"/>
        </w:numPr>
        <w:spacing w:before="100" w:beforeAutospacing="1" w:after="100" w:afterAutospacing="1"/>
        <w:jc w:val="left"/>
      </w:pPr>
      <w:r>
        <w:rPr>
          <w:rStyle w:val="Strong"/>
        </w:rPr>
        <w:t>Usage:</w:t>
      </w:r>
      <w:r>
        <w:t xml:space="preserve"> Primarily used in scientific computing fields like physics, biology, and engineering for solving mathematical problems.</w:t>
      </w:r>
    </w:p>
    <w:p w14:paraId="6EC64B09" w14:textId="1368732A" w:rsidR="003E4D02" w:rsidRDefault="003E4D02" w:rsidP="003E4D02">
      <w:pPr>
        <w:pStyle w:val="Heading3"/>
      </w:pPr>
      <w:bookmarkStart w:id="12" w:name="_Toc181022365"/>
      <w:r>
        <w:rPr>
          <w:rStyle w:val="Strong"/>
          <w:b/>
          <w:bCs w:val="0"/>
        </w:rPr>
        <w:t>Scikit-learn</w:t>
      </w:r>
      <w:bookmarkEnd w:id="12"/>
    </w:p>
    <w:p w14:paraId="483990E7" w14:textId="77777777" w:rsidR="003E4D02" w:rsidRDefault="003E4D02" w:rsidP="003E4D02">
      <w:pPr>
        <w:numPr>
          <w:ilvl w:val="0"/>
          <w:numId w:val="62"/>
        </w:numPr>
        <w:spacing w:before="100" w:beforeAutospacing="1" w:after="100" w:afterAutospacing="1"/>
        <w:jc w:val="left"/>
      </w:pPr>
      <w:r>
        <w:rPr>
          <w:rStyle w:val="Strong"/>
        </w:rPr>
        <w:t>Purpose:</w:t>
      </w:r>
      <w:r>
        <w:t xml:space="preserve"> Scikit-learn is a powerful machine learning library that provides simple and efficient tools for data analysis and machine learning, including classification, regression, clustering, dimensionality reduction, and model evaluation.</w:t>
      </w:r>
    </w:p>
    <w:p w14:paraId="5076209F" w14:textId="2A6A2976" w:rsidR="003E4D02" w:rsidRDefault="003E4D02" w:rsidP="00C82397">
      <w:pPr>
        <w:numPr>
          <w:ilvl w:val="0"/>
          <w:numId w:val="62"/>
        </w:numPr>
        <w:spacing w:before="100" w:beforeAutospacing="1" w:after="100" w:afterAutospacing="1"/>
        <w:jc w:val="left"/>
      </w:pPr>
      <w:r>
        <w:rPr>
          <w:rStyle w:val="Strong"/>
        </w:rPr>
        <w:t>Usage:</w:t>
      </w:r>
      <w:r>
        <w:t xml:space="preserve"> Widely used for implementing traditional machine learning algorithms like decision trees, random forests, SVMs, and more.</w:t>
      </w:r>
    </w:p>
    <w:p w14:paraId="5ECE4236" w14:textId="2D9E656F" w:rsidR="003E4D02" w:rsidRDefault="003E4D02" w:rsidP="003E4D02">
      <w:pPr>
        <w:pStyle w:val="Heading3"/>
      </w:pPr>
      <w:bookmarkStart w:id="13" w:name="_Toc181022366"/>
      <w:r>
        <w:rPr>
          <w:rStyle w:val="Strong"/>
          <w:b/>
          <w:bCs w:val="0"/>
        </w:rPr>
        <w:t>TensorFlow</w:t>
      </w:r>
      <w:bookmarkEnd w:id="13"/>
    </w:p>
    <w:p w14:paraId="29CEF247" w14:textId="77777777" w:rsidR="003E4D02" w:rsidRDefault="003E4D02" w:rsidP="003E4D02">
      <w:pPr>
        <w:numPr>
          <w:ilvl w:val="0"/>
          <w:numId w:val="64"/>
        </w:numPr>
        <w:spacing w:before="100" w:beforeAutospacing="1" w:after="100" w:afterAutospacing="1"/>
        <w:jc w:val="left"/>
      </w:pPr>
      <w:r>
        <w:rPr>
          <w:rStyle w:val="Strong"/>
        </w:rPr>
        <w:t>Purpose:</w:t>
      </w:r>
      <w:r>
        <w:t xml:space="preserve"> TensorFlow is an open-source machine learning framework developed by Google. It is widely used for building and deploying deep learning models, offering support for both high-level and low-level operations.</w:t>
      </w:r>
    </w:p>
    <w:p w14:paraId="03314D69" w14:textId="77777777" w:rsidR="003E4D02" w:rsidRDefault="003E4D02" w:rsidP="003E4D02">
      <w:pPr>
        <w:numPr>
          <w:ilvl w:val="0"/>
          <w:numId w:val="64"/>
        </w:numPr>
        <w:spacing w:before="100" w:beforeAutospacing="1" w:after="100" w:afterAutospacing="1"/>
        <w:jc w:val="left"/>
      </w:pPr>
      <w:r>
        <w:rPr>
          <w:rStyle w:val="Strong"/>
        </w:rPr>
        <w:t>Usage:</w:t>
      </w:r>
      <w:r>
        <w:t xml:space="preserve"> Used for developing both deep learning models (like CNNs, RNNs) and large-scale machine learning applications, particularly in production environments.</w:t>
      </w:r>
    </w:p>
    <w:p w14:paraId="157370CA" w14:textId="28B8E200" w:rsidR="003E4D02" w:rsidRDefault="003E4D02" w:rsidP="003E4D02">
      <w:pPr>
        <w:pStyle w:val="Heading3"/>
      </w:pPr>
      <w:bookmarkStart w:id="14" w:name="_Toc181022367"/>
      <w:r>
        <w:rPr>
          <w:rStyle w:val="Strong"/>
          <w:b/>
          <w:bCs w:val="0"/>
        </w:rPr>
        <w:t>Keras</w:t>
      </w:r>
      <w:bookmarkEnd w:id="14"/>
    </w:p>
    <w:p w14:paraId="08BABF58" w14:textId="77777777" w:rsidR="003E4D02" w:rsidRDefault="003E4D02" w:rsidP="003E4D02">
      <w:pPr>
        <w:numPr>
          <w:ilvl w:val="0"/>
          <w:numId w:val="65"/>
        </w:numPr>
        <w:spacing w:before="100" w:beforeAutospacing="1" w:after="100" w:afterAutospacing="1"/>
        <w:jc w:val="left"/>
      </w:pPr>
      <w:r>
        <w:rPr>
          <w:rStyle w:val="Strong"/>
        </w:rPr>
        <w:t>Purpose:</w:t>
      </w:r>
      <w:r>
        <w:t xml:space="preserve"> Keras is a high-level deep learning API that runs on top of TensorFlow (and was also compatible with Theano in the past). It allows for easy and fast prototyping of neural networks with an intuitive API.</w:t>
      </w:r>
    </w:p>
    <w:p w14:paraId="7F4B41CC" w14:textId="77777777" w:rsidR="003E4D02" w:rsidRDefault="003E4D02" w:rsidP="003E4D02">
      <w:pPr>
        <w:numPr>
          <w:ilvl w:val="0"/>
          <w:numId w:val="65"/>
        </w:numPr>
        <w:spacing w:before="100" w:beforeAutospacing="1" w:after="100" w:afterAutospacing="1"/>
        <w:jc w:val="left"/>
      </w:pPr>
      <w:r>
        <w:rPr>
          <w:rStyle w:val="Strong"/>
        </w:rPr>
        <w:lastRenderedPageBreak/>
        <w:t>Usage:</w:t>
      </w:r>
      <w:r>
        <w:t xml:space="preserve"> Popular among beginners and practitioners for building and training deep learning models due to its simplicity and ease of use.</w:t>
      </w:r>
    </w:p>
    <w:p w14:paraId="05281D1C" w14:textId="2F50EA4C" w:rsidR="003E4D02" w:rsidRDefault="003E4D02" w:rsidP="003E4D02">
      <w:pPr>
        <w:pStyle w:val="Heading3"/>
      </w:pPr>
      <w:bookmarkStart w:id="15" w:name="_Toc181022368"/>
      <w:r>
        <w:rPr>
          <w:rStyle w:val="Strong"/>
          <w:b/>
          <w:bCs w:val="0"/>
        </w:rPr>
        <w:t>PyTorch</w:t>
      </w:r>
      <w:bookmarkEnd w:id="15"/>
    </w:p>
    <w:p w14:paraId="6EF16128" w14:textId="77777777" w:rsidR="003E4D02" w:rsidRDefault="003E4D02" w:rsidP="003E4D02">
      <w:pPr>
        <w:numPr>
          <w:ilvl w:val="0"/>
          <w:numId w:val="66"/>
        </w:numPr>
        <w:spacing w:before="100" w:beforeAutospacing="1" w:after="100" w:afterAutospacing="1"/>
        <w:jc w:val="left"/>
      </w:pPr>
      <w:r>
        <w:rPr>
          <w:rStyle w:val="Strong"/>
        </w:rPr>
        <w:t>Purpose:</w:t>
      </w:r>
      <w:r>
        <w:t xml:space="preserve"> PyTorch is an open-source deep learning framework developed by Facebook. It provides dynamic computation graphs (as opposed to static ones like TensorFlow), making it popular for research.</w:t>
      </w:r>
    </w:p>
    <w:p w14:paraId="3D293F41" w14:textId="77777777" w:rsidR="003E4D02" w:rsidRDefault="003E4D02" w:rsidP="003E4D02">
      <w:pPr>
        <w:numPr>
          <w:ilvl w:val="0"/>
          <w:numId w:val="66"/>
        </w:numPr>
        <w:spacing w:before="100" w:beforeAutospacing="1" w:after="100" w:afterAutospacing="1"/>
        <w:jc w:val="left"/>
      </w:pPr>
      <w:r>
        <w:rPr>
          <w:rStyle w:val="Strong"/>
        </w:rPr>
        <w:t>Usage:</w:t>
      </w:r>
      <w:r>
        <w:t xml:space="preserve"> Widely used for research in deep learning due to its flexibility and popularity in academia. It is also gaining popularity in production environments.</w:t>
      </w:r>
    </w:p>
    <w:p w14:paraId="726C870A" w14:textId="6B32693E" w:rsidR="003E4D02" w:rsidRDefault="003E4D02" w:rsidP="003E4D02">
      <w:pPr>
        <w:pStyle w:val="Heading3"/>
      </w:pPr>
      <w:bookmarkStart w:id="16" w:name="_Toc181022369"/>
      <w:r>
        <w:rPr>
          <w:rStyle w:val="Strong"/>
          <w:b/>
          <w:bCs w:val="0"/>
        </w:rPr>
        <w:t>Pandas</w:t>
      </w:r>
      <w:bookmarkEnd w:id="16"/>
    </w:p>
    <w:p w14:paraId="48857016" w14:textId="77777777" w:rsidR="003E4D02" w:rsidRDefault="003E4D02" w:rsidP="003E4D02">
      <w:pPr>
        <w:numPr>
          <w:ilvl w:val="0"/>
          <w:numId w:val="67"/>
        </w:numPr>
        <w:spacing w:before="100" w:beforeAutospacing="1" w:after="100" w:afterAutospacing="1"/>
        <w:jc w:val="left"/>
      </w:pPr>
      <w:r>
        <w:rPr>
          <w:rStyle w:val="Strong"/>
        </w:rPr>
        <w:t>Purpose:</w:t>
      </w:r>
      <w:r>
        <w:t xml:space="preserve"> Pandas is a library that provides high-level data structures and functions designed to make data manipulation and analysis easy, particularly for working with structured data (like tables and time series).</w:t>
      </w:r>
    </w:p>
    <w:p w14:paraId="4229D3BC" w14:textId="77777777" w:rsidR="003E4D02" w:rsidRDefault="003E4D02" w:rsidP="003E4D02">
      <w:pPr>
        <w:numPr>
          <w:ilvl w:val="0"/>
          <w:numId w:val="67"/>
        </w:numPr>
        <w:spacing w:before="100" w:beforeAutospacing="1" w:after="100" w:afterAutospacing="1"/>
        <w:jc w:val="left"/>
      </w:pPr>
      <w:r>
        <w:rPr>
          <w:rStyle w:val="Strong"/>
        </w:rPr>
        <w:t>Usage:</w:t>
      </w:r>
      <w:r>
        <w:t xml:space="preserve"> Commonly used for data cleaning, transformation, and analysis. It is often the first step in any data science or machine learning pipeline.</w:t>
      </w:r>
    </w:p>
    <w:p w14:paraId="59ACA1AC" w14:textId="468A0F1E" w:rsidR="003E4D02" w:rsidRDefault="003E4D02" w:rsidP="003E4D02">
      <w:pPr>
        <w:pStyle w:val="Heading3"/>
      </w:pPr>
      <w:bookmarkStart w:id="17" w:name="_Toc181022370"/>
      <w:r>
        <w:rPr>
          <w:rStyle w:val="Strong"/>
          <w:b/>
          <w:bCs w:val="0"/>
        </w:rPr>
        <w:t>Matplotlib</w:t>
      </w:r>
      <w:bookmarkEnd w:id="17"/>
    </w:p>
    <w:p w14:paraId="4EC31D2C" w14:textId="77777777" w:rsidR="003E4D02" w:rsidRDefault="003E4D02" w:rsidP="003E4D02">
      <w:pPr>
        <w:numPr>
          <w:ilvl w:val="0"/>
          <w:numId w:val="68"/>
        </w:numPr>
        <w:spacing w:before="100" w:beforeAutospacing="1" w:after="100" w:afterAutospacing="1"/>
        <w:jc w:val="left"/>
      </w:pPr>
      <w:r>
        <w:rPr>
          <w:rStyle w:val="Strong"/>
        </w:rPr>
        <w:t>Purpose:</w:t>
      </w:r>
      <w:r>
        <w:t xml:space="preserve"> Matplotlib is a 2D plotting library that enables users to create static, animated, and interactive visualizations in Python.</w:t>
      </w:r>
    </w:p>
    <w:p w14:paraId="2E430B16" w14:textId="77777777" w:rsidR="003E4D02" w:rsidRDefault="003E4D02" w:rsidP="003E4D02">
      <w:pPr>
        <w:numPr>
          <w:ilvl w:val="0"/>
          <w:numId w:val="68"/>
        </w:numPr>
        <w:spacing w:before="100" w:beforeAutospacing="1" w:after="100" w:afterAutospacing="1"/>
        <w:jc w:val="left"/>
      </w:pPr>
      <w:r>
        <w:rPr>
          <w:rStyle w:val="Strong"/>
        </w:rPr>
        <w:t>Usage:</w:t>
      </w:r>
      <w:r>
        <w:t xml:space="preserve"> Frequently used for generating plots, charts, histograms, and other data visualizations.</w:t>
      </w:r>
    </w:p>
    <w:p w14:paraId="5D0D0642" w14:textId="45C54C37" w:rsidR="003E4D02" w:rsidRDefault="003E4D02" w:rsidP="003E4D02">
      <w:pPr>
        <w:pStyle w:val="Heading3"/>
      </w:pPr>
      <w:bookmarkStart w:id="18" w:name="_Toc181022371"/>
      <w:r>
        <w:rPr>
          <w:rStyle w:val="Strong"/>
          <w:b/>
          <w:bCs w:val="0"/>
        </w:rPr>
        <w:t>Most Used Library</w:t>
      </w:r>
      <w:bookmarkEnd w:id="18"/>
    </w:p>
    <w:p w14:paraId="57B605D1" w14:textId="77777777" w:rsidR="003E4D02" w:rsidRDefault="003E4D02" w:rsidP="003E4D02">
      <w:pPr>
        <w:numPr>
          <w:ilvl w:val="0"/>
          <w:numId w:val="69"/>
        </w:numPr>
        <w:spacing w:before="100" w:beforeAutospacing="1" w:after="100" w:afterAutospacing="1"/>
        <w:jc w:val="left"/>
      </w:pPr>
      <w:r>
        <w:rPr>
          <w:rStyle w:val="Strong"/>
        </w:rPr>
        <w:t>Pandas</w:t>
      </w:r>
      <w:r>
        <w:t xml:space="preserve"> and </w:t>
      </w:r>
      <w:r>
        <w:rPr>
          <w:rStyle w:val="Strong"/>
        </w:rPr>
        <w:t>NumPy</w:t>
      </w:r>
      <w:r>
        <w:t xml:space="preserve"> are the most universally used libraries because they form the foundation of almost any data science or machine learning project.</w:t>
      </w:r>
    </w:p>
    <w:p w14:paraId="09C7A367" w14:textId="55B4D238" w:rsidR="00DF7B1E" w:rsidRDefault="003E4D02" w:rsidP="00DF7B1E">
      <w:pPr>
        <w:numPr>
          <w:ilvl w:val="0"/>
          <w:numId w:val="69"/>
        </w:numPr>
        <w:spacing w:before="100" w:beforeAutospacing="1" w:after="100" w:afterAutospacing="1"/>
        <w:jc w:val="left"/>
      </w:pPr>
      <w:r>
        <w:t xml:space="preserve">For machine learning, </w:t>
      </w:r>
      <w:r>
        <w:rPr>
          <w:rStyle w:val="Strong"/>
        </w:rPr>
        <w:t>Scikit-learn</w:t>
      </w:r>
      <w:r>
        <w:t xml:space="preserve"> is a go-to for traditional algorithms, while </w:t>
      </w:r>
      <w:r>
        <w:rPr>
          <w:rStyle w:val="Strong"/>
        </w:rPr>
        <w:t>TensorFlow</w:t>
      </w:r>
      <w:r>
        <w:t xml:space="preserve"> and </w:t>
      </w:r>
      <w:r>
        <w:rPr>
          <w:rStyle w:val="Strong"/>
        </w:rPr>
        <w:t>PyTorch</w:t>
      </w:r>
      <w:r>
        <w:t xml:space="preserve"> are the dominant players in deep learning.</w:t>
      </w:r>
    </w:p>
    <w:p w14:paraId="72D5B751" w14:textId="77777777" w:rsidR="00222DFA" w:rsidRDefault="00222DFA">
      <w:pPr>
        <w:jc w:val="left"/>
      </w:pPr>
      <w:r>
        <w:br w:type="page"/>
      </w:r>
    </w:p>
    <w:p w14:paraId="6C1FCD4F" w14:textId="0D12CB34" w:rsidR="00BF0BC6" w:rsidRDefault="00BF0BC6" w:rsidP="00BF0BC6">
      <w:pPr>
        <w:pStyle w:val="Heading1"/>
      </w:pPr>
      <w:bookmarkStart w:id="19" w:name="_Toc181022372"/>
      <w:r>
        <w:lastRenderedPageBreak/>
        <w:t>Statistics</w:t>
      </w:r>
      <w:bookmarkEnd w:id="19"/>
    </w:p>
    <w:p w14:paraId="19F0CD04" w14:textId="77777777" w:rsidR="003E176C" w:rsidRDefault="003E176C" w:rsidP="003E176C">
      <w:pPr>
        <w:pStyle w:val="Heading2"/>
        <w:rPr>
          <w:lang w:val="en-IN"/>
        </w:rPr>
      </w:pPr>
      <w:bookmarkStart w:id="20" w:name="_Toc180928416"/>
      <w:bookmarkStart w:id="21" w:name="_Toc181022373"/>
      <w:r>
        <w:rPr>
          <w:lang w:val="en-IN"/>
        </w:rPr>
        <w:t>Tensor</w:t>
      </w:r>
      <w:bookmarkEnd w:id="20"/>
      <w:bookmarkEnd w:id="21"/>
    </w:p>
    <w:p w14:paraId="45F5CE05" w14:textId="77777777" w:rsidR="003E176C" w:rsidRPr="00A34A28" w:rsidRDefault="003E176C" w:rsidP="003E176C">
      <w:pPr>
        <w:spacing w:before="240" w:after="240"/>
        <w:jc w:val="left"/>
        <w:rPr>
          <w:rFonts w:eastAsia="Times New Roman" w:cs="Calibri Light"/>
          <w:color w:val="000000"/>
          <w:szCs w:val="28"/>
          <w:lang w:val="en-IN" w:eastAsia="en-IN" w:bidi="hi-IN"/>
        </w:rPr>
      </w:pPr>
      <w:r w:rsidRPr="00A34A28">
        <w:rPr>
          <w:rFonts w:eastAsia="Times New Roman" w:cs="Calibri Light"/>
          <w:color w:val="000000"/>
          <w:szCs w:val="28"/>
          <w:lang w:val="en-IN" w:eastAsia="en-IN" w:bidi="hi-IN"/>
        </w:rPr>
        <w:t>A Tensor is a </w:t>
      </w:r>
      <w:r w:rsidRPr="00A34A28">
        <w:rPr>
          <w:rFonts w:eastAsia="Times New Roman" w:cs="Calibri Light"/>
          <w:b/>
          <w:bCs/>
          <w:color w:val="000000"/>
          <w:szCs w:val="28"/>
          <w:lang w:val="en-IN" w:eastAsia="en-IN" w:bidi="hi-IN"/>
        </w:rPr>
        <w:t>N-dimensional Matrix</w:t>
      </w:r>
      <w:r w:rsidRPr="00A34A28">
        <w:rPr>
          <w:rFonts w:eastAsia="Times New Roman" w:cs="Calibri Light"/>
          <w:color w:val="000000"/>
          <w:szCs w:val="28"/>
          <w:lang w:val="en-IN" w:eastAsia="en-IN" w:bidi="hi-IN"/>
        </w:rPr>
        <w:t>:</w:t>
      </w:r>
    </w:p>
    <w:p w14:paraId="01ED7F2B" w14:textId="77777777" w:rsidR="003E176C" w:rsidRPr="00A34A28" w:rsidRDefault="003E176C" w:rsidP="003E176C">
      <w:pPr>
        <w:numPr>
          <w:ilvl w:val="0"/>
          <w:numId w:val="254"/>
        </w:numPr>
        <w:spacing w:before="100" w:beforeAutospacing="1" w:after="100" w:afterAutospacing="1"/>
        <w:jc w:val="left"/>
        <w:rPr>
          <w:rFonts w:eastAsia="Times New Roman" w:cs="Calibri Light"/>
          <w:color w:val="000000"/>
          <w:szCs w:val="28"/>
          <w:lang w:val="en-IN" w:eastAsia="en-IN" w:bidi="hi-IN"/>
        </w:rPr>
      </w:pPr>
      <w:r w:rsidRPr="00A34A28">
        <w:rPr>
          <w:rFonts w:eastAsia="Times New Roman" w:cs="Calibri Light"/>
          <w:color w:val="000000"/>
          <w:szCs w:val="28"/>
          <w:lang w:val="en-IN" w:eastAsia="en-IN" w:bidi="hi-IN"/>
        </w:rPr>
        <w:t>A Scalar is a 0-dimensional tensor</w:t>
      </w:r>
    </w:p>
    <w:p w14:paraId="0F3456F0" w14:textId="77777777" w:rsidR="003E176C" w:rsidRPr="00A34A28" w:rsidRDefault="003E176C" w:rsidP="003E176C">
      <w:pPr>
        <w:numPr>
          <w:ilvl w:val="0"/>
          <w:numId w:val="254"/>
        </w:numPr>
        <w:spacing w:before="100" w:beforeAutospacing="1" w:after="100" w:afterAutospacing="1"/>
        <w:jc w:val="left"/>
        <w:rPr>
          <w:rFonts w:eastAsia="Times New Roman" w:cs="Calibri Light"/>
          <w:color w:val="000000"/>
          <w:szCs w:val="28"/>
          <w:lang w:val="en-IN" w:eastAsia="en-IN" w:bidi="hi-IN"/>
        </w:rPr>
      </w:pPr>
      <w:r w:rsidRPr="00A34A28">
        <w:rPr>
          <w:rFonts w:eastAsia="Times New Roman" w:cs="Calibri Light"/>
          <w:color w:val="000000"/>
          <w:szCs w:val="28"/>
          <w:lang w:val="en-IN" w:eastAsia="en-IN" w:bidi="hi-IN"/>
        </w:rPr>
        <w:t>A Vector is a 1-dimensional tensor</w:t>
      </w:r>
    </w:p>
    <w:p w14:paraId="65F7DF26" w14:textId="77777777" w:rsidR="003E176C" w:rsidRPr="00A34A28" w:rsidRDefault="003E176C" w:rsidP="003E176C">
      <w:pPr>
        <w:numPr>
          <w:ilvl w:val="0"/>
          <w:numId w:val="254"/>
        </w:numPr>
        <w:spacing w:before="100" w:beforeAutospacing="1" w:after="100" w:afterAutospacing="1"/>
        <w:jc w:val="left"/>
        <w:rPr>
          <w:rFonts w:eastAsia="Times New Roman" w:cs="Calibri Light"/>
          <w:color w:val="000000"/>
          <w:szCs w:val="28"/>
          <w:lang w:val="en-IN" w:eastAsia="en-IN" w:bidi="hi-IN"/>
        </w:rPr>
      </w:pPr>
      <w:r w:rsidRPr="00A34A28">
        <w:rPr>
          <w:rFonts w:eastAsia="Times New Roman" w:cs="Calibri Light"/>
          <w:color w:val="000000"/>
          <w:szCs w:val="28"/>
          <w:lang w:val="en-IN" w:eastAsia="en-IN" w:bidi="hi-IN"/>
        </w:rPr>
        <w:t>A Matrix is a 2-dimensional tensor</w:t>
      </w:r>
    </w:p>
    <w:p w14:paraId="71389ADB" w14:textId="77777777" w:rsidR="003E176C" w:rsidRPr="00A34A28" w:rsidRDefault="003E176C" w:rsidP="003E176C">
      <w:pPr>
        <w:spacing w:before="240" w:after="240"/>
        <w:jc w:val="left"/>
        <w:rPr>
          <w:rFonts w:eastAsia="Times New Roman" w:cs="Calibri Light"/>
          <w:color w:val="000000"/>
          <w:szCs w:val="28"/>
          <w:lang w:val="en-IN" w:eastAsia="en-IN" w:bidi="hi-IN"/>
        </w:rPr>
      </w:pPr>
      <w:r w:rsidRPr="00A34A28">
        <w:rPr>
          <w:rFonts w:eastAsia="Times New Roman" w:cs="Calibri Light"/>
          <w:color w:val="000000"/>
          <w:szCs w:val="28"/>
          <w:lang w:val="en-IN" w:eastAsia="en-IN" w:bidi="hi-IN"/>
        </w:rPr>
        <w:t>A </w:t>
      </w:r>
      <w:r w:rsidRPr="00A34A28">
        <w:rPr>
          <w:rFonts w:eastAsia="Times New Roman" w:cs="Calibri Light"/>
          <w:b/>
          <w:bCs/>
          <w:color w:val="000000"/>
          <w:szCs w:val="28"/>
          <w:lang w:val="en-IN" w:eastAsia="en-IN" w:bidi="hi-IN"/>
        </w:rPr>
        <w:t>Tensor</w:t>
      </w:r>
      <w:r w:rsidRPr="00A34A28">
        <w:rPr>
          <w:rFonts w:eastAsia="Times New Roman" w:cs="Calibri Light"/>
          <w:color w:val="000000"/>
          <w:szCs w:val="28"/>
          <w:lang w:val="en-IN" w:eastAsia="en-IN" w:bidi="hi-IN"/>
        </w:rPr>
        <w:t> is a generalization of </w:t>
      </w:r>
      <w:r w:rsidRPr="00A34A28">
        <w:rPr>
          <w:rFonts w:eastAsia="Times New Roman" w:cs="Calibri Light"/>
          <w:b/>
          <w:bCs/>
          <w:color w:val="000000"/>
          <w:szCs w:val="28"/>
          <w:lang w:val="en-IN" w:eastAsia="en-IN" w:bidi="hi-IN"/>
        </w:rPr>
        <w:t>Vectors</w:t>
      </w:r>
      <w:r w:rsidRPr="00A34A28">
        <w:rPr>
          <w:rFonts w:eastAsia="Times New Roman" w:cs="Calibri Light"/>
          <w:color w:val="000000"/>
          <w:szCs w:val="28"/>
          <w:lang w:val="en-IN" w:eastAsia="en-IN" w:bidi="hi-IN"/>
        </w:rPr>
        <w:t> and </w:t>
      </w:r>
      <w:r w:rsidRPr="00A34A28">
        <w:rPr>
          <w:rFonts w:eastAsia="Times New Roman" w:cs="Calibri Light"/>
          <w:b/>
          <w:bCs/>
          <w:color w:val="000000"/>
          <w:szCs w:val="28"/>
          <w:lang w:val="en-IN" w:eastAsia="en-IN" w:bidi="hi-IN"/>
        </w:rPr>
        <w:t>Matrices</w:t>
      </w:r>
      <w:r w:rsidRPr="00A34A28">
        <w:rPr>
          <w:rFonts w:eastAsia="Times New Roman" w:cs="Calibri Light"/>
          <w:color w:val="000000"/>
          <w:szCs w:val="28"/>
          <w:lang w:val="en-IN" w:eastAsia="en-IN" w:bidi="hi-IN"/>
        </w:rPr>
        <w:t> to higher dimensions.</w:t>
      </w:r>
    </w:p>
    <w:p w14:paraId="2399AC89" w14:textId="77777777" w:rsidR="003E176C" w:rsidRPr="00A34A28" w:rsidRDefault="003E176C" w:rsidP="003E176C">
      <w:pPr>
        <w:spacing w:before="240" w:after="240"/>
        <w:jc w:val="left"/>
        <w:rPr>
          <w:rFonts w:eastAsia="Times New Roman" w:cs="Calibri Light"/>
          <w:color w:val="000000"/>
          <w:szCs w:val="28"/>
          <w:lang w:val="en-IN" w:eastAsia="en-IN" w:bidi="hi-IN"/>
        </w:rPr>
      </w:pPr>
      <w:r w:rsidRPr="00A34A28">
        <w:rPr>
          <w:rFonts w:eastAsia="Times New Roman" w:cs="Calibri Light"/>
          <w:color w:val="000000"/>
          <w:szCs w:val="28"/>
          <w:lang w:val="en-IN" w:eastAsia="en-IN" w:bidi="hi-IN"/>
        </w:rPr>
        <w:t>Technically, all of the above are tensors, but when we speak of tensors, we generally speak of matrices with a dimension larger than 2 (</w:t>
      </w:r>
      <w:r w:rsidRPr="00A34A28">
        <w:rPr>
          <w:rFonts w:eastAsia="Times New Roman" w:cs="Calibri Light"/>
          <w:b/>
          <w:bCs/>
          <w:color w:val="000000"/>
          <w:szCs w:val="28"/>
          <w:lang w:val="en-IN" w:eastAsia="en-IN" w:bidi="hi-IN"/>
        </w:rPr>
        <w:t>R &gt; 2</w:t>
      </w:r>
      <w:r w:rsidRPr="00A34A28">
        <w:rPr>
          <w:rFonts w:eastAsia="Times New Roman" w:cs="Calibri Light"/>
          <w:color w:val="000000"/>
          <w:szCs w:val="28"/>
          <w:lang w:val="en-IN" w:eastAsia="en-IN" w:bidi="hi-IN"/>
        </w:rPr>
        <w:t>).</w:t>
      </w:r>
    </w:p>
    <w:p w14:paraId="597CC9AD" w14:textId="77777777" w:rsidR="003E176C" w:rsidRPr="00A34A28" w:rsidRDefault="003E176C" w:rsidP="003E176C">
      <w:pPr>
        <w:pStyle w:val="Heading3"/>
        <w:rPr>
          <w:rFonts w:eastAsiaTheme="minorHAnsi"/>
          <w:lang w:val="en-IN"/>
        </w:rPr>
      </w:pPr>
      <w:r>
        <w:rPr>
          <w:lang w:val="en-IN"/>
        </w:rPr>
        <w:tab/>
      </w:r>
      <w:bookmarkStart w:id="22" w:name="_Toc180928417"/>
      <w:bookmarkStart w:id="23" w:name="_Toc181022374"/>
      <w:r w:rsidRPr="00A34A28">
        <w:rPr>
          <w:rFonts w:eastAsiaTheme="minorHAnsi"/>
          <w:lang w:val="en-IN"/>
        </w:rPr>
        <w:t>Tensor Ranks</w:t>
      </w:r>
      <w:r>
        <w:rPr>
          <w:rFonts w:eastAsiaTheme="minorHAnsi"/>
          <w:lang w:val="en-IN"/>
        </w:rPr>
        <w:t xml:space="preserve"> or No of Dimension or No of Axis</w:t>
      </w:r>
      <w:bookmarkEnd w:id="22"/>
      <w:bookmarkEnd w:id="23"/>
    </w:p>
    <w:p w14:paraId="2351DDBF" w14:textId="77777777" w:rsidR="003E176C" w:rsidRPr="00A34A28" w:rsidRDefault="003E176C" w:rsidP="003E176C">
      <w:pPr>
        <w:tabs>
          <w:tab w:val="left" w:pos="2279"/>
        </w:tabs>
        <w:rPr>
          <w:lang w:val="en-IN"/>
        </w:rPr>
      </w:pPr>
      <w:r w:rsidRPr="00A34A28">
        <w:rPr>
          <w:lang w:val="en-IN"/>
        </w:rPr>
        <w:t>The number of directions a tensor can have in a </w:t>
      </w:r>
      <w:r w:rsidRPr="00A34A28">
        <w:rPr>
          <w:b/>
          <w:bCs/>
          <w:lang w:val="en-IN"/>
        </w:rPr>
        <w:t>N</w:t>
      </w:r>
      <w:r w:rsidRPr="00A34A28">
        <w:rPr>
          <w:lang w:val="en-IN"/>
        </w:rPr>
        <w:t>-dimensional space, is called the </w:t>
      </w:r>
      <w:r w:rsidRPr="00A34A28">
        <w:rPr>
          <w:b/>
          <w:bCs/>
          <w:lang w:val="en-IN"/>
        </w:rPr>
        <w:t>Rank</w:t>
      </w:r>
      <w:r w:rsidRPr="00A34A28">
        <w:rPr>
          <w:lang w:val="en-IN"/>
        </w:rPr>
        <w:t> of the tensor.</w:t>
      </w:r>
    </w:p>
    <w:p w14:paraId="16B4B172" w14:textId="77777777" w:rsidR="003E176C" w:rsidRPr="00A34A28" w:rsidRDefault="003E176C" w:rsidP="003E176C">
      <w:pPr>
        <w:tabs>
          <w:tab w:val="left" w:pos="2279"/>
        </w:tabs>
        <w:rPr>
          <w:lang w:val="en-IN"/>
        </w:rPr>
      </w:pPr>
      <w:r w:rsidRPr="00A34A28">
        <w:rPr>
          <w:lang w:val="en-IN"/>
        </w:rPr>
        <w:t>The rank is denoted </w:t>
      </w:r>
      <w:r w:rsidRPr="00A34A28">
        <w:rPr>
          <w:b/>
          <w:bCs/>
          <w:lang w:val="en-IN"/>
        </w:rPr>
        <w:t>R</w:t>
      </w:r>
      <w:r w:rsidRPr="00A34A28">
        <w:rPr>
          <w:lang w:val="en-IN"/>
        </w:rPr>
        <w:t>.</w:t>
      </w:r>
    </w:p>
    <w:p w14:paraId="2D0819B6" w14:textId="77777777" w:rsidR="003E176C" w:rsidRPr="00A34A28" w:rsidRDefault="003E176C" w:rsidP="003E176C">
      <w:pPr>
        <w:tabs>
          <w:tab w:val="left" w:pos="2279"/>
        </w:tabs>
        <w:rPr>
          <w:lang w:val="en-IN"/>
        </w:rPr>
      </w:pPr>
      <w:r w:rsidRPr="00A34A28">
        <w:rPr>
          <w:lang w:val="en-IN"/>
        </w:rPr>
        <w:t>A </w:t>
      </w:r>
      <w:r w:rsidRPr="00A34A28">
        <w:rPr>
          <w:b/>
          <w:bCs/>
          <w:lang w:val="en-IN"/>
        </w:rPr>
        <w:t>Scalar</w:t>
      </w:r>
      <w:r w:rsidRPr="00A34A28">
        <w:rPr>
          <w:lang w:val="en-IN"/>
        </w:rPr>
        <w:t> is a single number.</w:t>
      </w:r>
    </w:p>
    <w:p w14:paraId="2ACF36E8" w14:textId="77777777" w:rsidR="003E176C" w:rsidRPr="00A34A28" w:rsidRDefault="003E176C" w:rsidP="003E176C">
      <w:pPr>
        <w:numPr>
          <w:ilvl w:val="0"/>
          <w:numId w:val="255"/>
        </w:numPr>
        <w:tabs>
          <w:tab w:val="left" w:pos="2279"/>
        </w:tabs>
        <w:rPr>
          <w:lang w:val="en-IN"/>
        </w:rPr>
      </w:pPr>
      <w:r w:rsidRPr="00A34A28">
        <w:rPr>
          <w:lang w:val="en-IN"/>
        </w:rPr>
        <w:t>It has 0 Axes</w:t>
      </w:r>
    </w:p>
    <w:p w14:paraId="6A7A2950" w14:textId="77777777" w:rsidR="003E176C" w:rsidRPr="00A34A28" w:rsidRDefault="003E176C" w:rsidP="003E176C">
      <w:pPr>
        <w:numPr>
          <w:ilvl w:val="0"/>
          <w:numId w:val="255"/>
        </w:numPr>
        <w:tabs>
          <w:tab w:val="left" w:pos="2279"/>
        </w:tabs>
        <w:rPr>
          <w:lang w:val="en-IN"/>
        </w:rPr>
      </w:pPr>
      <w:r w:rsidRPr="00A34A28">
        <w:rPr>
          <w:lang w:val="en-IN"/>
        </w:rPr>
        <w:t>It has a </w:t>
      </w:r>
      <w:r w:rsidRPr="00A34A28">
        <w:rPr>
          <w:b/>
          <w:bCs/>
          <w:lang w:val="en-IN"/>
        </w:rPr>
        <w:t>Rank of 0</w:t>
      </w:r>
    </w:p>
    <w:p w14:paraId="6B8FC364" w14:textId="77777777" w:rsidR="003E176C" w:rsidRPr="00A34A28" w:rsidRDefault="003E176C" w:rsidP="003E176C">
      <w:pPr>
        <w:numPr>
          <w:ilvl w:val="0"/>
          <w:numId w:val="255"/>
        </w:numPr>
        <w:tabs>
          <w:tab w:val="left" w:pos="2279"/>
        </w:tabs>
        <w:rPr>
          <w:lang w:val="en-IN"/>
        </w:rPr>
      </w:pPr>
      <w:r w:rsidRPr="00A34A28">
        <w:rPr>
          <w:lang w:val="en-IN"/>
        </w:rPr>
        <w:t>It is a 0-dimensional Tensor</w:t>
      </w:r>
    </w:p>
    <w:p w14:paraId="0547D1A9" w14:textId="77777777" w:rsidR="003E176C" w:rsidRPr="00A34A28" w:rsidRDefault="003E176C" w:rsidP="003E176C">
      <w:pPr>
        <w:tabs>
          <w:tab w:val="left" w:pos="2279"/>
        </w:tabs>
        <w:rPr>
          <w:lang w:val="en-IN"/>
        </w:rPr>
      </w:pPr>
      <w:r w:rsidRPr="00A34A28">
        <w:rPr>
          <w:lang w:val="en-IN"/>
        </w:rPr>
        <w:t>A </w:t>
      </w:r>
      <w:r w:rsidRPr="00A34A28">
        <w:rPr>
          <w:b/>
          <w:bCs/>
          <w:lang w:val="en-IN"/>
        </w:rPr>
        <w:t>Vector</w:t>
      </w:r>
      <w:r w:rsidRPr="00A34A28">
        <w:rPr>
          <w:lang w:val="en-IN"/>
        </w:rPr>
        <w:t> is an array of numbers.</w:t>
      </w:r>
    </w:p>
    <w:p w14:paraId="2F42FD76" w14:textId="77777777" w:rsidR="003E176C" w:rsidRPr="00A34A28" w:rsidRDefault="003E176C" w:rsidP="003E176C">
      <w:pPr>
        <w:numPr>
          <w:ilvl w:val="0"/>
          <w:numId w:val="256"/>
        </w:numPr>
        <w:tabs>
          <w:tab w:val="left" w:pos="2279"/>
        </w:tabs>
        <w:rPr>
          <w:lang w:val="en-IN"/>
        </w:rPr>
      </w:pPr>
      <w:r w:rsidRPr="00A34A28">
        <w:rPr>
          <w:lang w:val="en-IN"/>
        </w:rPr>
        <w:t>It has 1 Axis</w:t>
      </w:r>
    </w:p>
    <w:p w14:paraId="38027321" w14:textId="77777777" w:rsidR="003E176C" w:rsidRPr="00A34A28" w:rsidRDefault="003E176C" w:rsidP="003E176C">
      <w:pPr>
        <w:numPr>
          <w:ilvl w:val="0"/>
          <w:numId w:val="256"/>
        </w:numPr>
        <w:tabs>
          <w:tab w:val="left" w:pos="2279"/>
        </w:tabs>
        <w:rPr>
          <w:lang w:val="en-IN"/>
        </w:rPr>
      </w:pPr>
      <w:r w:rsidRPr="00A34A28">
        <w:rPr>
          <w:lang w:val="en-IN"/>
        </w:rPr>
        <w:t>It has a </w:t>
      </w:r>
      <w:r w:rsidRPr="00A34A28">
        <w:rPr>
          <w:b/>
          <w:bCs/>
          <w:lang w:val="en-IN"/>
        </w:rPr>
        <w:t>Rank of 1</w:t>
      </w:r>
    </w:p>
    <w:p w14:paraId="51079BF8" w14:textId="77777777" w:rsidR="003E176C" w:rsidRPr="00A34A28" w:rsidRDefault="003E176C" w:rsidP="003E176C">
      <w:pPr>
        <w:numPr>
          <w:ilvl w:val="0"/>
          <w:numId w:val="256"/>
        </w:numPr>
        <w:tabs>
          <w:tab w:val="left" w:pos="2279"/>
        </w:tabs>
        <w:rPr>
          <w:lang w:val="en-IN"/>
        </w:rPr>
      </w:pPr>
      <w:r w:rsidRPr="00A34A28">
        <w:rPr>
          <w:lang w:val="en-IN"/>
        </w:rPr>
        <w:t>It is a 1-dimensional Tensor</w:t>
      </w:r>
    </w:p>
    <w:p w14:paraId="2BF750E9" w14:textId="77777777" w:rsidR="003E176C" w:rsidRPr="00A34A28" w:rsidRDefault="003E176C" w:rsidP="003E176C">
      <w:pPr>
        <w:tabs>
          <w:tab w:val="left" w:pos="2279"/>
        </w:tabs>
        <w:rPr>
          <w:lang w:val="en-IN"/>
        </w:rPr>
      </w:pPr>
      <w:r w:rsidRPr="00A34A28">
        <w:rPr>
          <w:lang w:val="en-IN"/>
        </w:rPr>
        <w:t>A </w:t>
      </w:r>
      <w:r w:rsidRPr="00A34A28">
        <w:rPr>
          <w:b/>
          <w:bCs/>
          <w:lang w:val="en-IN"/>
        </w:rPr>
        <w:t>Matrix</w:t>
      </w:r>
      <w:r w:rsidRPr="00A34A28">
        <w:rPr>
          <w:lang w:val="en-IN"/>
        </w:rPr>
        <w:t> is a 2-dimensional array.</w:t>
      </w:r>
    </w:p>
    <w:p w14:paraId="49E7CFFD" w14:textId="77777777" w:rsidR="003E176C" w:rsidRPr="00A34A28" w:rsidRDefault="003E176C" w:rsidP="003E176C">
      <w:pPr>
        <w:numPr>
          <w:ilvl w:val="0"/>
          <w:numId w:val="257"/>
        </w:numPr>
        <w:tabs>
          <w:tab w:val="left" w:pos="2279"/>
        </w:tabs>
        <w:rPr>
          <w:lang w:val="en-IN"/>
        </w:rPr>
      </w:pPr>
      <w:r w:rsidRPr="00A34A28">
        <w:rPr>
          <w:lang w:val="en-IN"/>
        </w:rPr>
        <w:t>It has 2 Axis</w:t>
      </w:r>
    </w:p>
    <w:p w14:paraId="5D22F27A" w14:textId="77777777" w:rsidR="003E176C" w:rsidRPr="00A34A28" w:rsidRDefault="003E176C" w:rsidP="003E176C">
      <w:pPr>
        <w:numPr>
          <w:ilvl w:val="0"/>
          <w:numId w:val="257"/>
        </w:numPr>
        <w:tabs>
          <w:tab w:val="left" w:pos="2279"/>
        </w:tabs>
        <w:rPr>
          <w:lang w:val="en-IN"/>
        </w:rPr>
      </w:pPr>
      <w:r w:rsidRPr="00A34A28">
        <w:rPr>
          <w:lang w:val="en-IN"/>
        </w:rPr>
        <w:t>It has a </w:t>
      </w:r>
      <w:r w:rsidRPr="00A34A28">
        <w:rPr>
          <w:b/>
          <w:bCs/>
          <w:lang w:val="en-IN"/>
        </w:rPr>
        <w:t>Rank of 2</w:t>
      </w:r>
    </w:p>
    <w:p w14:paraId="20BD1CCC" w14:textId="77777777" w:rsidR="003E176C" w:rsidRPr="00A34A28" w:rsidRDefault="003E176C" w:rsidP="003E176C">
      <w:pPr>
        <w:numPr>
          <w:ilvl w:val="0"/>
          <w:numId w:val="257"/>
        </w:numPr>
        <w:tabs>
          <w:tab w:val="left" w:pos="2279"/>
        </w:tabs>
        <w:rPr>
          <w:lang w:val="en-IN"/>
        </w:rPr>
      </w:pPr>
      <w:r w:rsidRPr="00A34A28">
        <w:rPr>
          <w:lang w:val="en-IN"/>
        </w:rPr>
        <w:t>It is a 2-dimensional Tensor</w:t>
      </w:r>
    </w:p>
    <w:p w14:paraId="120675DC" w14:textId="77777777" w:rsidR="003E176C" w:rsidRDefault="003E176C" w:rsidP="003E176C">
      <w:pPr>
        <w:tabs>
          <w:tab w:val="left" w:pos="2279"/>
        </w:tabs>
        <w:rPr>
          <w:lang w:val="en-IN"/>
        </w:rPr>
      </w:pPr>
    </w:p>
    <w:p w14:paraId="1CE431CB" w14:textId="77777777" w:rsidR="003E176C" w:rsidRDefault="003E176C" w:rsidP="003E176C">
      <w:pPr>
        <w:tabs>
          <w:tab w:val="left" w:pos="2279"/>
        </w:tabs>
        <w:jc w:val="center"/>
        <w:rPr>
          <w:lang w:val="en-IN"/>
        </w:rPr>
      </w:pPr>
      <w:r w:rsidRPr="00AA65B7">
        <w:rPr>
          <w:noProof/>
          <w:lang w:val="en-IN"/>
        </w:rPr>
        <w:lastRenderedPageBreak/>
        <w:drawing>
          <wp:inline distT="0" distB="0" distL="0" distR="0" wp14:anchorId="646F0809" wp14:editId="129434BD">
            <wp:extent cx="5143857" cy="3385829"/>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80998" cy="3410276"/>
                    </a:xfrm>
                    <a:prstGeom prst="rect">
                      <a:avLst/>
                    </a:prstGeom>
                  </pic:spPr>
                </pic:pic>
              </a:graphicData>
            </a:graphic>
          </wp:inline>
        </w:drawing>
      </w:r>
    </w:p>
    <w:p w14:paraId="79570D69" w14:textId="77777777" w:rsidR="003E176C" w:rsidRDefault="003E176C" w:rsidP="003E176C">
      <w:pPr>
        <w:tabs>
          <w:tab w:val="left" w:pos="2279"/>
        </w:tabs>
        <w:rPr>
          <w:lang w:val="en-IN"/>
        </w:rPr>
      </w:pPr>
    </w:p>
    <w:p w14:paraId="1BAA7F17" w14:textId="77777777" w:rsidR="003E176C" w:rsidRDefault="003E176C" w:rsidP="003E176C">
      <w:pPr>
        <w:tabs>
          <w:tab w:val="left" w:pos="2279"/>
        </w:tabs>
        <w:jc w:val="center"/>
        <w:rPr>
          <w:lang w:val="en-IN"/>
        </w:rPr>
      </w:pPr>
      <w:r w:rsidRPr="00AA65B7">
        <w:rPr>
          <w:noProof/>
          <w:lang w:val="en-IN"/>
        </w:rPr>
        <w:drawing>
          <wp:inline distT="0" distB="0" distL="0" distR="0" wp14:anchorId="5AB7E69D" wp14:editId="5C16F877">
            <wp:extent cx="5175665" cy="3614339"/>
            <wp:effectExtent l="0" t="0" r="635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04305" cy="3634339"/>
                    </a:xfrm>
                    <a:prstGeom prst="rect">
                      <a:avLst/>
                    </a:prstGeom>
                  </pic:spPr>
                </pic:pic>
              </a:graphicData>
            </a:graphic>
          </wp:inline>
        </w:drawing>
      </w:r>
    </w:p>
    <w:p w14:paraId="76DA5843" w14:textId="77777777" w:rsidR="003E176C" w:rsidRDefault="003E176C" w:rsidP="003E176C">
      <w:pPr>
        <w:tabs>
          <w:tab w:val="left" w:pos="2279"/>
        </w:tabs>
        <w:jc w:val="center"/>
        <w:rPr>
          <w:lang w:val="en-IN"/>
        </w:rPr>
      </w:pPr>
    </w:p>
    <w:p w14:paraId="31790A69" w14:textId="77777777" w:rsidR="003E176C" w:rsidRDefault="003E176C" w:rsidP="003E176C">
      <w:pPr>
        <w:tabs>
          <w:tab w:val="left" w:pos="2279"/>
        </w:tabs>
        <w:jc w:val="center"/>
        <w:rPr>
          <w:lang w:val="en-IN"/>
        </w:rPr>
      </w:pPr>
      <w:r w:rsidRPr="00AA65B7">
        <w:rPr>
          <w:noProof/>
          <w:lang w:val="en-IN"/>
        </w:rPr>
        <w:lastRenderedPageBreak/>
        <w:drawing>
          <wp:inline distT="0" distB="0" distL="0" distR="0" wp14:anchorId="7846C87D" wp14:editId="4E866CC1">
            <wp:extent cx="4770674" cy="3616436"/>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83729" cy="3626332"/>
                    </a:xfrm>
                    <a:prstGeom prst="rect">
                      <a:avLst/>
                    </a:prstGeom>
                  </pic:spPr>
                </pic:pic>
              </a:graphicData>
            </a:graphic>
          </wp:inline>
        </w:drawing>
      </w:r>
    </w:p>
    <w:p w14:paraId="0B913298" w14:textId="77777777" w:rsidR="003E176C" w:rsidRDefault="003E176C" w:rsidP="003E176C">
      <w:pPr>
        <w:tabs>
          <w:tab w:val="left" w:pos="2279"/>
        </w:tabs>
        <w:jc w:val="center"/>
        <w:rPr>
          <w:lang w:val="en-IN"/>
        </w:rPr>
      </w:pPr>
      <w:r w:rsidRPr="00AA65B7">
        <w:rPr>
          <w:noProof/>
          <w:lang w:val="en-IN"/>
        </w:rPr>
        <w:drawing>
          <wp:inline distT="0" distB="0" distL="0" distR="0" wp14:anchorId="16070002" wp14:editId="259802AD">
            <wp:extent cx="4766151" cy="221890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15437" cy="2241853"/>
                    </a:xfrm>
                    <a:prstGeom prst="rect">
                      <a:avLst/>
                    </a:prstGeom>
                  </pic:spPr>
                </pic:pic>
              </a:graphicData>
            </a:graphic>
          </wp:inline>
        </w:drawing>
      </w:r>
    </w:p>
    <w:p w14:paraId="5C4E9987" w14:textId="77777777" w:rsidR="003E176C" w:rsidRDefault="003E176C" w:rsidP="003E176C">
      <w:pPr>
        <w:tabs>
          <w:tab w:val="left" w:pos="2279"/>
        </w:tabs>
        <w:rPr>
          <w:lang w:val="en-IN"/>
        </w:rPr>
      </w:pPr>
    </w:p>
    <w:p w14:paraId="4E64C59B" w14:textId="77777777" w:rsidR="003E176C" w:rsidRDefault="003E176C" w:rsidP="003E176C">
      <w:pPr>
        <w:tabs>
          <w:tab w:val="left" w:pos="3944"/>
        </w:tabs>
        <w:jc w:val="center"/>
        <w:rPr>
          <w:lang w:val="en-IN"/>
        </w:rPr>
      </w:pPr>
      <w:r w:rsidRPr="00AA65B7">
        <w:rPr>
          <w:noProof/>
          <w:lang w:val="en-IN"/>
        </w:rPr>
        <w:drawing>
          <wp:inline distT="0" distB="0" distL="0" distR="0" wp14:anchorId="53AB784B" wp14:editId="7432C017">
            <wp:extent cx="4804984" cy="2817590"/>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31190" cy="2832957"/>
                    </a:xfrm>
                    <a:prstGeom prst="rect">
                      <a:avLst/>
                    </a:prstGeom>
                  </pic:spPr>
                </pic:pic>
              </a:graphicData>
            </a:graphic>
          </wp:inline>
        </w:drawing>
      </w:r>
    </w:p>
    <w:p w14:paraId="0AFDA4ED" w14:textId="77777777" w:rsidR="003E176C" w:rsidRDefault="003E176C" w:rsidP="003E176C">
      <w:pPr>
        <w:tabs>
          <w:tab w:val="left" w:pos="3944"/>
        </w:tabs>
        <w:jc w:val="center"/>
        <w:rPr>
          <w:lang w:val="en-IN"/>
        </w:rPr>
      </w:pPr>
      <w:r w:rsidRPr="00020EB1">
        <w:rPr>
          <w:noProof/>
          <w:lang w:val="en-IN"/>
        </w:rPr>
        <w:lastRenderedPageBreak/>
        <w:drawing>
          <wp:inline distT="0" distB="0" distL="0" distR="0" wp14:anchorId="5A00334E" wp14:editId="54BD2867">
            <wp:extent cx="4868390" cy="2821411"/>
            <wp:effectExtent l="0" t="0" r="889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97798" cy="2838454"/>
                    </a:xfrm>
                    <a:prstGeom prst="rect">
                      <a:avLst/>
                    </a:prstGeom>
                  </pic:spPr>
                </pic:pic>
              </a:graphicData>
            </a:graphic>
          </wp:inline>
        </w:drawing>
      </w:r>
    </w:p>
    <w:p w14:paraId="054DEFAF" w14:textId="77777777" w:rsidR="003E176C" w:rsidRDefault="003E176C" w:rsidP="003E176C">
      <w:pPr>
        <w:pStyle w:val="Heading2"/>
        <w:numPr>
          <w:ilvl w:val="0"/>
          <w:numId w:val="0"/>
        </w:numPr>
      </w:pPr>
    </w:p>
    <w:p w14:paraId="5C25A5B6" w14:textId="5802FA6C" w:rsidR="00C54739" w:rsidRDefault="00C54739" w:rsidP="00C54739">
      <w:pPr>
        <w:pStyle w:val="Heading2"/>
      </w:pPr>
      <w:bookmarkStart w:id="24" w:name="_Toc181022375"/>
      <w:r>
        <w:t>Statistics</w:t>
      </w:r>
      <w:bookmarkEnd w:id="24"/>
    </w:p>
    <w:p w14:paraId="459E3E5E" w14:textId="2B5311B5" w:rsidR="00C54739" w:rsidRPr="00C54739" w:rsidRDefault="00C54739" w:rsidP="00C54739">
      <w:r>
        <w:t>Statistics is a branch of mathematics dealing with the collection, analysis, interpretation, and presentation of masses of numerical data.</w:t>
      </w:r>
    </w:p>
    <w:p w14:paraId="0DA27333" w14:textId="77777777" w:rsidR="00BF0BC6" w:rsidRDefault="00BF0BC6" w:rsidP="00BF0BC6">
      <w:pPr>
        <w:pStyle w:val="Heading2"/>
      </w:pPr>
      <w:bookmarkStart w:id="25" w:name="_Toc181022376"/>
      <w:r>
        <w:t>Mean, Variance and Standard Deviation</w:t>
      </w:r>
      <w:bookmarkEnd w:id="25"/>
    </w:p>
    <w:p w14:paraId="1599088C" w14:textId="5C05A25E" w:rsidR="00BF0BC6" w:rsidRPr="00BF0BC6" w:rsidRDefault="00BF0BC6" w:rsidP="00BF0BC6">
      <w:pPr>
        <w:jc w:val="center"/>
      </w:pPr>
      <w:r>
        <w:rPr>
          <w:noProof/>
        </w:rPr>
        <w:drawing>
          <wp:inline distT="0" distB="0" distL="0" distR="0" wp14:anchorId="3786B370" wp14:editId="5893E5EC">
            <wp:extent cx="3861493" cy="1814902"/>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89858" cy="1828234"/>
                    </a:xfrm>
                    <a:prstGeom prst="rect">
                      <a:avLst/>
                    </a:prstGeom>
                    <a:noFill/>
                  </pic:spPr>
                </pic:pic>
              </a:graphicData>
            </a:graphic>
          </wp:inline>
        </w:drawing>
      </w:r>
    </w:p>
    <w:p w14:paraId="75782098" w14:textId="77777777" w:rsidR="00BF0BC6" w:rsidRDefault="00BF0BC6">
      <w:pPr>
        <w:jc w:val="left"/>
      </w:pPr>
    </w:p>
    <w:p w14:paraId="461611D9" w14:textId="75455698" w:rsidR="00C54739" w:rsidRDefault="00C54739" w:rsidP="004842A5">
      <w:pPr>
        <w:pStyle w:val="Heading2"/>
      </w:pPr>
      <w:bookmarkStart w:id="26" w:name="_Toc181022377"/>
      <w:r w:rsidRPr="00C54739">
        <w:lastRenderedPageBreak/>
        <w:t>Types of Statistics</w:t>
      </w:r>
      <w:bookmarkEnd w:id="26"/>
    </w:p>
    <w:p w14:paraId="327E2A09" w14:textId="4865371B" w:rsidR="00C54739" w:rsidRPr="00C54739" w:rsidRDefault="00C54739" w:rsidP="00C54739">
      <w:pPr>
        <w:jc w:val="center"/>
      </w:pPr>
      <w:r>
        <w:rPr>
          <w:noProof/>
        </w:rPr>
        <w:drawing>
          <wp:inline distT="0" distB="0" distL="0" distR="0" wp14:anchorId="488994D8" wp14:editId="43C8F3A4">
            <wp:extent cx="3326601" cy="2100968"/>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49928" cy="2115701"/>
                    </a:xfrm>
                    <a:prstGeom prst="rect">
                      <a:avLst/>
                    </a:prstGeom>
                    <a:noFill/>
                    <a:ln>
                      <a:noFill/>
                    </a:ln>
                  </pic:spPr>
                </pic:pic>
              </a:graphicData>
            </a:graphic>
          </wp:inline>
        </w:drawing>
      </w:r>
    </w:p>
    <w:p w14:paraId="0E6FB066" w14:textId="2DCA5470" w:rsidR="00BF0BC6" w:rsidRDefault="004842A5" w:rsidP="004842A5">
      <w:pPr>
        <w:pStyle w:val="Heading2"/>
      </w:pPr>
      <w:bookmarkStart w:id="27" w:name="_Toc181022378"/>
      <w:r w:rsidRPr="004842A5">
        <w:t>Descriptive Statistic</w:t>
      </w:r>
      <w:bookmarkEnd w:id="27"/>
    </w:p>
    <w:p w14:paraId="4AD16798" w14:textId="3E8360F1" w:rsidR="004842A5" w:rsidRDefault="004842A5" w:rsidP="004842A5">
      <w:r w:rsidRPr="004842A5">
        <w:t>In descriptive statistics, we describe our data in some manner and present it in a meaningful way so that it can be easily understood.</w:t>
      </w:r>
    </w:p>
    <w:p w14:paraId="48325B4A" w14:textId="77777777" w:rsidR="004842A5" w:rsidRPr="004842A5" w:rsidRDefault="004842A5" w:rsidP="008B1D78">
      <w:pPr>
        <w:pStyle w:val="Heading3"/>
        <w:rPr>
          <w:lang w:val="en-IN"/>
        </w:rPr>
      </w:pPr>
      <w:bookmarkStart w:id="28" w:name="_Toc181022379"/>
      <w:r w:rsidRPr="004842A5">
        <w:rPr>
          <w:lang w:val="en-IN"/>
        </w:rPr>
        <w:t>Types of Descriptive Statistics</w:t>
      </w:r>
      <w:bookmarkEnd w:id="28"/>
    </w:p>
    <w:p w14:paraId="4F59FDF0" w14:textId="77777777" w:rsidR="004842A5" w:rsidRDefault="00000000" w:rsidP="004842A5">
      <w:pPr>
        <w:numPr>
          <w:ilvl w:val="0"/>
          <w:numId w:val="148"/>
        </w:numPr>
        <w:jc w:val="left"/>
        <w:rPr>
          <w:lang w:val="en-IN"/>
        </w:rPr>
      </w:pPr>
      <w:hyperlink r:id="rId40" w:history="1">
        <w:r w:rsidR="004842A5" w:rsidRPr="004842A5">
          <w:rPr>
            <w:rStyle w:val="Hyperlink"/>
            <w:lang w:val="en-IN"/>
          </w:rPr>
          <w:t>Measures of Central Tendency</w:t>
        </w:r>
      </w:hyperlink>
    </w:p>
    <w:p w14:paraId="0FE4A065" w14:textId="08E18939" w:rsidR="004842A5" w:rsidRPr="004842A5" w:rsidRDefault="004842A5" w:rsidP="004842A5">
      <w:pPr>
        <w:ind w:left="720"/>
        <w:jc w:val="left"/>
        <w:rPr>
          <w:lang w:val="en-IN"/>
        </w:rPr>
      </w:pPr>
      <w:r w:rsidRPr="004842A5">
        <w:rPr>
          <w:lang w:val="en-IN"/>
        </w:rPr>
        <w:t>It represents the whole set of data by a single value. It gives us the location of the central points. There are three main measures of central tendency:</w:t>
      </w:r>
    </w:p>
    <w:p w14:paraId="523EDED4" w14:textId="54AFC1A2" w:rsidR="004842A5" w:rsidRPr="004842A5" w:rsidRDefault="004842A5" w:rsidP="004842A5">
      <w:pPr>
        <w:pStyle w:val="ListParagraph"/>
        <w:numPr>
          <w:ilvl w:val="0"/>
          <w:numId w:val="157"/>
        </w:numPr>
        <w:ind w:left="1440"/>
        <w:jc w:val="left"/>
        <w:rPr>
          <w:lang w:val="en-IN"/>
        </w:rPr>
      </w:pPr>
      <w:r w:rsidRPr="004842A5">
        <w:rPr>
          <w:lang w:val="en-IN"/>
        </w:rPr>
        <w:t>Mean</w:t>
      </w:r>
    </w:p>
    <w:p w14:paraId="50F7533D" w14:textId="17CD4D25" w:rsidR="004842A5" w:rsidRPr="004842A5" w:rsidRDefault="004842A5" w:rsidP="004842A5">
      <w:pPr>
        <w:pStyle w:val="ListParagraph"/>
        <w:numPr>
          <w:ilvl w:val="0"/>
          <w:numId w:val="157"/>
        </w:numPr>
        <w:ind w:left="1440"/>
        <w:jc w:val="left"/>
        <w:rPr>
          <w:lang w:val="en-IN"/>
        </w:rPr>
      </w:pPr>
      <w:r w:rsidRPr="004842A5">
        <w:rPr>
          <w:lang w:val="en-IN"/>
        </w:rPr>
        <w:t>Mode</w:t>
      </w:r>
    </w:p>
    <w:p w14:paraId="4AF34EC4" w14:textId="3B413E67" w:rsidR="004842A5" w:rsidRPr="004842A5" w:rsidRDefault="004842A5" w:rsidP="004842A5">
      <w:pPr>
        <w:pStyle w:val="ListParagraph"/>
        <w:numPr>
          <w:ilvl w:val="0"/>
          <w:numId w:val="155"/>
        </w:numPr>
        <w:ind w:left="1440"/>
        <w:jc w:val="left"/>
        <w:rPr>
          <w:lang w:val="en-IN"/>
        </w:rPr>
      </w:pPr>
      <w:r w:rsidRPr="004842A5">
        <w:rPr>
          <w:lang w:val="en-IN"/>
        </w:rPr>
        <w:t>Median</w:t>
      </w:r>
    </w:p>
    <w:p w14:paraId="432782E3" w14:textId="77777777" w:rsidR="004842A5" w:rsidRPr="004842A5" w:rsidRDefault="00000000" w:rsidP="004842A5">
      <w:pPr>
        <w:numPr>
          <w:ilvl w:val="0"/>
          <w:numId w:val="149"/>
        </w:numPr>
        <w:jc w:val="left"/>
        <w:rPr>
          <w:lang w:val="en-IN"/>
        </w:rPr>
      </w:pPr>
      <w:hyperlink r:id="rId41" w:history="1">
        <w:r w:rsidR="004842A5" w:rsidRPr="004842A5">
          <w:rPr>
            <w:rStyle w:val="Hyperlink"/>
            <w:lang w:val="en-IN"/>
          </w:rPr>
          <w:t>Measure of Variability</w:t>
        </w:r>
      </w:hyperlink>
    </w:p>
    <w:p w14:paraId="2F7EA672" w14:textId="77777777" w:rsidR="004842A5" w:rsidRPr="004842A5" w:rsidRDefault="004842A5" w:rsidP="004842A5">
      <w:pPr>
        <w:ind w:left="720"/>
        <w:jc w:val="left"/>
        <w:rPr>
          <w:lang w:val="en-IN"/>
        </w:rPr>
      </w:pPr>
      <w:r w:rsidRPr="004842A5">
        <w:rPr>
          <w:lang w:val="en-IN"/>
        </w:rPr>
        <w:t>Measures of variability are also termed measures of dispersion as it helps to gain insights about the dispersion or the spread of the observations at hand. Some of the measures which are used to calculate the measures of dispersion in the observations of the variables are as follows:</w:t>
      </w:r>
    </w:p>
    <w:p w14:paraId="367C0F10" w14:textId="77777777" w:rsidR="004842A5" w:rsidRPr="004842A5" w:rsidRDefault="004842A5" w:rsidP="004842A5">
      <w:pPr>
        <w:pStyle w:val="ListParagraph"/>
        <w:numPr>
          <w:ilvl w:val="0"/>
          <w:numId w:val="154"/>
        </w:numPr>
        <w:jc w:val="left"/>
        <w:rPr>
          <w:lang w:val="en-IN"/>
        </w:rPr>
      </w:pPr>
      <w:r w:rsidRPr="004842A5">
        <w:rPr>
          <w:lang w:val="en-IN"/>
        </w:rPr>
        <w:t>Range</w:t>
      </w:r>
    </w:p>
    <w:p w14:paraId="505AB93F" w14:textId="77777777" w:rsidR="004842A5" w:rsidRPr="004842A5" w:rsidRDefault="004842A5" w:rsidP="004842A5">
      <w:pPr>
        <w:pStyle w:val="ListParagraph"/>
        <w:numPr>
          <w:ilvl w:val="0"/>
          <w:numId w:val="154"/>
        </w:numPr>
        <w:jc w:val="left"/>
        <w:rPr>
          <w:lang w:val="en-IN"/>
        </w:rPr>
      </w:pPr>
      <w:r w:rsidRPr="004842A5">
        <w:rPr>
          <w:lang w:val="en-IN"/>
        </w:rPr>
        <w:t>Variance</w:t>
      </w:r>
    </w:p>
    <w:p w14:paraId="3BAACB6E" w14:textId="438176F6" w:rsidR="004842A5" w:rsidRPr="004842A5" w:rsidRDefault="004842A5" w:rsidP="004842A5">
      <w:pPr>
        <w:pStyle w:val="ListParagraph"/>
        <w:numPr>
          <w:ilvl w:val="0"/>
          <w:numId w:val="154"/>
        </w:numPr>
        <w:jc w:val="left"/>
        <w:rPr>
          <w:lang w:val="en-IN"/>
        </w:rPr>
      </w:pPr>
      <w:r w:rsidRPr="004842A5">
        <w:rPr>
          <w:lang w:val="en-IN"/>
        </w:rPr>
        <w:t>Standard deviation</w:t>
      </w:r>
    </w:p>
    <w:p w14:paraId="60F0E3FB" w14:textId="77777777" w:rsidR="00C54739" w:rsidRDefault="00000000" w:rsidP="00C54739">
      <w:pPr>
        <w:numPr>
          <w:ilvl w:val="0"/>
          <w:numId w:val="150"/>
        </w:numPr>
        <w:jc w:val="left"/>
        <w:rPr>
          <w:lang w:val="en-IN"/>
        </w:rPr>
      </w:pPr>
      <w:hyperlink r:id="rId42" w:history="1">
        <w:r w:rsidR="004842A5" w:rsidRPr="004842A5">
          <w:rPr>
            <w:rStyle w:val="Hyperlink"/>
            <w:lang w:val="en-IN"/>
          </w:rPr>
          <w:t>Measures of Frequency Distribution </w:t>
        </w:r>
      </w:hyperlink>
    </w:p>
    <w:p w14:paraId="4138C627" w14:textId="66621D5F" w:rsidR="00C54739" w:rsidRPr="00C54739" w:rsidRDefault="00C54739" w:rsidP="00C54739">
      <w:pPr>
        <w:ind w:left="720"/>
        <w:jc w:val="left"/>
        <w:rPr>
          <w:lang w:val="en-IN"/>
        </w:rPr>
      </w:pPr>
      <w:r w:rsidRPr="00C54739">
        <w:rPr>
          <w:lang w:val="en-IN"/>
        </w:rPr>
        <w:t>Measures of frequency distribution help us gain valuable insights into the distribution and the characteristics of the dataset. Measures like,</w:t>
      </w:r>
    </w:p>
    <w:p w14:paraId="3A16A4F4" w14:textId="77777777" w:rsidR="00C54739" w:rsidRPr="00C54739" w:rsidRDefault="00C54739" w:rsidP="00C54739">
      <w:pPr>
        <w:pStyle w:val="ListParagraph"/>
        <w:numPr>
          <w:ilvl w:val="0"/>
          <w:numId w:val="158"/>
        </w:numPr>
        <w:jc w:val="left"/>
        <w:rPr>
          <w:lang w:val="en-IN"/>
        </w:rPr>
      </w:pPr>
      <w:r w:rsidRPr="00C54739">
        <w:rPr>
          <w:lang w:val="en-IN"/>
        </w:rPr>
        <w:t>Count</w:t>
      </w:r>
    </w:p>
    <w:p w14:paraId="11C2F5DE" w14:textId="77777777" w:rsidR="00C54739" w:rsidRPr="00C54739" w:rsidRDefault="00C54739" w:rsidP="00C54739">
      <w:pPr>
        <w:pStyle w:val="ListParagraph"/>
        <w:numPr>
          <w:ilvl w:val="0"/>
          <w:numId w:val="158"/>
        </w:numPr>
        <w:jc w:val="left"/>
        <w:rPr>
          <w:lang w:val="en-IN"/>
        </w:rPr>
      </w:pPr>
      <w:r w:rsidRPr="00C54739">
        <w:rPr>
          <w:lang w:val="en-IN"/>
        </w:rPr>
        <w:t>Frequency</w:t>
      </w:r>
    </w:p>
    <w:p w14:paraId="7F5EF539" w14:textId="77777777" w:rsidR="00C54739" w:rsidRPr="00C54739" w:rsidRDefault="00C54739" w:rsidP="00C54739">
      <w:pPr>
        <w:pStyle w:val="ListParagraph"/>
        <w:numPr>
          <w:ilvl w:val="0"/>
          <w:numId w:val="158"/>
        </w:numPr>
        <w:jc w:val="left"/>
        <w:rPr>
          <w:lang w:val="en-IN"/>
        </w:rPr>
      </w:pPr>
      <w:r w:rsidRPr="00C54739">
        <w:rPr>
          <w:lang w:val="en-IN"/>
        </w:rPr>
        <w:t xml:space="preserve">Relative Frequency </w:t>
      </w:r>
    </w:p>
    <w:p w14:paraId="7AAB8D29" w14:textId="78F29905" w:rsidR="00C54739" w:rsidRDefault="00C54739" w:rsidP="00C54739">
      <w:pPr>
        <w:pStyle w:val="ListParagraph"/>
        <w:numPr>
          <w:ilvl w:val="0"/>
          <w:numId w:val="158"/>
        </w:numPr>
        <w:jc w:val="left"/>
        <w:rPr>
          <w:lang w:val="en-IN"/>
        </w:rPr>
      </w:pPr>
      <w:r w:rsidRPr="00C54739">
        <w:rPr>
          <w:lang w:val="en-IN"/>
        </w:rPr>
        <w:t>Cumulative Frequency</w:t>
      </w:r>
    </w:p>
    <w:p w14:paraId="65E1EE5D" w14:textId="77777777" w:rsidR="008B1D78" w:rsidRDefault="008B1D78" w:rsidP="008B1D78">
      <w:pPr>
        <w:jc w:val="left"/>
        <w:rPr>
          <w:lang w:val="en-IN"/>
        </w:rPr>
      </w:pPr>
    </w:p>
    <w:p w14:paraId="17F8872B" w14:textId="77777777" w:rsidR="008B1D78" w:rsidRPr="008B1D78" w:rsidRDefault="008B1D78" w:rsidP="008B1D78">
      <w:pPr>
        <w:pStyle w:val="Heading3"/>
        <w:rPr>
          <w:lang w:val="en-IN"/>
        </w:rPr>
      </w:pPr>
      <w:bookmarkStart w:id="29" w:name="_Toc181022380"/>
      <w:r w:rsidRPr="008B1D78">
        <w:rPr>
          <w:lang w:val="en-IN"/>
        </w:rPr>
        <w:lastRenderedPageBreak/>
        <w:t>Applications of Descriptive Statistics</w:t>
      </w:r>
      <w:bookmarkEnd w:id="29"/>
    </w:p>
    <w:p w14:paraId="34664887" w14:textId="77777777" w:rsidR="008B1D78" w:rsidRPr="008B1D78" w:rsidRDefault="008B1D78" w:rsidP="008B1D78">
      <w:pPr>
        <w:jc w:val="left"/>
        <w:rPr>
          <w:lang w:val="en-IN"/>
        </w:rPr>
      </w:pPr>
      <w:r w:rsidRPr="008B1D78">
        <w:rPr>
          <w:lang w:val="en-IN"/>
        </w:rPr>
        <w:t>Business Analysis: Summarizing sales data to identify trends and make informed business decisions.</w:t>
      </w:r>
    </w:p>
    <w:p w14:paraId="52F92218" w14:textId="45A09A49" w:rsidR="008B1D78" w:rsidRPr="008B1D78" w:rsidRDefault="008B1D78" w:rsidP="008B1D78">
      <w:pPr>
        <w:jc w:val="left"/>
        <w:rPr>
          <w:lang w:val="en-IN"/>
        </w:rPr>
      </w:pPr>
      <w:r w:rsidRPr="008B1D78">
        <w:rPr>
          <w:lang w:val="en-IN"/>
        </w:rPr>
        <w:t>Healthcare: Analysing patient data to understand the distribution of health outcomes.</w:t>
      </w:r>
    </w:p>
    <w:p w14:paraId="58AB18A5" w14:textId="3A9DDA02" w:rsidR="008B1D78" w:rsidRPr="008B1D78" w:rsidRDefault="008B1D78" w:rsidP="008B1D78">
      <w:pPr>
        <w:jc w:val="left"/>
        <w:rPr>
          <w:lang w:val="en-IN"/>
        </w:rPr>
      </w:pPr>
      <w:r w:rsidRPr="008B1D78">
        <w:rPr>
          <w:lang w:val="en-IN"/>
        </w:rPr>
        <w:t>Engineering: Monitoring manufacturing processes through quality control charts to ensure consistency.</w:t>
      </w:r>
    </w:p>
    <w:p w14:paraId="1136FE64" w14:textId="77777777" w:rsidR="00BF0BC6" w:rsidRDefault="00BF0BC6">
      <w:pPr>
        <w:jc w:val="left"/>
      </w:pPr>
    </w:p>
    <w:p w14:paraId="2B7A2715" w14:textId="0591AF4C" w:rsidR="006C4FCB" w:rsidRDefault="006C4FCB" w:rsidP="006C4FCB">
      <w:pPr>
        <w:pStyle w:val="Heading2"/>
      </w:pPr>
      <w:bookmarkStart w:id="30" w:name="_Toc181022381"/>
      <w:r>
        <w:t>Inferential Statistics</w:t>
      </w:r>
      <w:bookmarkEnd w:id="30"/>
    </w:p>
    <w:p w14:paraId="083A0C0D" w14:textId="77777777" w:rsidR="006C4FCB" w:rsidRDefault="006C4FCB" w:rsidP="008B1D78">
      <w:r>
        <w:t>Inferential statistics is used to make predictions by taking any group of data in which you are interested. It can be defined as a random sample of data taken from a population to describe and make inferences about the population. Any group of data that includes all the data you are interested in is known as population. It basically allows you to make predictions by taking a small sample instead of working on the whole population.</w:t>
      </w:r>
    </w:p>
    <w:p w14:paraId="591C8954" w14:textId="77777777" w:rsidR="006C4FCB" w:rsidRDefault="006C4FCB" w:rsidP="006C4FCB">
      <w:pPr>
        <w:jc w:val="left"/>
      </w:pPr>
    </w:p>
    <w:p w14:paraId="452114FE" w14:textId="26CE254E" w:rsidR="00BF0BC6" w:rsidRDefault="006C4FCB" w:rsidP="006C4FCB">
      <w:pPr>
        <w:jc w:val="center"/>
      </w:pPr>
      <w:r>
        <w:rPr>
          <w:noProof/>
        </w:rPr>
        <w:drawing>
          <wp:inline distT="0" distB="0" distL="0" distR="0" wp14:anchorId="7402BB0C" wp14:editId="550248DF">
            <wp:extent cx="1788041" cy="1365669"/>
            <wp:effectExtent l="0" t="0" r="317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94479" cy="1370587"/>
                    </a:xfrm>
                    <a:prstGeom prst="rect">
                      <a:avLst/>
                    </a:prstGeom>
                    <a:noFill/>
                  </pic:spPr>
                </pic:pic>
              </a:graphicData>
            </a:graphic>
          </wp:inline>
        </w:drawing>
      </w:r>
    </w:p>
    <w:p w14:paraId="2A39BE03" w14:textId="77777777" w:rsidR="00BF0BC6" w:rsidRDefault="00BF0BC6" w:rsidP="008B1D78"/>
    <w:p w14:paraId="74DA9B3C" w14:textId="77777777" w:rsidR="008B1D78" w:rsidRDefault="008B1D78" w:rsidP="008B1D78">
      <w:pPr>
        <w:pStyle w:val="Heading3"/>
      </w:pPr>
      <w:bookmarkStart w:id="31" w:name="_Toc181022382"/>
      <w:r>
        <w:t>Uses cases of Inferential Statistics</w:t>
      </w:r>
      <w:bookmarkEnd w:id="31"/>
    </w:p>
    <w:p w14:paraId="3130025E" w14:textId="373088E2" w:rsidR="008B1D78" w:rsidRDefault="008B1D78" w:rsidP="008B1D78">
      <w:r>
        <w:t>Estimation</w:t>
      </w:r>
    </w:p>
    <w:p w14:paraId="15EE00F3" w14:textId="5C002196" w:rsidR="008B1D78" w:rsidRDefault="008B1D78" w:rsidP="008B1D78">
      <w:r>
        <w:t>Hypothesis Testing</w:t>
      </w:r>
    </w:p>
    <w:p w14:paraId="6D99B0E7" w14:textId="0C156F62" w:rsidR="008B1D78" w:rsidRDefault="008B1D78" w:rsidP="008B1D78">
      <w:r>
        <w:t>Regression Analysis</w:t>
      </w:r>
    </w:p>
    <w:p w14:paraId="3C2484E8" w14:textId="77777777" w:rsidR="008B1D78" w:rsidRDefault="008B1D78" w:rsidP="008B1D78">
      <w:pPr>
        <w:pStyle w:val="Heading3"/>
      </w:pPr>
      <w:bookmarkStart w:id="32" w:name="_Toc181022383"/>
      <w:r>
        <w:t>Applications of Inferential Statistics</w:t>
      </w:r>
      <w:bookmarkEnd w:id="32"/>
    </w:p>
    <w:p w14:paraId="600B7CD7" w14:textId="77777777" w:rsidR="008B1D78" w:rsidRDefault="008B1D78" w:rsidP="008B1D78">
      <w:r>
        <w:t>Market Research: Making predictions about consumer behavior based on survey samples.</w:t>
      </w:r>
    </w:p>
    <w:p w14:paraId="33C125AA" w14:textId="77777777" w:rsidR="008B1D78" w:rsidRDefault="008B1D78" w:rsidP="008B1D78">
      <w:r>
        <w:t>Clinical Trials: Drawing conclusions about the effectiveness of new treatments from sample data.</w:t>
      </w:r>
    </w:p>
    <w:p w14:paraId="3F676343" w14:textId="22A0338B" w:rsidR="00BF0BC6" w:rsidRDefault="008B1D78" w:rsidP="008B1D78">
      <w:r>
        <w:t>Engineering: Predicting product performance and reliability through sample testing and analysis.</w:t>
      </w:r>
    </w:p>
    <w:p w14:paraId="4D2384CA" w14:textId="77777777" w:rsidR="00BF0BC6" w:rsidRDefault="00BF0BC6" w:rsidP="008B1D78"/>
    <w:p w14:paraId="2503CB24" w14:textId="3ECEB763" w:rsidR="00BF0BC6" w:rsidRDefault="00274E33" w:rsidP="00274E33">
      <w:pPr>
        <w:pStyle w:val="Heading2"/>
      </w:pPr>
      <w:bookmarkStart w:id="33" w:name="_Toc181022384"/>
      <w:r w:rsidRPr="00274E33">
        <w:t>Bias and Variance</w:t>
      </w:r>
      <w:bookmarkEnd w:id="33"/>
    </w:p>
    <w:p w14:paraId="749C578B" w14:textId="69701BA3" w:rsidR="00BF0BC6" w:rsidRDefault="00274E33" w:rsidP="00274E33">
      <w:pPr>
        <w:pStyle w:val="Heading3"/>
      </w:pPr>
      <w:bookmarkStart w:id="34" w:name="_Toc181022385"/>
      <w:r>
        <w:t>Bias</w:t>
      </w:r>
      <w:bookmarkEnd w:id="34"/>
    </w:p>
    <w:p w14:paraId="3708AFDB" w14:textId="79DEC6E4" w:rsidR="00274E33" w:rsidRPr="00274E33" w:rsidRDefault="00274E33" w:rsidP="00274E33">
      <w:r>
        <w:t xml:space="preserve">Bias is simply defined as the inability of the model because of that there is some difference or error occurring between the model’s predicted value and the actual value. These differences between actual or expected values and the predicted values are known as error or bias error or </w:t>
      </w:r>
      <w:r>
        <w:lastRenderedPageBreak/>
        <w:t>error due to bias. Bias is a systematic error that occurs due to wrong assumptions in the machine learning process.</w:t>
      </w:r>
    </w:p>
    <w:p w14:paraId="03A67B5C" w14:textId="77777777" w:rsidR="00274E33" w:rsidRPr="00274E33" w:rsidRDefault="00274E33" w:rsidP="00274E33">
      <w:pPr>
        <w:numPr>
          <w:ilvl w:val="0"/>
          <w:numId w:val="159"/>
        </w:numPr>
        <w:rPr>
          <w:lang w:val="en-IN"/>
        </w:rPr>
      </w:pPr>
      <w:r w:rsidRPr="00274E33">
        <w:rPr>
          <w:b/>
          <w:bCs/>
          <w:lang w:val="en-IN"/>
        </w:rPr>
        <w:t>Low Bias:</w:t>
      </w:r>
      <w:r w:rsidRPr="00274E33">
        <w:rPr>
          <w:lang w:val="en-IN"/>
        </w:rPr>
        <w:t> Low bias value means fewer assumptions are taken to build the target function. In this case, the model will closely match the training dataset.</w:t>
      </w:r>
    </w:p>
    <w:p w14:paraId="24D723E2" w14:textId="77777777" w:rsidR="00274E33" w:rsidRPr="00274E33" w:rsidRDefault="00274E33" w:rsidP="00274E33">
      <w:pPr>
        <w:numPr>
          <w:ilvl w:val="0"/>
          <w:numId w:val="160"/>
        </w:numPr>
        <w:rPr>
          <w:lang w:val="en-IN"/>
        </w:rPr>
      </w:pPr>
      <w:r w:rsidRPr="00274E33">
        <w:rPr>
          <w:b/>
          <w:bCs/>
          <w:lang w:val="en-IN"/>
        </w:rPr>
        <w:t>High Bias:</w:t>
      </w:r>
      <w:r w:rsidRPr="00274E33">
        <w:rPr>
          <w:lang w:val="en-IN"/>
        </w:rPr>
        <w:t> High bias value means more assumptions are taken to build the target function. In this case, the model will not match the training dataset closely. </w:t>
      </w:r>
    </w:p>
    <w:p w14:paraId="60B3EE76" w14:textId="75501CE9" w:rsidR="00BF0BC6" w:rsidRDefault="00274E33" w:rsidP="008B1D78">
      <w:r w:rsidRPr="00274E33">
        <w:t>The high-bias model will not be able to capture the dataset trend. It is considered as the </w:t>
      </w:r>
      <w:hyperlink r:id="rId44" w:history="1">
        <w:r w:rsidRPr="00274E33">
          <w:rPr>
            <w:rStyle w:val="Hyperlink"/>
          </w:rPr>
          <w:t>underfitting</w:t>
        </w:r>
      </w:hyperlink>
      <w:r w:rsidRPr="00274E33">
        <w:t> model which has a high error rate. It is due to a very simplified algorithm.</w:t>
      </w:r>
    </w:p>
    <w:p w14:paraId="5F6CA191" w14:textId="77777777" w:rsidR="00274E33" w:rsidRDefault="00274E33" w:rsidP="008B1D78"/>
    <w:p w14:paraId="6C303F77" w14:textId="207A2E76" w:rsidR="00274E33" w:rsidRPr="00274E33" w:rsidRDefault="00274E33" w:rsidP="00274E33">
      <w:pPr>
        <w:rPr>
          <w:b/>
          <w:bCs/>
          <w:lang w:val="en-IN"/>
        </w:rPr>
      </w:pPr>
      <w:r w:rsidRPr="00274E33">
        <w:rPr>
          <w:b/>
          <w:bCs/>
          <w:lang w:val="en-IN"/>
        </w:rPr>
        <w:t>Ways to reduce high bias:</w:t>
      </w:r>
    </w:p>
    <w:p w14:paraId="59E23CF1" w14:textId="77777777" w:rsidR="00274E33" w:rsidRPr="00274E33" w:rsidRDefault="00274E33" w:rsidP="00274E33">
      <w:pPr>
        <w:numPr>
          <w:ilvl w:val="0"/>
          <w:numId w:val="161"/>
        </w:numPr>
        <w:rPr>
          <w:lang w:val="en-IN"/>
        </w:rPr>
      </w:pPr>
      <w:r w:rsidRPr="00274E33">
        <w:rPr>
          <w:b/>
          <w:bCs/>
          <w:lang w:val="en-IN"/>
        </w:rPr>
        <w:t>Use a more complex model: </w:t>
      </w:r>
      <w:r w:rsidRPr="00274E33">
        <w:rPr>
          <w:lang w:val="en-IN"/>
        </w:rPr>
        <w:t>One of the main reasons for high bias is the very simplified model. it will not be able to capture the complexity of the data. In such cases, we can make our mode more complex by increasing the number of hidden layers in the case of a </w:t>
      </w:r>
      <w:hyperlink r:id="rId45" w:history="1">
        <w:r w:rsidRPr="00274E33">
          <w:rPr>
            <w:rStyle w:val="Hyperlink"/>
            <w:lang w:val="en-IN"/>
          </w:rPr>
          <w:t>deep neural network.</w:t>
        </w:r>
      </w:hyperlink>
      <w:r w:rsidRPr="00274E33">
        <w:rPr>
          <w:lang w:val="en-IN"/>
        </w:rPr>
        <w:t> Or we can use a more complex model like </w:t>
      </w:r>
      <w:hyperlink r:id="rId46" w:history="1">
        <w:r w:rsidRPr="00274E33">
          <w:rPr>
            <w:rStyle w:val="Hyperlink"/>
            <w:lang w:val="en-IN"/>
          </w:rPr>
          <w:t>Polynomial regression</w:t>
        </w:r>
      </w:hyperlink>
      <w:r w:rsidRPr="00274E33">
        <w:rPr>
          <w:lang w:val="en-IN"/>
        </w:rPr>
        <w:t> for </w:t>
      </w:r>
      <w:hyperlink r:id="rId47" w:history="1">
        <w:r w:rsidRPr="00274E33">
          <w:rPr>
            <w:rStyle w:val="Hyperlink"/>
            <w:lang w:val="en-IN"/>
          </w:rPr>
          <w:t>non-linear datasets</w:t>
        </w:r>
      </w:hyperlink>
      <w:r w:rsidRPr="00274E33">
        <w:rPr>
          <w:lang w:val="en-IN"/>
        </w:rPr>
        <w:t>, </w:t>
      </w:r>
      <w:hyperlink r:id="rId48" w:history="1">
        <w:r w:rsidRPr="00274E33">
          <w:rPr>
            <w:rStyle w:val="Hyperlink"/>
            <w:lang w:val="en-IN"/>
          </w:rPr>
          <w:t>CNN</w:t>
        </w:r>
      </w:hyperlink>
      <w:r w:rsidRPr="00274E33">
        <w:rPr>
          <w:lang w:val="en-IN"/>
        </w:rPr>
        <w:t> for </w:t>
      </w:r>
      <w:hyperlink r:id="rId49" w:history="1">
        <w:r w:rsidRPr="00274E33">
          <w:rPr>
            <w:rStyle w:val="Hyperlink"/>
            <w:lang w:val="en-IN"/>
          </w:rPr>
          <w:t>image processing</w:t>
        </w:r>
      </w:hyperlink>
      <w:r w:rsidRPr="00274E33">
        <w:rPr>
          <w:lang w:val="en-IN"/>
        </w:rPr>
        <w:t>, and </w:t>
      </w:r>
      <w:hyperlink r:id="rId50" w:history="1">
        <w:r w:rsidRPr="00274E33">
          <w:rPr>
            <w:rStyle w:val="Hyperlink"/>
            <w:lang w:val="en-IN"/>
          </w:rPr>
          <w:t>RNN</w:t>
        </w:r>
      </w:hyperlink>
      <w:r w:rsidRPr="00274E33">
        <w:rPr>
          <w:lang w:val="en-IN"/>
        </w:rPr>
        <w:t> for sequence learning.</w:t>
      </w:r>
    </w:p>
    <w:p w14:paraId="5748CD6E" w14:textId="77777777" w:rsidR="00274E33" w:rsidRPr="00274E33" w:rsidRDefault="00274E33" w:rsidP="00274E33">
      <w:pPr>
        <w:numPr>
          <w:ilvl w:val="0"/>
          <w:numId w:val="162"/>
        </w:numPr>
        <w:rPr>
          <w:lang w:val="en-IN"/>
        </w:rPr>
      </w:pPr>
      <w:r w:rsidRPr="00274E33">
        <w:rPr>
          <w:b/>
          <w:bCs/>
          <w:lang w:val="en-IN"/>
        </w:rPr>
        <w:t>Increase the number of features:</w:t>
      </w:r>
      <w:r w:rsidRPr="00274E33">
        <w:rPr>
          <w:lang w:val="en-IN"/>
        </w:rPr>
        <w:t> By adding more features to train the dataset will increase the complexity of the model. And improve its ability to capture the underlying patterns in the data.</w:t>
      </w:r>
    </w:p>
    <w:p w14:paraId="1EFDD3AC" w14:textId="77777777" w:rsidR="00274E33" w:rsidRPr="00274E33" w:rsidRDefault="00274E33" w:rsidP="00274E33">
      <w:pPr>
        <w:numPr>
          <w:ilvl w:val="0"/>
          <w:numId w:val="163"/>
        </w:numPr>
        <w:rPr>
          <w:lang w:val="en-IN"/>
        </w:rPr>
      </w:pPr>
      <w:r w:rsidRPr="00274E33">
        <w:rPr>
          <w:b/>
          <w:bCs/>
          <w:lang w:val="en-IN"/>
        </w:rPr>
        <w:t>Reduce </w:t>
      </w:r>
      <w:hyperlink r:id="rId51" w:history="1">
        <w:r w:rsidRPr="00274E33">
          <w:rPr>
            <w:rStyle w:val="Hyperlink"/>
            <w:b/>
            <w:bCs/>
            <w:lang w:val="en-IN"/>
          </w:rPr>
          <w:t>Regularization</w:t>
        </w:r>
      </w:hyperlink>
      <w:r w:rsidRPr="00274E33">
        <w:rPr>
          <w:b/>
          <w:bCs/>
          <w:lang w:val="en-IN"/>
        </w:rPr>
        <w:t> of the model: </w:t>
      </w:r>
      <w:r w:rsidRPr="00274E33">
        <w:rPr>
          <w:lang w:val="en-IN"/>
        </w:rPr>
        <w:t>Regularization techniques such as </w:t>
      </w:r>
      <w:hyperlink r:id="rId52" w:history="1">
        <w:r w:rsidRPr="00274E33">
          <w:rPr>
            <w:rStyle w:val="Hyperlink"/>
            <w:lang w:val="en-IN"/>
          </w:rPr>
          <w:t>L1 or L2 regularization</w:t>
        </w:r>
      </w:hyperlink>
      <w:r w:rsidRPr="00274E33">
        <w:rPr>
          <w:lang w:val="en-IN"/>
        </w:rPr>
        <w:t> can help to prevent </w:t>
      </w:r>
      <w:hyperlink r:id="rId53" w:history="1">
        <w:r w:rsidRPr="00274E33">
          <w:rPr>
            <w:rStyle w:val="Hyperlink"/>
            <w:lang w:val="en-IN"/>
          </w:rPr>
          <w:t>overfitting</w:t>
        </w:r>
      </w:hyperlink>
      <w:r w:rsidRPr="00274E33">
        <w:rPr>
          <w:lang w:val="en-IN"/>
        </w:rPr>
        <w:t> and improve the generalization ability of the model. if the model has a high bias, reducing the strength of regularization or removing it altogether can help to improve its performance.</w:t>
      </w:r>
    </w:p>
    <w:p w14:paraId="0AAE37BE" w14:textId="77777777" w:rsidR="00274E33" w:rsidRPr="00274E33" w:rsidRDefault="00274E33" w:rsidP="00274E33">
      <w:pPr>
        <w:numPr>
          <w:ilvl w:val="0"/>
          <w:numId w:val="164"/>
        </w:numPr>
        <w:rPr>
          <w:lang w:val="en-IN"/>
        </w:rPr>
      </w:pPr>
      <w:r w:rsidRPr="00274E33">
        <w:rPr>
          <w:b/>
          <w:bCs/>
          <w:lang w:val="en-IN"/>
        </w:rPr>
        <w:t>Increase the size of the training data:</w:t>
      </w:r>
      <w:r w:rsidRPr="00274E33">
        <w:rPr>
          <w:lang w:val="en-IN"/>
        </w:rPr>
        <w:t> Increasing the size of the training data can help to reduce bias by providing the model with more examples to learn from the dataset.</w:t>
      </w:r>
    </w:p>
    <w:p w14:paraId="323CC99F" w14:textId="00125B28" w:rsidR="00552E12" w:rsidRDefault="00552E12" w:rsidP="001E0F78">
      <w:pPr>
        <w:pStyle w:val="Heading3"/>
      </w:pPr>
      <w:bookmarkStart w:id="35" w:name="_Toc181022386"/>
      <w:r>
        <w:t>Variance</w:t>
      </w:r>
      <w:bookmarkEnd w:id="35"/>
    </w:p>
    <w:p w14:paraId="56DB461B" w14:textId="4083EBEB" w:rsidR="00274E33" w:rsidRDefault="00552E12" w:rsidP="00552E12">
      <w:r>
        <w:t>Variance is the amount by which the performance of a predictive model changes when it is trained on different subsets of the training data. More specifically, variance is the variability of the model that how much it is sensitive to another subset of the training dataset. i.e. how much it can adjust on the new subset of the training dataset.</w:t>
      </w:r>
    </w:p>
    <w:p w14:paraId="4454F3FD" w14:textId="77777777" w:rsidR="00274E33" w:rsidRDefault="00274E33" w:rsidP="008B1D78"/>
    <w:p w14:paraId="4BCAE7E0" w14:textId="77777777" w:rsidR="00552E12" w:rsidRPr="00552E12" w:rsidRDefault="00552E12" w:rsidP="00552E12">
      <w:pPr>
        <w:rPr>
          <w:lang w:val="en-IN"/>
        </w:rPr>
      </w:pPr>
      <w:r w:rsidRPr="00552E12">
        <w:rPr>
          <w:lang w:val="en-IN"/>
        </w:rPr>
        <w:t>Variance errors are either low or high-variance errors.</w:t>
      </w:r>
    </w:p>
    <w:p w14:paraId="422E516B" w14:textId="77777777" w:rsidR="00552E12" w:rsidRPr="00552E12" w:rsidRDefault="00552E12" w:rsidP="00552E12">
      <w:pPr>
        <w:numPr>
          <w:ilvl w:val="0"/>
          <w:numId w:val="165"/>
        </w:numPr>
        <w:rPr>
          <w:lang w:val="en-IN"/>
        </w:rPr>
      </w:pPr>
      <w:r w:rsidRPr="00552E12">
        <w:rPr>
          <w:b/>
          <w:bCs/>
          <w:lang w:val="en-IN"/>
        </w:rPr>
        <w:t>Low variance:</w:t>
      </w:r>
      <w:r w:rsidRPr="00552E12">
        <w:rPr>
          <w:lang w:val="en-IN"/>
        </w:rPr>
        <w:t> Low variance means that the model is less sensitive to changes in the training data and can produce consistent estimates of the target function with different subsets of data from the same </w:t>
      </w:r>
      <w:hyperlink r:id="rId54" w:history="1">
        <w:r w:rsidRPr="00552E12">
          <w:rPr>
            <w:rStyle w:val="Hyperlink"/>
            <w:lang w:val="en-IN"/>
          </w:rPr>
          <w:t>distribution</w:t>
        </w:r>
      </w:hyperlink>
      <w:r w:rsidRPr="00552E12">
        <w:rPr>
          <w:lang w:val="en-IN"/>
        </w:rPr>
        <w:t xml:space="preserve">. This is the case of </w:t>
      </w:r>
      <w:r w:rsidRPr="00552E12">
        <w:rPr>
          <w:b/>
          <w:bCs/>
          <w:lang w:val="en-IN"/>
        </w:rPr>
        <w:t>underfitting</w:t>
      </w:r>
      <w:r w:rsidRPr="00552E12">
        <w:rPr>
          <w:lang w:val="en-IN"/>
        </w:rPr>
        <w:t xml:space="preserve"> when the model fails to generalize on both training and test data.</w:t>
      </w:r>
    </w:p>
    <w:p w14:paraId="05F655EF" w14:textId="77777777" w:rsidR="00552E12" w:rsidRPr="00552E12" w:rsidRDefault="00552E12" w:rsidP="00552E12">
      <w:pPr>
        <w:numPr>
          <w:ilvl w:val="0"/>
          <w:numId w:val="166"/>
        </w:numPr>
        <w:rPr>
          <w:lang w:val="en-IN"/>
        </w:rPr>
      </w:pPr>
      <w:r w:rsidRPr="00552E12">
        <w:rPr>
          <w:b/>
          <w:bCs/>
          <w:lang w:val="en-IN"/>
        </w:rPr>
        <w:t>High variance:</w:t>
      </w:r>
      <w:r w:rsidRPr="00552E12">
        <w:rPr>
          <w:lang w:val="en-IN"/>
        </w:rPr>
        <w:t xml:space="preserve"> High variance means that the model is very sensitive to changes in the training data and can result in significant changes in the estimate of the target function when trained on different subsets of data from the same distribution. This is the case of </w:t>
      </w:r>
      <w:r w:rsidRPr="00552E12">
        <w:rPr>
          <w:b/>
          <w:bCs/>
          <w:lang w:val="en-IN"/>
        </w:rPr>
        <w:t>overfitting</w:t>
      </w:r>
      <w:r w:rsidRPr="00552E12">
        <w:rPr>
          <w:lang w:val="en-IN"/>
        </w:rPr>
        <w:t xml:space="preserve"> when the model performs well on the training data but poorly on new, unseen test data. It fits the training data too closely that it fails on the new training dataset.</w:t>
      </w:r>
    </w:p>
    <w:p w14:paraId="322D27D6" w14:textId="77777777" w:rsidR="00274E33" w:rsidRDefault="00274E33" w:rsidP="008B1D78"/>
    <w:p w14:paraId="65822EF3" w14:textId="77777777" w:rsidR="00552E12" w:rsidRPr="00552E12" w:rsidRDefault="00552E12" w:rsidP="00552E12">
      <w:pPr>
        <w:rPr>
          <w:b/>
          <w:bCs/>
          <w:lang w:val="en-IN"/>
        </w:rPr>
      </w:pPr>
      <w:r w:rsidRPr="00552E12">
        <w:rPr>
          <w:b/>
          <w:bCs/>
          <w:lang w:val="en-IN"/>
        </w:rPr>
        <w:t>Ways to Reduce the reduce Variance in Machine Learning:</w:t>
      </w:r>
    </w:p>
    <w:p w14:paraId="4E4FFD7D" w14:textId="77777777" w:rsidR="00552E12" w:rsidRPr="00552E12" w:rsidRDefault="00000000" w:rsidP="00552E12">
      <w:pPr>
        <w:numPr>
          <w:ilvl w:val="0"/>
          <w:numId w:val="167"/>
        </w:numPr>
        <w:rPr>
          <w:lang w:val="en-IN"/>
        </w:rPr>
      </w:pPr>
      <w:hyperlink r:id="rId55" w:history="1">
        <w:r w:rsidR="00552E12" w:rsidRPr="00552E12">
          <w:rPr>
            <w:rStyle w:val="Hyperlink"/>
            <w:b/>
            <w:bCs/>
            <w:lang w:val="en-IN"/>
          </w:rPr>
          <w:t>Cross-validation</w:t>
        </w:r>
      </w:hyperlink>
      <w:r w:rsidR="00552E12" w:rsidRPr="00552E12">
        <w:rPr>
          <w:b/>
          <w:bCs/>
          <w:lang w:val="en-IN"/>
        </w:rPr>
        <w:t>:</w:t>
      </w:r>
      <w:r w:rsidR="00552E12" w:rsidRPr="00552E12">
        <w:rPr>
          <w:lang w:val="en-IN"/>
        </w:rPr>
        <w:t> By splitting the data into training and testing sets multiple times, cross-validation can help identify if a model is overfitting or underfitting and can be used to tune hyperparameters to reduce variance.</w:t>
      </w:r>
    </w:p>
    <w:p w14:paraId="6DBC7CC0" w14:textId="77777777" w:rsidR="00552E12" w:rsidRPr="00552E12" w:rsidRDefault="00000000" w:rsidP="00552E12">
      <w:pPr>
        <w:numPr>
          <w:ilvl w:val="0"/>
          <w:numId w:val="168"/>
        </w:numPr>
        <w:rPr>
          <w:lang w:val="en-IN"/>
        </w:rPr>
      </w:pPr>
      <w:hyperlink r:id="rId56" w:history="1">
        <w:r w:rsidR="00552E12" w:rsidRPr="00552E12">
          <w:rPr>
            <w:rStyle w:val="Hyperlink"/>
            <w:b/>
            <w:bCs/>
            <w:lang w:val="en-IN"/>
          </w:rPr>
          <w:t>Feature selection:</w:t>
        </w:r>
      </w:hyperlink>
      <w:r w:rsidR="00552E12" w:rsidRPr="00552E12">
        <w:rPr>
          <w:b/>
          <w:bCs/>
          <w:lang w:val="en-IN"/>
        </w:rPr>
        <w:t> </w:t>
      </w:r>
      <w:r w:rsidR="00552E12" w:rsidRPr="00552E12">
        <w:rPr>
          <w:lang w:val="en-IN"/>
        </w:rPr>
        <w:t>By choosing the only relevant feature will decrease the model’s complexity. and it can reduce the variance error.</w:t>
      </w:r>
    </w:p>
    <w:p w14:paraId="730AB181" w14:textId="77777777" w:rsidR="00552E12" w:rsidRPr="00552E12" w:rsidRDefault="00000000" w:rsidP="00552E12">
      <w:pPr>
        <w:numPr>
          <w:ilvl w:val="0"/>
          <w:numId w:val="169"/>
        </w:numPr>
        <w:rPr>
          <w:lang w:val="en-IN"/>
        </w:rPr>
      </w:pPr>
      <w:hyperlink r:id="rId57" w:history="1">
        <w:r w:rsidR="00552E12" w:rsidRPr="00552E12">
          <w:rPr>
            <w:rStyle w:val="Hyperlink"/>
            <w:b/>
            <w:bCs/>
            <w:lang w:val="en-IN"/>
          </w:rPr>
          <w:t>Regularization</w:t>
        </w:r>
      </w:hyperlink>
      <w:r w:rsidR="00552E12" w:rsidRPr="00552E12">
        <w:rPr>
          <w:b/>
          <w:bCs/>
          <w:lang w:val="en-IN"/>
        </w:rPr>
        <w:t>:</w:t>
      </w:r>
      <w:r w:rsidR="00552E12" w:rsidRPr="00552E12">
        <w:rPr>
          <w:lang w:val="en-IN"/>
        </w:rPr>
        <w:t> We can use L1 or L2 regularization to reduce variance in machine learning models</w:t>
      </w:r>
    </w:p>
    <w:p w14:paraId="7C48A775" w14:textId="77777777" w:rsidR="00552E12" w:rsidRPr="00552E12" w:rsidRDefault="00000000" w:rsidP="00552E12">
      <w:pPr>
        <w:numPr>
          <w:ilvl w:val="0"/>
          <w:numId w:val="170"/>
        </w:numPr>
        <w:rPr>
          <w:lang w:val="en-IN"/>
        </w:rPr>
      </w:pPr>
      <w:hyperlink r:id="rId58" w:history="1">
        <w:r w:rsidR="00552E12" w:rsidRPr="00552E12">
          <w:rPr>
            <w:rStyle w:val="Hyperlink"/>
            <w:b/>
            <w:bCs/>
            <w:lang w:val="en-IN"/>
          </w:rPr>
          <w:t>Ensemble methods</w:t>
        </w:r>
      </w:hyperlink>
      <w:r w:rsidR="00552E12" w:rsidRPr="00552E12">
        <w:rPr>
          <w:b/>
          <w:bCs/>
          <w:lang w:val="en-IN"/>
        </w:rPr>
        <w:t>:</w:t>
      </w:r>
      <w:r w:rsidR="00552E12" w:rsidRPr="00552E12">
        <w:rPr>
          <w:lang w:val="en-IN"/>
        </w:rPr>
        <w:t> It will combine multiple models to improve generalization performance. </w:t>
      </w:r>
      <w:hyperlink r:id="rId59" w:history="1">
        <w:r w:rsidR="00552E12" w:rsidRPr="00552E12">
          <w:rPr>
            <w:rStyle w:val="Hyperlink"/>
            <w:lang w:val="en-IN"/>
          </w:rPr>
          <w:t>Bagging, boosting</w:t>
        </w:r>
      </w:hyperlink>
      <w:r w:rsidR="00552E12" w:rsidRPr="00552E12">
        <w:rPr>
          <w:lang w:val="en-IN"/>
        </w:rPr>
        <w:t>, and stacking are common ensemble methods that can help reduce variance and improve generalization performance.</w:t>
      </w:r>
    </w:p>
    <w:p w14:paraId="0A4D2E9D" w14:textId="77777777" w:rsidR="00552E12" w:rsidRPr="00552E12" w:rsidRDefault="00552E12" w:rsidP="00552E12">
      <w:pPr>
        <w:numPr>
          <w:ilvl w:val="0"/>
          <w:numId w:val="171"/>
        </w:numPr>
        <w:rPr>
          <w:lang w:val="en-IN"/>
        </w:rPr>
      </w:pPr>
      <w:r w:rsidRPr="00552E12">
        <w:rPr>
          <w:b/>
          <w:bCs/>
          <w:lang w:val="en-IN"/>
        </w:rPr>
        <w:t>Simplifying the model: </w:t>
      </w:r>
      <w:r w:rsidRPr="00552E12">
        <w:rPr>
          <w:lang w:val="en-IN"/>
        </w:rPr>
        <w:t>Reducing the complexity of the model, such as decreasing the number of parameters or layers in a neural network, can also help reduce variance and improve generalization performance.</w:t>
      </w:r>
    </w:p>
    <w:p w14:paraId="4E02014B" w14:textId="77777777" w:rsidR="00552E12" w:rsidRPr="00552E12" w:rsidRDefault="00000000" w:rsidP="00552E12">
      <w:pPr>
        <w:numPr>
          <w:ilvl w:val="0"/>
          <w:numId w:val="172"/>
        </w:numPr>
        <w:rPr>
          <w:lang w:val="en-IN"/>
        </w:rPr>
      </w:pPr>
      <w:hyperlink r:id="rId60" w:history="1">
        <w:r w:rsidR="00552E12" w:rsidRPr="00552E12">
          <w:rPr>
            <w:rStyle w:val="Hyperlink"/>
            <w:b/>
            <w:bCs/>
            <w:lang w:val="en-IN"/>
          </w:rPr>
          <w:t>Early stopping</w:t>
        </w:r>
      </w:hyperlink>
      <w:r w:rsidR="00552E12" w:rsidRPr="00552E12">
        <w:rPr>
          <w:b/>
          <w:bCs/>
          <w:lang w:val="en-IN"/>
        </w:rPr>
        <w:t>:</w:t>
      </w:r>
      <w:r w:rsidR="00552E12" w:rsidRPr="00552E12">
        <w:rPr>
          <w:lang w:val="en-IN"/>
        </w:rPr>
        <w:t> Early stopping is a technique used to prevent overfitting by stopping the training of the deep learning model when the performance on the validation set stops improving.</w:t>
      </w:r>
    </w:p>
    <w:p w14:paraId="76030CEC" w14:textId="77777777" w:rsidR="00274E33" w:rsidRDefault="00274E33" w:rsidP="008B1D78"/>
    <w:p w14:paraId="31D82CC3" w14:textId="77777777" w:rsidR="00552E12" w:rsidRPr="00552E12" w:rsidRDefault="00552E12" w:rsidP="001E0F78">
      <w:pPr>
        <w:pStyle w:val="Heading3"/>
        <w:rPr>
          <w:lang w:val="en-IN"/>
        </w:rPr>
      </w:pPr>
      <w:bookmarkStart w:id="36" w:name="_Toc181022387"/>
      <w:r w:rsidRPr="00552E12">
        <w:rPr>
          <w:lang w:val="en-IN"/>
        </w:rPr>
        <w:t>Different Combinations of Bias-Variance</w:t>
      </w:r>
      <w:bookmarkEnd w:id="36"/>
    </w:p>
    <w:p w14:paraId="4D39FB7F" w14:textId="77777777" w:rsidR="00552E12" w:rsidRPr="00552E12" w:rsidRDefault="00552E12" w:rsidP="00552E12">
      <w:pPr>
        <w:rPr>
          <w:lang w:val="en-IN"/>
        </w:rPr>
      </w:pPr>
      <w:r w:rsidRPr="00552E12">
        <w:rPr>
          <w:lang w:val="en-IN"/>
        </w:rPr>
        <w:t>There can be four combinations between bias and variance.</w:t>
      </w:r>
    </w:p>
    <w:p w14:paraId="44721BFE" w14:textId="77777777" w:rsidR="00552E12" w:rsidRPr="00552E12" w:rsidRDefault="00552E12" w:rsidP="00552E12">
      <w:pPr>
        <w:numPr>
          <w:ilvl w:val="0"/>
          <w:numId w:val="173"/>
        </w:numPr>
        <w:rPr>
          <w:lang w:val="en-IN"/>
        </w:rPr>
      </w:pPr>
      <w:r w:rsidRPr="00552E12">
        <w:rPr>
          <w:b/>
          <w:bCs/>
          <w:lang w:val="en-IN"/>
        </w:rPr>
        <w:t>High Bias, Low Variance:</w:t>
      </w:r>
      <w:r w:rsidRPr="00552E12">
        <w:rPr>
          <w:lang w:val="en-IN"/>
        </w:rPr>
        <w:t> A model with high bias and low variance is said to be underfitting.</w:t>
      </w:r>
    </w:p>
    <w:p w14:paraId="68A8A57B" w14:textId="77777777" w:rsidR="00552E12" w:rsidRPr="00552E12" w:rsidRDefault="00552E12" w:rsidP="00552E12">
      <w:pPr>
        <w:numPr>
          <w:ilvl w:val="0"/>
          <w:numId w:val="174"/>
        </w:numPr>
        <w:rPr>
          <w:lang w:val="en-IN"/>
        </w:rPr>
      </w:pPr>
      <w:r w:rsidRPr="00552E12">
        <w:rPr>
          <w:b/>
          <w:bCs/>
          <w:lang w:val="en-IN"/>
        </w:rPr>
        <w:t>High Variance, Low Bias: </w:t>
      </w:r>
      <w:r w:rsidRPr="00552E12">
        <w:rPr>
          <w:lang w:val="en-IN"/>
        </w:rPr>
        <w:t>A model with high variance and low bias is said to be overfitting.</w:t>
      </w:r>
    </w:p>
    <w:p w14:paraId="28E14118" w14:textId="77777777" w:rsidR="00552E12" w:rsidRPr="00552E12" w:rsidRDefault="00552E12" w:rsidP="00552E12">
      <w:pPr>
        <w:numPr>
          <w:ilvl w:val="0"/>
          <w:numId w:val="175"/>
        </w:numPr>
        <w:rPr>
          <w:lang w:val="en-IN"/>
        </w:rPr>
      </w:pPr>
      <w:r w:rsidRPr="00552E12">
        <w:rPr>
          <w:b/>
          <w:bCs/>
          <w:lang w:val="en-IN"/>
        </w:rPr>
        <w:t>High-Bias, High-Variance: </w:t>
      </w:r>
      <w:r w:rsidRPr="00552E12">
        <w:rPr>
          <w:lang w:val="en-IN"/>
        </w:rPr>
        <w:t>A model has both high bias and high variance, which means that the model is not able to capture the underlying patterns in the data (high bias) and is also too sensitive to changes in the training data (high variance). As a result, the model will produce inconsistent and inaccurate predictions on average.</w:t>
      </w:r>
    </w:p>
    <w:p w14:paraId="648AEE4A" w14:textId="77777777" w:rsidR="00552E12" w:rsidRPr="00552E12" w:rsidRDefault="00552E12" w:rsidP="00552E12">
      <w:pPr>
        <w:numPr>
          <w:ilvl w:val="0"/>
          <w:numId w:val="176"/>
        </w:numPr>
        <w:rPr>
          <w:lang w:val="en-IN"/>
        </w:rPr>
      </w:pPr>
      <w:r w:rsidRPr="00552E12">
        <w:rPr>
          <w:b/>
          <w:bCs/>
          <w:lang w:val="en-IN"/>
        </w:rPr>
        <w:t>Low Bias, Low Variance:</w:t>
      </w:r>
      <w:r w:rsidRPr="00552E12">
        <w:rPr>
          <w:lang w:val="en-IN"/>
        </w:rPr>
        <w:t> A model that has low bias and low variance means that the model is able to capture the underlying patterns in the data (low bias) and is not too sensitive to changes in the training data (low variance). This is the ideal scenario for a machine learning model, as it is able to generalize well to new, unseen data and produce consistent and accurate predictions. But in practice, it’s not possible.</w:t>
      </w:r>
    </w:p>
    <w:p w14:paraId="06AB741C" w14:textId="77777777" w:rsidR="00274E33" w:rsidRDefault="00274E33" w:rsidP="008B1D78"/>
    <w:p w14:paraId="7568CF0C" w14:textId="77777777" w:rsidR="00552E12" w:rsidRPr="00552E12" w:rsidRDefault="00552E12" w:rsidP="001E0F78">
      <w:pPr>
        <w:pStyle w:val="Heading3"/>
        <w:rPr>
          <w:lang w:val="en-IN"/>
        </w:rPr>
      </w:pPr>
      <w:bookmarkStart w:id="37" w:name="_Toc181022388"/>
      <w:r w:rsidRPr="00552E12">
        <w:rPr>
          <w:lang w:val="en-IN"/>
        </w:rPr>
        <w:t>Bias Variance Tradeoff</w:t>
      </w:r>
      <w:bookmarkEnd w:id="37"/>
    </w:p>
    <w:p w14:paraId="50DBEF74" w14:textId="77777777" w:rsidR="00552E12" w:rsidRDefault="00552E12" w:rsidP="00552E12">
      <w:pPr>
        <w:rPr>
          <w:lang w:val="en-IN"/>
        </w:rPr>
      </w:pPr>
      <w:r w:rsidRPr="00552E12">
        <w:rPr>
          <w:lang w:val="en-IN"/>
        </w:rPr>
        <w:t xml:space="preserve">If the algorithm is too simple (hypothesis with linear equation) then it may be on high bias and low variance condition and thus is error-prone. If algorithms fit too complex (hypothesis with high degree equation) then it may be on high variance and low bias. In the latter condition, the new entries will not perform well. Well, there is something between both of these conditions, known as a Trade-off or Bias Variance Trade-off. This tradeoff in complexity is why there is a tradeoff </w:t>
      </w:r>
      <w:r w:rsidRPr="00552E12">
        <w:rPr>
          <w:lang w:val="en-IN"/>
        </w:rPr>
        <w:lastRenderedPageBreak/>
        <w:t>between bias and variance. An algorithm can’t be more complex and less complex at the same time. For the graph, the perfect tradeoff will be like this.</w:t>
      </w:r>
    </w:p>
    <w:p w14:paraId="4E62E5F9" w14:textId="77777777" w:rsidR="00552E12" w:rsidRPr="00552E12" w:rsidRDefault="00552E12" w:rsidP="00552E12">
      <w:pPr>
        <w:rPr>
          <w:lang w:val="en-IN"/>
        </w:rPr>
      </w:pPr>
    </w:p>
    <w:p w14:paraId="4F947675" w14:textId="4B817CBF" w:rsidR="00274E33" w:rsidRDefault="00552E12" w:rsidP="00552E12">
      <w:pPr>
        <w:jc w:val="center"/>
      </w:pPr>
      <w:r>
        <w:rPr>
          <w:noProof/>
        </w:rPr>
        <w:drawing>
          <wp:inline distT="0" distB="0" distL="0" distR="0" wp14:anchorId="034353A8" wp14:editId="2C016A62">
            <wp:extent cx="3735237" cy="2703459"/>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42711" cy="2708869"/>
                    </a:xfrm>
                    <a:prstGeom prst="rect">
                      <a:avLst/>
                    </a:prstGeom>
                    <a:noFill/>
                  </pic:spPr>
                </pic:pic>
              </a:graphicData>
            </a:graphic>
          </wp:inline>
        </w:drawing>
      </w:r>
    </w:p>
    <w:p w14:paraId="520484CC" w14:textId="77777777" w:rsidR="00552E12" w:rsidRDefault="00552E12" w:rsidP="008B1D78"/>
    <w:p w14:paraId="26879488" w14:textId="35BAEDA7" w:rsidR="00552E12" w:rsidRDefault="001E0F78" w:rsidP="001E0F78">
      <w:pPr>
        <w:pStyle w:val="Heading2"/>
      </w:pPr>
      <w:bookmarkStart w:id="38" w:name="_Toc181022389"/>
      <w:r w:rsidRPr="001E0F78">
        <w:t>Hypothesis Testing</w:t>
      </w:r>
      <w:bookmarkEnd w:id="38"/>
    </w:p>
    <w:p w14:paraId="7D9D2DC0" w14:textId="77777777" w:rsidR="00A74062" w:rsidRPr="00A74062" w:rsidRDefault="00A74062" w:rsidP="00A74062">
      <w:pPr>
        <w:rPr>
          <w:lang w:val="en-IN"/>
        </w:rPr>
      </w:pPr>
      <w:r w:rsidRPr="00A74062">
        <w:rPr>
          <w:lang w:val="en-IN"/>
        </w:rPr>
        <w:t>Hypothesis testing is a statistical method that is used to make a statistical decision using experimental data. Hypothesis testing is basically an assumption that we make about a population parameter. It evaluates two mutually exclusive statements about a population to determine which statement is best supported by the sample data. </w:t>
      </w:r>
    </w:p>
    <w:p w14:paraId="11F112D1" w14:textId="77777777" w:rsidR="00A74062" w:rsidRPr="00A74062" w:rsidRDefault="00A74062" w:rsidP="00A74062">
      <w:pPr>
        <w:rPr>
          <w:lang w:val="en-IN"/>
        </w:rPr>
      </w:pPr>
      <w:r w:rsidRPr="00A74062">
        <w:rPr>
          <w:lang w:val="en-IN"/>
        </w:rPr>
        <w:t>To test the validity of the claim or assumption about the population parameter:</w:t>
      </w:r>
    </w:p>
    <w:p w14:paraId="686B9D56" w14:textId="55F409F4" w:rsidR="00A74062" w:rsidRPr="00A74062" w:rsidRDefault="00A74062" w:rsidP="00A74062">
      <w:pPr>
        <w:numPr>
          <w:ilvl w:val="0"/>
          <w:numId w:val="177"/>
        </w:numPr>
        <w:rPr>
          <w:lang w:val="en-IN"/>
        </w:rPr>
      </w:pPr>
      <w:r w:rsidRPr="00A74062">
        <w:rPr>
          <w:lang w:val="en-IN"/>
        </w:rPr>
        <w:t>A sample is drawn from the population and analysed.</w:t>
      </w:r>
    </w:p>
    <w:p w14:paraId="037FDC0A" w14:textId="77777777" w:rsidR="00A74062" w:rsidRPr="00A74062" w:rsidRDefault="00A74062" w:rsidP="00A74062">
      <w:pPr>
        <w:numPr>
          <w:ilvl w:val="0"/>
          <w:numId w:val="178"/>
        </w:numPr>
        <w:rPr>
          <w:lang w:val="en-IN"/>
        </w:rPr>
      </w:pPr>
      <w:r w:rsidRPr="00A74062">
        <w:rPr>
          <w:lang w:val="en-IN"/>
        </w:rPr>
        <w:t>The results of the analysis are used to decide whether the claim is true or not.</w:t>
      </w:r>
    </w:p>
    <w:p w14:paraId="2837B5DB" w14:textId="77777777" w:rsidR="00552E12" w:rsidRDefault="00552E12" w:rsidP="008B1D78"/>
    <w:p w14:paraId="4F36997B" w14:textId="478C8910" w:rsidR="00A74062" w:rsidRPr="00A74062" w:rsidRDefault="00A74062" w:rsidP="00A74062">
      <w:pPr>
        <w:rPr>
          <w:i/>
          <w:iCs/>
          <w:lang w:val="en-IN"/>
        </w:rPr>
      </w:pPr>
      <w:r w:rsidRPr="00A74062">
        <w:rPr>
          <w:b/>
          <w:bCs/>
          <w:i/>
          <w:iCs/>
          <w:lang w:val="en-IN"/>
        </w:rPr>
        <w:t>Example:</w:t>
      </w:r>
      <w:r w:rsidRPr="00A74062">
        <w:rPr>
          <w:i/>
          <w:iCs/>
          <w:lang w:val="en-IN"/>
        </w:rPr>
        <w:t xml:space="preserve"> You say an average height in the class is 30 or a boy is taller than a girl. All of these is an assumption that we are assuming, and we need some statistical way to prove these. We need some mathematical conclusion whatever we are assuming is true.</w:t>
      </w:r>
    </w:p>
    <w:p w14:paraId="17B11630" w14:textId="77777777" w:rsidR="00A74062" w:rsidRPr="00A74062" w:rsidRDefault="00A74062" w:rsidP="00A74062">
      <w:pPr>
        <w:pStyle w:val="Heading3"/>
        <w:rPr>
          <w:lang w:val="en-IN"/>
        </w:rPr>
      </w:pPr>
      <w:bookmarkStart w:id="39" w:name="_Toc181022390"/>
      <w:r w:rsidRPr="00A74062">
        <w:rPr>
          <w:lang w:val="en-IN"/>
        </w:rPr>
        <w:t>Defining Hypotheses</w:t>
      </w:r>
      <w:bookmarkEnd w:id="39"/>
    </w:p>
    <w:p w14:paraId="7FACEFA6" w14:textId="77777777" w:rsidR="00A74062" w:rsidRPr="00A74062" w:rsidRDefault="00A74062" w:rsidP="00A74062">
      <w:pPr>
        <w:numPr>
          <w:ilvl w:val="0"/>
          <w:numId w:val="179"/>
        </w:numPr>
        <w:rPr>
          <w:lang w:val="en-IN"/>
        </w:rPr>
      </w:pPr>
      <w:r w:rsidRPr="00A74062">
        <w:rPr>
          <w:b/>
          <w:bCs/>
          <w:lang w:val="en-IN"/>
        </w:rPr>
        <w:t>Null hypothesis (H0): </w:t>
      </w:r>
      <w:r w:rsidRPr="00A74062">
        <w:rPr>
          <w:lang w:val="en-IN"/>
        </w:rPr>
        <w:t>In statistics, the null hypothesis is a general statement or default position that there is no relationship between two measured cases or no relationship among groups. In other words, it is a basic assumption or made based on the problem knowledge.</w:t>
      </w:r>
      <w:r w:rsidRPr="00A74062">
        <w:rPr>
          <w:lang w:val="en-IN"/>
        </w:rPr>
        <w:br/>
      </w:r>
      <w:r w:rsidRPr="00A74062">
        <w:rPr>
          <w:b/>
          <w:bCs/>
          <w:lang w:val="en-IN"/>
        </w:rPr>
        <w:t>Example:</w:t>
      </w:r>
      <w:r w:rsidRPr="00A74062">
        <w:rPr>
          <w:lang w:val="en-IN"/>
        </w:rPr>
        <w:t xml:space="preserve"> A company’s mean production is 50 units/per da H0: μ</w:t>
      </w:r>
      <w:r w:rsidRPr="00A74062">
        <w:rPr>
          <w:i/>
          <w:iCs/>
          <w:lang w:val="en-IN"/>
        </w:rPr>
        <w:t>μ</w:t>
      </w:r>
      <w:r w:rsidRPr="00A74062">
        <w:rPr>
          <w:lang w:val="en-IN"/>
        </w:rPr>
        <w:t> = 50.</w:t>
      </w:r>
    </w:p>
    <w:p w14:paraId="5AE00E6D" w14:textId="77777777" w:rsidR="00A74062" w:rsidRDefault="00A74062" w:rsidP="00A74062">
      <w:pPr>
        <w:numPr>
          <w:ilvl w:val="0"/>
          <w:numId w:val="180"/>
        </w:numPr>
        <w:rPr>
          <w:lang w:val="en-IN"/>
        </w:rPr>
      </w:pPr>
      <w:r w:rsidRPr="00A74062">
        <w:rPr>
          <w:b/>
          <w:bCs/>
          <w:lang w:val="en-IN"/>
        </w:rPr>
        <w:t>Alternative hypothesis (H1): </w:t>
      </w:r>
      <w:r w:rsidRPr="00A74062">
        <w:rPr>
          <w:lang w:val="en-IN"/>
        </w:rPr>
        <w:t>The alternative hypothesis is the hypothesis used in hypothesis testing that is contrary to the null hypothesis. </w:t>
      </w:r>
    </w:p>
    <w:p w14:paraId="2872A6B2" w14:textId="3372EC4D" w:rsidR="00A74062" w:rsidRDefault="00A74062" w:rsidP="00A74062">
      <w:pPr>
        <w:ind w:left="720"/>
        <w:rPr>
          <w:lang w:val="en-IN"/>
        </w:rPr>
      </w:pPr>
      <w:r w:rsidRPr="00A74062">
        <w:rPr>
          <w:b/>
          <w:bCs/>
          <w:lang w:val="en-IN"/>
        </w:rPr>
        <w:t>Example:</w:t>
      </w:r>
      <w:r w:rsidRPr="00A74062">
        <w:rPr>
          <w:lang w:val="en-IN"/>
        </w:rPr>
        <w:t xml:space="preserve"> A company’s production is not equal to 50 units/per day i.e. H1:</w:t>
      </w:r>
      <w:r w:rsidRPr="00A74062">
        <w:rPr>
          <w:b/>
          <w:bCs/>
          <w:lang w:val="en-IN"/>
        </w:rPr>
        <w:t> </w:t>
      </w:r>
      <w:r w:rsidRPr="00A74062">
        <w:rPr>
          <w:lang w:val="en-IN"/>
        </w:rPr>
        <w:t>μ</w:t>
      </w:r>
      <w:r w:rsidRPr="00A74062">
        <w:rPr>
          <w:i/>
          <w:iCs/>
          <w:lang w:val="en-IN"/>
        </w:rPr>
        <w:t>μ</w:t>
      </w:r>
      <w:r w:rsidRPr="00A74062">
        <w:rPr>
          <w:b/>
          <w:bCs/>
          <w:lang w:val="en-IN"/>
        </w:rPr>
        <w:t> </w:t>
      </w:r>
      <w:r w:rsidRPr="00A74062">
        <w:rPr>
          <w:lang w:val="en-IN"/>
        </w:rPr>
        <w:t>≠=</w:t>
      </w:r>
      <w:r w:rsidRPr="00A74062">
        <w:rPr>
          <w:b/>
          <w:bCs/>
          <w:lang w:val="en-IN"/>
        </w:rPr>
        <w:t> </w:t>
      </w:r>
      <w:r w:rsidRPr="00A74062">
        <w:rPr>
          <w:lang w:val="en-IN"/>
        </w:rPr>
        <w:t>50.</w:t>
      </w:r>
    </w:p>
    <w:p w14:paraId="5934256E" w14:textId="77777777" w:rsidR="00F938EB" w:rsidRPr="00A74062" w:rsidRDefault="00F938EB" w:rsidP="00A74062">
      <w:pPr>
        <w:ind w:left="720"/>
        <w:rPr>
          <w:lang w:val="en-IN"/>
        </w:rPr>
      </w:pPr>
    </w:p>
    <w:p w14:paraId="7EB5F647" w14:textId="7E3F5CB7" w:rsidR="00552E12" w:rsidRDefault="00F938EB" w:rsidP="00F938EB">
      <w:pPr>
        <w:pStyle w:val="Heading2"/>
        <w:rPr>
          <w:bCs/>
          <w:lang w:val="en-IN"/>
        </w:rPr>
      </w:pPr>
      <w:bookmarkStart w:id="40" w:name="_Toc181022391"/>
      <w:r w:rsidRPr="00F938EB">
        <w:rPr>
          <w:bCs/>
          <w:lang w:val="en-IN"/>
        </w:rPr>
        <w:lastRenderedPageBreak/>
        <w:t>Covariance and Correlation</w:t>
      </w:r>
      <w:bookmarkEnd w:id="40"/>
    </w:p>
    <w:p w14:paraId="5F273411" w14:textId="651E3A61" w:rsidR="00F938EB" w:rsidRPr="00F938EB" w:rsidRDefault="00F938EB" w:rsidP="00F938EB">
      <w:pPr>
        <w:pStyle w:val="Heading3"/>
        <w:rPr>
          <w:lang w:val="en-IN"/>
        </w:rPr>
      </w:pPr>
      <w:r w:rsidRPr="00F938EB">
        <w:rPr>
          <w:lang w:val="en-IN"/>
        </w:rPr>
        <w:t> </w:t>
      </w:r>
      <w:bookmarkStart w:id="41" w:name="_Toc181022392"/>
      <w:r w:rsidRPr="00F938EB">
        <w:rPr>
          <w:lang w:val="en-IN"/>
        </w:rPr>
        <w:t>Covariance</w:t>
      </w:r>
      <w:bookmarkEnd w:id="41"/>
    </w:p>
    <w:p w14:paraId="7E0569EE" w14:textId="77777777" w:rsidR="00F938EB" w:rsidRPr="00F938EB" w:rsidRDefault="00F938EB" w:rsidP="00F938EB">
      <w:pPr>
        <w:rPr>
          <w:lang w:val="en-IN"/>
        </w:rPr>
      </w:pPr>
      <w:r w:rsidRPr="00F938EB">
        <w:rPr>
          <w:b/>
          <w:bCs/>
          <w:lang w:val="en-IN"/>
        </w:rPr>
        <w:t>Covariance is a statistical measure</w:t>
      </w:r>
      <w:r w:rsidRPr="00F938EB">
        <w:rPr>
          <w:lang w:val="en-IN"/>
        </w:rPr>
        <w:t> that </w:t>
      </w:r>
      <w:r w:rsidRPr="00F938EB">
        <w:rPr>
          <w:b/>
          <w:bCs/>
          <w:lang w:val="en-IN"/>
        </w:rPr>
        <w:t>indicates the direction of the linear relationship between two variables</w:t>
      </w:r>
      <w:r w:rsidRPr="00F938EB">
        <w:rPr>
          <w:lang w:val="en-IN"/>
        </w:rPr>
        <w:t>. It assesses how much two variables change together from their mean values.</w:t>
      </w:r>
    </w:p>
    <w:p w14:paraId="30BDD609" w14:textId="77777777" w:rsidR="00F938EB" w:rsidRPr="00F938EB" w:rsidRDefault="00F938EB" w:rsidP="00F938EB">
      <w:pPr>
        <w:rPr>
          <w:lang w:val="en-IN"/>
        </w:rPr>
      </w:pPr>
      <w:r w:rsidRPr="00F938EB">
        <w:rPr>
          <w:lang w:val="en-IN"/>
        </w:rPr>
        <w:t>Types of Covariance:</w:t>
      </w:r>
    </w:p>
    <w:p w14:paraId="7DC8D36F" w14:textId="77777777" w:rsidR="00F938EB" w:rsidRPr="00F938EB" w:rsidRDefault="00F938EB" w:rsidP="00F938EB">
      <w:pPr>
        <w:numPr>
          <w:ilvl w:val="0"/>
          <w:numId w:val="181"/>
        </w:numPr>
        <w:rPr>
          <w:lang w:val="en-IN"/>
        </w:rPr>
      </w:pPr>
      <w:r w:rsidRPr="00F938EB">
        <w:rPr>
          <w:b/>
          <w:bCs/>
          <w:lang w:val="en-IN"/>
        </w:rPr>
        <w:t>Positive Covariance</w:t>
      </w:r>
      <w:r w:rsidRPr="00F938EB">
        <w:rPr>
          <w:lang w:val="en-IN"/>
        </w:rPr>
        <w:t>: When one variable increases, the other variable tends to increase as well, and vice versa.</w:t>
      </w:r>
    </w:p>
    <w:p w14:paraId="1C64440F" w14:textId="77777777" w:rsidR="00F938EB" w:rsidRPr="00F938EB" w:rsidRDefault="00F938EB" w:rsidP="00F938EB">
      <w:pPr>
        <w:numPr>
          <w:ilvl w:val="0"/>
          <w:numId w:val="182"/>
        </w:numPr>
        <w:rPr>
          <w:lang w:val="en-IN"/>
        </w:rPr>
      </w:pPr>
      <w:r w:rsidRPr="00F938EB">
        <w:rPr>
          <w:b/>
          <w:bCs/>
          <w:lang w:val="en-IN"/>
        </w:rPr>
        <w:t>Negative Covariance</w:t>
      </w:r>
      <w:r w:rsidRPr="00F938EB">
        <w:rPr>
          <w:lang w:val="en-IN"/>
        </w:rPr>
        <w:t>: When one variable increases, the other variable tends to decrease.</w:t>
      </w:r>
    </w:p>
    <w:p w14:paraId="4D93BB4E" w14:textId="77777777" w:rsidR="00F938EB" w:rsidRDefault="00F938EB" w:rsidP="00F938EB">
      <w:pPr>
        <w:numPr>
          <w:ilvl w:val="0"/>
          <w:numId w:val="183"/>
        </w:numPr>
        <w:rPr>
          <w:lang w:val="en-IN"/>
        </w:rPr>
      </w:pPr>
      <w:r w:rsidRPr="00F938EB">
        <w:rPr>
          <w:b/>
          <w:bCs/>
          <w:lang w:val="en-IN"/>
        </w:rPr>
        <w:t>Zero Covariance</w:t>
      </w:r>
      <w:r w:rsidRPr="00F938EB">
        <w:rPr>
          <w:lang w:val="en-IN"/>
        </w:rPr>
        <w:t>: There is no linear relationship between the two variables; they move independently of each other.</w:t>
      </w:r>
    </w:p>
    <w:p w14:paraId="3BBD669C" w14:textId="77777777" w:rsidR="00F938EB" w:rsidRPr="00F938EB" w:rsidRDefault="00F938EB" w:rsidP="00F938EB">
      <w:pPr>
        <w:ind w:left="720"/>
        <w:rPr>
          <w:lang w:val="en-IN"/>
        </w:rPr>
      </w:pPr>
    </w:p>
    <w:p w14:paraId="211E3042" w14:textId="77777777" w:rsidR="00F938EB" w:rsidRPr="00F938EB" w:rsidRDefault="00F938EB" w:rsidP="00F938EB">
      <w:pPr>
        <w:pStyle w:val="Heading4"/>
      </w:pPr>
      <w:r w:rsidRPr="00F938EB">
        <w:rPr>
          <w:rStyle w:val="Strong"/>
          <w:rFonts w:ascii="Nunito" w:hAnsi="Nunito"/>
          <w:b/>
          <w:bCs w:val="0"/>
          <w:color w:val="auto"/>
          <w:spacing w:val="2"/>
          <w:szCs w:val="28"/>
          <w:bdr w:val="none" w:sz="0" w:space="0" w:color="auto" w:frame="1"/>
        </w:rPr>
        <w:t>Covariance Formula</w:t>
      </w:r>
    </w:p>
    <w:p w14:paraId="1E2E09DA" w14:textId="77777777" w:rsidR="00F938EB" w:rsidRPr="00F938EB" w:rsidRDefault="00F938EB" w:rsidP="00F938EB">
      <w:pPr>
        <w:rPr>
          <w:sz w:val="27"/>
          <w:szCs w:val="27"/>
        </w:rPr>
      </w:pPr>
      <w:r w:rsidRPr="00F938EB">
        <w:rPr>
          <w:rStyle w:val="Strong"/>
          <w:rFonts w:ascii="Nunito" w:hAnsi="Nunito"/>
          <w:spacing w:val="2"/>
          <w:sz w:val="27"/>
          <w:szCs w:val="27"/>
          <w:bdr w:val="none" w:sz="0" w:space="0" w:color="auto" w:frame="1"/>
        </w:rPr>
        <w:t>For Population:</w:t>
      </w:r>
    </w:p>
    <w:p w14:paraId="673CBAAC" w14:textId="2A9DADAA" w:rsidR="00F938EB" w:rsidRDefault="00F938EB" w:rsidP="00F938EB">
      <w:pPr>
        <w:jc w:val="center"/>
        <w:rPr>
          <w:rFonts w:ascii="Times New Roman" w:hAnsi="Times New Roman"/>
          <w:sz w:val="24"/>
        </w:rPr>
      </w:pPr>
      <w:r>
        <w:rPr>
          <w:noProof/>
        </w:rPr>
        <w:drawing>
          <wp:inline distT="0" distB="0" distL="0" distR="0" wp14:anchorId="0D1D4191" wp14:editId="3C42DC64">
            <wp:extent cx="2852420" cy="474385"/>
            <wp:effectExtent l="0" t="0" r="5080" b="1905"/>
            <wp:docPr id="26" name="Picture 26" descr="Covariance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variance Formula"/>
                    <pic:cNvPicPr>
                      <a:picLocks noChangeAspect="1" noChangeArrowheads="1"/>
                    </pic:cNvPicPr>
                  </pic:nvPicPr>
                  <pic:blipFill rotWithShape="1">
                    <a:blip r:embed="rId62">
                      <a:extLst>
                        <a:ext uri="{28A0092B-C50C-407E-A947-70E740481C1C}">
                          <a14:useLocalDpi xmlns:a14="http://schemas.microsoft.com/office/drawing/2010/main" val="0"/>
                        </a:ext>
                      </a:extLst>
                    </a:blip>
                    <a:srcRect t="12274" b="20233"/>
                    <a:stretch/>
                  </pic:blipFill>
                  <pic:spPr bwMode="auto">
                    <a:xfrm>
                      <a:off x="0" y="0"/>
                      <a:ext cx="2920354" cy="485683"/>
                    </a:xfrm>
                    <a:prstGeom prst="rect">
                      <a:avLst/>
                    </a:prstGeom>
                    <a:noFill/>
                    <a:ln>
                      <a:noFill/>
                    </a:ln>
                    <a:extLst>
                      <a:ext uri="{53640926-AAD7-44D8-BBD7-CCE9431645EC}">
                        <a14:shadowObscured xmlns:a14="http://schemas.microsoft.com/office/drawing/2010/main"/>
                      </a:ext>
                    </a:extLst>
                  </pic:spPr>
                </pic:pic>
              </a:graphicData>
            </a:graphic>
          </wp:inline>
        </w:drawing>
      </w:r>
    </w:p>
    <w:p w14:paraId="1FD24775" w14:textId="77777777" w:rsidR="00F938EB" w:rsidRPr="00F938EB" w:rsidRDefault="00F938EB" w:rsidP="00F938EB">
      <w:r w:rsidRPr="00F938EB">
        <w:rPr>
          <w:rStyle w:val="Strong"/>
          <w:rFonts w:ascii="Nunito" w:hAnsi="Nunito"/>
          <w:spacing w:val="2"/>
          <w:sz w:val="27"/>
          <w:szCs w:val="27"/>
          <w:bdr w:val="none" w:sz="0" w:space="0" w:color="auto" w:frame="1"/>
        </w:rPr>
        <w:t>For Sample:</w:t>
      </w:r>
    </w:p>
    <w:p w14:paraId="610C075A" w14:textId="342DE618" w:rsidR="00F938EB" w:rsidRDefault="00F938EB" w:rsidP="00F938EB">
      <w:pPr>
        <w:jc w:val="center"/>
        <w:rPr>
          <w:rFonts w:ascii="Times New Roman" w:hAnsi="Times New Roman"/>
          <w:sz w:val="24"/>
        </w:rPr>
      </w:pPr>
      <w:r>
        <w:rPr>
          <w:noProof/>
        </w:rPr>
        <w:drawing>
          <wp:inline distT="0" distB="0" distL="0" distR="0" wp14:anchorId="366901C0" wp14:editId="1FA4ADF6">
            <wp:extent cx="2853397" cy="517250"/>
            <wp:effectExtent l="0" t="0" r="4445" b="0"/>
            <wp:docPr id="25" name="Picture 25" descr="Covari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variance"/>
                    <pic:cNvPicPr>
                      <a:picLocks noChangeAspect="1" noChangeArrowheads="1"/>
                    </pic:cNvPicPr>
                  </pic:nvPicPr>
                  <pic:blipFill rotWithShape="1">
                    <a:blip r:embed="rId63">
                      <a:extLst>
                        <a:ext uri="{28A0092B-C50C-407E-A947-70E740481C1C}">
                          <a14:useLocalDpi xmlns:a14="http://schemas.microsoft.com/office/drawing/2010/main" val="0"/>
                        </a:ext>
                      </a:extLst>
                    </a:blip>
                    <a:srcRect t="11027" b="28862"/>
                    <a:stretch/>
                  </pic:blipFill>
                  <pic:spPr bwMode="auto">
                    <a:xfrm>
                      <a:off x="0" y="0"/>
                      <a:ext cx="2890189" cy="523919"/>
                    </a:xfrm>
                    <a:prstGeom prst="rect">
                      <a:avLst/>
                    </a:prstGeom>
                    <a:noFill/>
                    <a:ln>
                      <a:noFill/>
                    </a:ln>
                    <a:extLst>
                      <a:ext uri="{53640926-AAD7-44D8-BBD7-CCE9431645EC}">
                        <a14:shadowObscured xmlns:a14="http://schemas.microsoft.com/office/drawing/2010/main"/>
                      </a:ext>
                    </a:extLst>
                  </pic:spPr>
                </pic:pic>
              </a:graphicData>
            </a:graphic>
          </wp:inline>
        </w:drawing>
      </w:r>
    </w:p>
    <w:p w14:paraId="2582FC36" w14:textId="77777777" w:rsidR="00F938EB" w:rsidRDefault="00F938EB" w:rsidP="00F938EB">
      <w:r>
        <w:rPr>
          <w:bdr w:val="none" w:sz="0" w:space="0" w:color="auto" w:frame="1"/>
        </w:rPr>
        <w:t>Here, x’ and y’ = mean of given sample set n = total no of sample xi and yi = individual sample of set</w:t>
      </w:r>
    </w:p>
    <w:p w14:paraId="2D126867" w14:textId="77777777" w:rsidR="00F938EB" w:rsidRPr="00F938EB" w:rsidRDefault="00F938EB" w:rsidP="00F938EB">
      <w:r w:rsidRPr="00F938EB">
        <w:rPr>
          <w:rStyle w:val="Strong"/>
          <w:rFonts w:ascii="Nunito" w:hAnsi="Nunito"/>
          <w:spacing w:val="2"/>
          <w:sz w:val="27"/>
          <w:szCs w:val="27"/>
          <w:bdr w:val="none" w:sz="0" w:space="0" w:color="auto" w:frame="1"/>
        </w:rPr>
        <w:t>Example –</w:t>
      </w:r>
    </w:p>
    <w:p w14:paraId="032D8777" w14:textId="059B1B47" w:rsidR="00F938EB" w:rsidRPr="00F938EB" w:rsidRDefault="00F938EB" w:rsidP="00F938EB">
      <w:pPr>
        <w:jc w:val="center"/>
        <w:rPr>
          <w:lang w:val="en-IN"/>
        </w:rPr>
      </w:pPr>
      <w:r>
        <w:rPr>
          <w:noProof/>
        </w:rPr>
        <w:drawing>
          <wp:inline distT="0" distB="0" distL="0" distR="0" wp14:anchorId="7574E911" wp14:editId="15C16E13">
            <wp:extent cx="3493698" cy="1931863"/>
            <wp:effectExtent l="0" t="0" r="0" b="0"/>
            <wp:docPr id="24" name="Picture 24" descr="Covariance and Corre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variance and Correlation"/>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07696" cy="1939603"/>
                    </a:xfrm>
                    <a:prstGeom prst="rect">
                      <a:avLst/>
                    </a:prstGeom>
                    <a:noFill/>
                    <a:ln>
                      <a:noFill/>
                    </a:ln>
                  </pic:spPr>
                </pic:pic>
              </a:graphicData>
            </a:graphic>
          </wp:inline>
        </w:drawing>
      </w:r>
    </w:p>
    <w:p w14:paraId="7BDA76DE" w14:textId="77777777" w:rsidR="00F938EB" w:rsidRDefault="00F938EB" w:rsidP="00F938EB"/>
    <w:p w14:paraId="05687107" w14:textId="0E8083BB" w:rsidR="00F938EB" w:rsidRPr="00F938EB" w:rsidRDefault="00F938EB" w:rsidP="00F938EB">
      <w:pPr>
        <w:pStyle w:val="Heading3"/>
        <w:rPr>
          <w:lang w:val="en-IN"/>
        </w:rPr>
      </w:pPr>
      <w:bookmarkStart w:id="42" w:name="_Toc181022393"/>
      <w:r w:rsidRPr="00F938EB">
        <w:rPr>
          <w:lang w:val="en-IN"/>
        </w:rPr>
        <w:t>Correlation</w:t>
      </w:r>
      <w:bookmarkEnd w:id="42"/>
    </w:p>
    <w:p w14:paraId="12C4CE4C" w14:textId="77777777" w:rsidR="00F938EB" w:rsidRPr="00F938EB" w:rsidRDefault="00F938EB" w:rsidP="00F938EB">
      <w:pPr>
        <w:rPr>
          <w:lang w:val="en-IN"/>
        </w:rPr>
      </w:pPr>
      <w:r w:rsidRPr="00F938EB">
        <w:rPr>
          <w:b/>
          <w:bCs/>
          <w:lang w:val="en-IN"/>
        </w:rPr>
        <w:t>Correlation</w:t>
      </w:r>
      <w:r w:rsidRPr="00F938EB">
        <w:rPr>
          <w:lang w:val="en-IN"/>
        </w:rPr>
        <w:t> is a </w:t>
      </w:r>
      <w:r w:rsidRPr="00F938EB">
        <w:rPr>
          <w:b/>
          <w:bCs/>
          <w:lang w:val="en-IN"/>
        </w:rPr>
        <w:t>standardized measure of the strength and direction of the linear relationship between two variables</w:t>
      </w:r>
      <w:r w:rsidRPr="00F938EB">
        <w:rPr>
          <w:lang w:val="en-IN"/>
        </w:rPr>
        <w:t>. It is derived from covariance and </w:t>
      </w:r>
      <w:r w:rsidRPr="00F938EB">
        <w:rPr>
          <w:b/>
          <w:bCs/>
          <w:lang w:val="en-IN"/>
        </w:rPr>
        <w:t>ranges between -1 and 1</w:t>
      </w:r>
      <w:r w:rsidRPr="00F938EB">
        <w:rPr>
          <w:lang w:val="en-IN"/>
        </w:rPr>
        <w:t>. Unlike covariance, which only indicates the direction of the relationship, correlation provides a standardized measure.</w:t>
      </w:r>
    </w:p>
    <w:p w14:paraId="232AE84B" w14:textId="77777777" w:rsidR="00F938EB" w:rsidRPr="00F938EB" w:rsidRDefault="00F938EB" w:rsidP="00F938EB">
      <w:pPr>
        <w:numPr>
          <w:ilvl w:val="0"/>
          <w:numId w:val="184"/>
        </w:numPr>
        <w:rPr>
          <w:lang w:val="en-IN"/>
        </w:rPr>
      </w:pPr>
      <w:r w:rsidRPr="00F938EB">
        <w:rPr>
          <w:b/>
          <w:bCs/>
          <w:lang w:val="en-IN"/>
        </w:rPr>
        <w:lastRenderedPageBreak/>
        <w:t>Positive Correlation (close to +1)</w:t>
      </w:r>
      <w:r w:rsidRPr="00F938EB">
        <w:rPr>
          <w:lang w:val="en-IN"/>
        </w:rPr>
        <w:t>: As one variable increases, the other variable also tends to increase.</w:t>
      </w:r>
    </w:p>
    <w:p w14:paraId="401E3EF1" w14:textId="77777777" w:rsidR="00F938EB" w:rsidRPr="00F938EB" w:rsidRDefault="00F938EB" w:rsidP="00F938EB">
      <w:pPr>
        <w:numPr>
          <w:ilvl w:val="0"/>
          <w:numId w:val="185"/>
        </w:numPr>
        <w:rPr>
          <w:lang w:val="en-IN"/>
        </w:rPr>
      </w:pPr>
      <w:r w:rsidRPr="00F938EB">
        <w:rPr>
          <w:b/>
          <w:bCs/>
          <w:lang w:val="en-IN"/>
        </w:rPr>
        <w:t>Negative Correlation (close to -1)</w:t>
      </w:r>
      <w:r w:rsidRPr="00F938EB">
        <w:rPr>
          <w:lang w:val="en-IN"/>
        </w:rPr>
        <w:t>: As one variable increases, the other variable tends to decrease.</w:t>
      </w:r>
    </w:p>
    <w:p w14:paraId="63617825" w14:textId="77777777" w:rsidR="00F938EB" w:rsidRPr="00F938EB" w:rsidRDefault="00F938EB" w:rsidP="00F938EB">
      <w:pPr>
        <w:numPr>
          <w:ilvl w:val="0"/>
          <w:numId w:val="186"/>
        </w:numPr>
        <w:rPr>
          <w:lang w:val="en-IN"/>
        </w:rPr>
      </w:pPr>
      <w:r w:rsidRPr="00F938EB">
        <w:rPr>
          <w:b/>
          <w:bCs/>
          <w:lang w:val="en-IN"/>
        </w:rPr>
        <w:t>Zero Correlation</w:t>
      </w:r>
      <w:r w:rsidRPr="00F938EB">
        <w:rPr>
          <w:lang w:val="en-IN"/>
        </w:rPr>
        <w:t>: There is no linear relationship between the variables.</w:t>
      </w:r>
    </w:p>
    <w:p w14:paraId="688B3007" w14:textId="77777777" w:rsidR="00F938EB" w:rsidRDefault="00F938EB" w:rsidP="00F938EB"/>
    <w:p w14:paraId="059BDF00" w14:textId="73DB4884" w:rsidR="00F938EB" w:rsidRDefault="00F938EB" w:rsidP="00F938EB">
      <w:pPr>
        <w:pStyle w:val="Heading4"/>
        <w:rPr>
          <w:lang w:val="en-IN"/>
        </w:rPr>
      </w:pPr>
      <w:r w:rsidRPr="00F938EB">
        <w:rPr>
          <w:lang w:val="en-IN"/>
        </w:rPr>
        <w:t>Correlation </w:t>
      </w:r>
      <w:r w:rsidR="0017434D">
        <w:rPr>
          <w:lang w:val="en-IN"/>
        </w:rPr>
        <w:t>Coefficient</w:t>
      </w:r>
    </w:p>
    <w:p w14:paraId="6660E750" w14:textId="322308D9" w:rsidR="0017434D" w:rsidRPr="0017434D" w:rsidRDefault="0017434D" w:rsidP="0017434D">
      <w:pPr>
        <w:rPr>
          <w:lang w:val="en-IN"/>
        </w:rPr>
      </w:pPr>
      <w:r w:rsidRPr="0017434D">
        <w:rPr>
          <w:lang w:val="en-IN"/>
        </w:rPr>
        <w:t>The Pearson correlation coefficient is the most often used metric of correlation. It expresses the linear relationship between two variables in numerical terms. The Pearson correlation coefficient, written as “r”</w:t>
      </w:r>
      <w:r>
        <w:rPr>
          <w:lang w:val="en-IN"/>
        </w:rPr>
        <w:t xml:space="preserve"> or Corr(x, y)</w:t>
      </w:r>
      <w:r w:rsidRPr="0017434D">
        <w:rPr>
          <w:lang w:val="en-IN"/>
        </w:rPr>
        <w:t xml:space="preserve"> is as follows:</w:t>
      </w:r>
    </w:p>
    <w:p w14:paraId="47C6B700" w14:textId="5ABBF586" w:rsidR="00F938EB" w:rsidRPr="00F938EB" w:rsidRDefault="00F938EB" w:rsidP="00F938EB">
      <w:pPr>
        <w:jc w:val="center"/>
        <w:rPr>
          <w:lang w:val="en-IN"/>
        </w:rPr>
      </w:pPr>
      <w:r w:rsidRPr="00F938EB">
        <w:rPr>
          <w:noProof/>
          <w:lang w:val="en-IN"/>
        </w:rPr>
        <w:drawing>
          <wp:inline distT="0" distB="0" distL="0" distR="0" wp14:anchorId="340FE979" wp14:editId="6AFAEB60">
            <wp:extent cx="3576306" cy="664234"/>
            <wp:effectExtent l="0" t="0" r="5715" b="2540"/>
            <wp:docPr id="28" name="Picture 28" descr="Correlation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rrelation Formula"/>
                    <pic:cNvPicPr>
                      <a:picLocks noChangeAspect="1" noChangeArrowheads="1"/>
                    </pic:cNvPicPr>
                  </pic:nvPicPr>
                  <pic:blipFill rotWithShape="1">
                    <a:blip r:embed="rId65">
                      <a:extLst>
                        <a:ext uri="{28A0092B-C50C-407E-A947-70E740481C1C}">
                          <a14:useLocalDpi xmlns:a14="http://schemas.microsoft.com/office/drawing/2010/main" val="0"/>
                        </a:ext>
                      </a:extLst>
                    </a:blip>
                    <a:srcRect t="14291" b="19478"/>
                    <a:stretch/>
                  </pic:blipFill>
                  <pic:spPr bwMode="auto">
                    <a:xfrm>
                      <a:off x="0" y="0"/>
                      <a:ext cx="3660177" cy="679811"/>
                    </a:xfrm>
                    <a:prstGeom prst="rect">
                      <a:avLst/>
                    </a:prstGeom>
                    <a:noFill/>
                    <a:ln>
                      <a:noFill/>
                    </a:ln>
                    <a:extLst>
                      <a:ext uri="{53640926-AAD7-44D8-BBD7-CCE9431645EC}">
                        <a14:shadowObscured xmlns:a14="http://schemas.microsoft.com/office/drawing/2010/main"/>
                      </a:ext>
                    </a:extLst>
                  </pic:spPr>
                </pic:pic>
              </a:graphicData>
            </a:graphic>
          </wp:inline>
        </w:drawing>
      </w:r>
    </w:p>
    <w:p w14:paraId="2D675717" w14:textId="3DFB1043" w:rsidR="00F938EB" w:rsidRDefault="00F938EB" w:rsidP="00F938EB">
      <w:pPr>
        <w:rPr>
          <w:lang w:val="en-IN"/>
        </w:rPr>
      </w:pPr>
      <w:r w:rsidRPr="00F938EB">
        <w:rPr>
          <w:lang w:val="en-IN"/>
        </w:rPr>
        <w:t>Here, x’ and y’ = mean of given sample set n = total no of sample xi and yi = individual sample of set</w:t>
      </w:r>
      <w:r w:rsidR="003759B2">
        <w:rPr>
          <w:lang w:val="en-IN"/>
        </w:rPr>
        <w:t>.</w:t>
      </w:r>
    </w:p>
    <w:p w14:paraId="39BD8D50" w14:textId="77777777" w:rsidR="003759B2" w:rsidRPr="003759B2" w:rsidRDefault="003759B2" w:rsidP="003759B2">
      <w:pPr>
        <w:rPr>
          <w:b/>
          <w:bCs/>
          <w:lang w:val="en-IN"/>
        </w:rPr>
      </w:pPr>
      <w:r w:rsidRPr="003759B2">
        <w:rPr>
          <w:b/>
          <w:bCs/>
          <w:lang w:val="en-IN"/>
        </w:rPr>
        <w:t>Interpretation of Correlation coefficients</w:t>
      </w:r>
    </w:p>
    <w:p w14:paraId="37E2F9CC" w14:textId="77777777" w:rsidR="003759B2" w:rsidRPr="003759B2" w:rsidRDefault="003759B2" w:rsidP="003759B2">
      <w:pPr>
        <w:rPr>
          <w:lang w:val="en-IN"/>
        </w:rPr>
      </w:pPr>
      <w:r w:rsidRPr="003759B2">
        <w:rPr>
          <w:lang w:val="en-IN"/>
        </w:rPr>
        <w:t>Perfect: 0.80 to 1.00</w:t>
      </w:r>
    </w:p>
    <w:p w14:paraId="1995E8BE" w14:textId="77777777" w:rsidR="003759B2" w:rsidRPr="003759B2" w:rsidRDefault="003759B2" w:rsidP="003759B2">
      <w:pPr>
        <w:rPr>
          <w:lang w:val="en-IN"/>
        </w:rPr>
      </w:pPr>
      <w:r w:rsidRPr="003759B2">
        <w:rPr>
          <w:lang w:val="en-IN"/>
        </w:rPr>
        <w:t>Strong: 0.50 to 0.79</w:t>
      </w:r>
    </w:p>
    <w:p w14:paraId="270E8E80" w14:textId="77777777" w:rsidR="003759B2" w:rsidRPr="003759B2" w:rsidRDefault="003759B2" w:rsidP="003759B2">
      <w:pPr>
        <w:rPr>
          <w:lang w:val="en-IN"/>
        </w:rPr>
      </w:pPr>
      <w:r w:rsidRPr="003759B2">
        <w:rPr>
          <w:lang w:val="en-IN"/>
        </w:rPr>
        <w:t>Moderate: 0.30 to 0.49</w:t>
      </w:r>
    </w:p>
    <w:p w14:paraId="747D974B" w14:textId="77777777" w:rsidR="003759B2" w:rsidRPr="003759B2" w:rsidRDefault="003759B2" w:rsidP="003759B2">
      <w:pPr>
        <w:rPr>
          <w:lang w:val="en-IN"/>
        </w:rPr>
      </w:pPr>
      <w:r w:rsidRPr="003759B2">
        <w:rPr>
          <w:lang w:val="en-IN"/>
        </w:rPr>
        <w:t>Weak: 0.00 to 0.29</w:t>
      </w:r>
    </w:p>
    <w:p w14:paraId="4D711747" w14:textId="11220D70" w:rsidR="003759B2" w:rsidRPr="00F938EB" w:rsidRDefault="003759B2" w:rsidP="003759B2">
      <w:pPr>
        <w:rPr>
          <w:lang w:val="en-IN"/>
        </w:rPr>
      </w:pPr>
      <w:r w:rsidRPr="003759B2">
        <w:rPr>
          <w:lang w:val="en-IN"/>
        </w:rPr>
        <w:t>Value greater than 0.7 is considered a strong correlation between variables.</w:t>
      </w:r>
    </w:p>
    <w:p w14:paraId="2004D83E" w14:textId="77777777" w:rsidR="003759B2" w:rsidRDefault="003759B2" w:rsidP="00F938EB">
      <w:pPr>
        <w:rPr>
          <w:b/>
          <w:bCs/>
          <w:lang w:val="en-IN"/>
        </w:rPr>
      </w:pPr>
    </w:p>
    <w:p w14:paraId="7084C9E5" w14:textId="626A3875" w:rsidR="00F938EB" w:rsidRPr="00F938EB" w:rsidRDefault="00F938EB" w:rsidP="00F938EB">
      <w:pPr>
        <w:rPr>
          <w:lang w:val="en-IN"/>
        </w:rPr>
      </w:pPr>
      <w:r w:rsidRPr="00F938EB">
        <w:rPr>
          <w:b/>
          <w:bCs/>
          <w:lang w:val="en-IN"/>
        </w:rPr>
        <w:t>Example –</w:t>
      </w:r>
    </w:p>
    <w:p w14:paraId="31424D67" w14:textId="25545062" w:rsidR="00F938EB" w:rsidRDefault="00F938EB" w:rsidP="00F938EB">
      <w:pPr>
        <w:jc w:val="center"/>
        <w:rPr>
          <w:lang w:val="en-IN"/>
        </w:rPr>
      </w:pPr>
      <w:r w:rsidRPr="00F938EB">
        <w:rPr>
          <w:noProof/>
          <w:lang w:val="en-IN"/>
        </w:rPr>
        <w:drawing>
          <wp:inline distT="0" distB="0" distL="0" distR="0" wp14:anchorId="617CA391" wp14:editId="207BE073">
            <wp:extent cx="3243532" cy="2008176"/>
            <wp:effectExtent l="0" t="0" r="0" b="0"/>
            <wp:docPr id="27" name="Picture 27" descr="Covariance and Corre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variance and Correlation"/>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56244" cy="2016047"/>
                    </a:xfrm>
                    <a:prstGeom prst="rect">
                      <a:avLst/>
                    </a:prstGeom>
                    <a:noFill/>
                    <a:ln>
                      <a:noFill/>
                    </a:ln>
                  </pic:spPr>
                </pic:pic>
              </a:graphicData>
            </a:graphic>
          </wp:inline>
        </w:drawing>
      </w:r>
    </w:p>
    <w:p w14:paraId="4A3E0F1A" w14:textId="30AB7D84" w:rsidR="0017434D" w:rsidRPr="0017434D" w:rsidRDefault="003759B2" w:rsidP="003759B2">
      <w:pPr>
        <w:pStyle w:val="Heading4"/>
        <w:rPr>
          <w:lang w:val="en-IN"/>
        </w:rPr>
      </w:pPr>
      <w:r>
        <w:rPr>
          <w:lang w:val="en-IN"/>
        </w:rPr>
        <w:t xml:space="preserve">Different </w:t>
      </w:r>
      <w:r w:rsidR="0017434D" w:rsidRPr="0017434D">
        <w:rPr>
          <w:lang w:val="en-IN"/>
        </w:rPr>
        <w:t>Correlation Coefficients</w:t>
      </w:r>
    </w:p>
    <w:p w14:paraId="49D626AC" w14:textId="77777777" w:rsidR="0017434D" w:rsidRDefault="0017434D" w:rsidP="0017434D">
      <w:pPr>
        <w:rPr>
          <w:lang w:val="en-IN"/>
        </w:rPr>
      </w:pPr>
      <w:r w:rsidRPr="0017434D">
        <w:rPr>
          <w:lang w:val="en-IN"/>
        </w:rPr>
        <w:t>The different types of correlation coefficients used to measure the relation between two variables are:</w:t>
      </w:r>
    </w:p>
    <w:p w14:paraId="7BD53C67" w14:textId="77777777" w:rsidR="007839DA" w:rsidRPr="0017434D" w:rsidRDefault="007839DA" w:rsidP="0017434D">
      <w:pPr>
        <w:rPr>
          <w:lang w:val="en-IN"/>
        </w:rPr>
      </w:pPr>
    </w:p>
    <w:p w14:paraId="23C847AF" w14:textId="77777777" w:rsidR="007839DA" w:rsidRPr="007839DA" w:rsidRDefault="007839DA" w:rsidP="007839DA">
      <w:pPr>
        <w:rPr>
          <w:b/>
          <w:bCs/>
          <w:lang w:val="en-IN"/>
        </w:rPr>
      </w:pPr>
      <w:r w:rsidRPr="007839DA">
        <w:rPr>
          <w:b/>
          <w:bCs/>
          <w:lang w:val="en-IN"/>
        </w:rPr>
        <w:t>1. Pearson Correlation Coefficient (r)</w:t>
      </w:r>
    </w:p>
    <w:p w14:paraId="5572D293" w14:textId="77777777" w:rsidR="007839DA" w:rsidRPr="007839DA" w:rsidRDefault="007839DA" w:rsidP="007839DA">
      <w:pPr>
        <w:rPr>
          <w:lang w:val="en-IN"/>
        </w:rPr>
      </w:pPr>
      <w:r w:rsidRPr="007839DA">
        <w:rPr>
          <w:lang w:val="en-IN"/>
        </w:rPr>
        <w:lastRenderedPageBreak/>
        <w:t xml:space="preserve">The </w:t>
      </w:r>
      <w:r w:rsidRPr="007839DA">
        <w:rPr>
          <w:b/>
          <w:bCs/>
          <w:lang w:val="en-IN"/>
        </w:rPr>
        <w:t>Pearson Correlation Coefficient</w:t>
      </w:r>
      <w:r w:rsidRPr="007839DA">
        <w:rPr>
          <w:lang w:val="en-IN"/>
        </w:rPr>
        <w:t xml:space="preserve"> measures the linear relationship between two continuous variables. It assesses how much one variable changes in response to changes in another variable. It ranges from -1 to 1, where:</w:t>
      </w:r>
    </w:p>
    <w:p w14:paraId="31053A1E" w14:textId="77777777" w:rsidR="007839DA" w:rsidRPr="007839DA" w:rsidRDefault="007839DA" w:rsidP="007839DA">
      <w:pPr>
        <w:numPr>
          <w:ilvl w:val="0"/>
          <w:numId w:val="212"/>
        </w:numPr>
        <w:rPr>
          <w:lang w:val="en-IN"/>
        </w:rPr>
      </w:pPr>
      <w:r w:rsidRPr="007839DA">
        <w:rPr>
          <w:b/>
          <w:bCs/>
          <w:lang w:val="en-IN"/>
        </w:rPr>
        <w:t>+1</w:t>
      </w:r>
      <w:r w:rsidRPr="007839DA">
        <w:rPr>
          <w:lang w:val="en-IN"/>
        </w:rPr>
        <w:t xml:space="preserve"> indicates a perfect positive linear relationship.</w:t>
      </w:r>
    </w:p>
    <w:p w14:paraId="3093517D" w14:textId="77777777" w:rsidR="007839DA" w:rsidRPr="007839DA" w:rsidRDefault="007839DA" w:rsidP="007839DA">
      <w:pPr>
        <w:numPr>
          <w:ilvl w:val="0"/>
          <w:numId w:val="212"/>
        </w:numPr>
        <w:rPr>
          <w:lang w:val="en-IN"/>
        </w:rPr>
      </w:pPr>
      <w:r w:rsidRPr="007839DA">
        <w:rPr>
          <w:b/>
          <w:bCs/>
          <w:lang w:val="en-IN"/>
        </w:rPr>
        <w:t>-1</w:t>
      </w:r>
      <w:r w:rsidRPr="007839DA">
        <w:rPr>
          <w:lang w:val="en-IN"/>
        </w:rPr>
        <w:t xml:space="preserve"> indicates a perfect negative linear relationship.</w:t>
      </w:r>
    </w:p>
    <w:p w14:paraId="1EA9F1EB" w14:textId="77777777" w:rsidR="007839DA" w:rsidRPr="007839DA" w:rsidRDefault="007839DA" w:rsidP="007839DA">
      <w:pPr>
        <w:numPr>
          <w:ilvl w:val="0"/>
          <w:numId w:val="212"/>
        </w:numPr>
        <w:rPr>
          <w:lang w:val="en-IN"/>
        </w:rPr>
      </w:pPr>
      <w:r w:rsidRPr="007839DA">
        <w:rPr>
          <w:b/>
          <w:bCs/>
          <w:lang w:val="en-IN"/>
        </w:rPr>
        <w:t>0</w:t>
      </w:r>
      <w:r w:rsidRPr="007839DA">
        <w:rPr>
          <w:lang w:val="en-IN"/>
        </w:rPr>
        <w:t xml:space="preserve"> means no linear correlation.</w:t>
      </w:r>
    </w:p>
    <w:p w14:paraId="53135E74" w14:textId="02A4A580" w:rsidR="007839DA" w:rsidRDefault="007839DA" w:rsidP="00C26EF5">
      <w:pPr>
        <w:rPr>
          <w:lang w:val="en-IN"/>
        </w:rPr>
      </w:pPr>
      <w:r w:rsidRPr="007839DA">
        <w:rPr>
          <w:b/>
          <w:bCs/>
          <w:lang w:val="en-IN"/>
        </w:rPr>
        <w:t>Formula:</w:t>
      </w:r>
    </w:p>
    <w:p w14:paraId="6B2CEA8C" w14:textId="6170AA56" w:rsidR="00C26EF5" w:rsidRPr="007839DA" w:rsidRDefault="00C26EF5" w:rsidP="00C26EF5">
      <w:pPr>
        <w:jc w:val="center"/>
        <w:rPr>
          <w:lang w:val="en-IN"/>
        </w:rPr>
      </w:pPr>
      <w:r w:rsidRPr="00C26EF5">
        <w:rPr>
          <w:noProof/>
          <w:lang w:val="en-IN"/>
        </w:rPr>
        <w:drawing>
          <wp:inline distT="0" distB="0" distL="0" distR="0" wp14:anchorId="3A43A166" wp14:editId="7AD9A49E">
            <wp:extent cx="5355033" cy="18606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clrChange>
                        <a:clrFrom>
                          <a:srgbClr val="212121"/>
                        </a:clrFrom>
                        <a:clrTo>
                          <a:srgbClr val="212121">
                            <a:alpha val="0"/>
                          </a:srgbClr>
                        </a:clrTo>
                      </a:clrChange>
                    </a:blip>
                    <a:srcRect t="16237"/>
                    <a:stretch/>
                  </pic:blipFill>
                  <pic:spPr bwMode="auto">
                    <a:xfrm>
                      <a:off x="0" y="0"/>
                      <a:ext cx="5393630" cy="1874015"/>
                    </a:xfrm>
                    <a:prstGeom prst="rect">
                      <a:avLst/>
                    </a:prstGeom>
                    <a:ln>
                      <a:noFill/>
                    </a:ln>
                    <a:extLst>
                      <a:ext uri="{53640926-AAD7-44D8-BBD7-CCE9431645EC}">
                        <a14:shadowObscured xmlns:a14="http://schemas.microsoft.com/office/drawing/2010/main"/>
                      </a:ext>
                    </a:extLst>
                  </pic:spPr>
                </pic:pic>
              </a:graphicData>
            </a:graphic>
          </wp:inline>
        </w:drawing>
      </w:r>
    </w:p>
    <w:p w14:paraId="291B5A6A" w14:textId="77777777" w:rsidR="007839DA" w:rsidRPr="007839DA" w:rsidRDefault="007839DA" w:rsidP="007839DA">
      <w:pPr>
        <w:rPr>
          <w:lang w:val="en-IN"/>
        </w:rPr>
      </w:pPr>
      <w:r w:rsidRPr="007839DA">
        <w:rPr>
          <w:lang w:val="en-IN"/>
        </w:rPr>
        <w:t>It assumes that the data are normally distributed and the relationship between the variables is linear.</w:t>
      </w:r>
    </w:p>
    <w:p w14:paraId="196858EC" w14:textId="783AECE7" w:rsidR="007839DA" w:rsidRPr="007839DA" w:rsidRDefault="007839DA" w:rsidP="007839DA">
      <w:pPr>
        <w:rPr>
          <w:b/>
          <w:bCs/>
          <w:lang w:val="en-IN"/>
        </w:rPr>
      </w:pPr>
      <w:r w:rsidRPr="007839DA">
        <w:rPr>
          <w:b/>
          <w:bCs/>
          <w:lang w:val="en-IN"/>
        </w:rPr>
        <w:t>Key Properties:</w:t>
      </w:r>
    </w:p>
    <w:p w14:paraId="532802FD" w14:textId="77777777" w:rsidR="007839DA" w:rsidRPr="007839DA" w:rsidRDefault="007839DA" w:rsidP="007839DA">
      <w:pPr>
        <w:numPr>
          <w:ilvl w:val="0"/>
          <w:numId w:val="214"/>
        </w:numPr>
        <w:rPr>
          <w:lang w:val="en-IN"/>
        </w:rPr>
      </w:pPr>
      <w:r w:rsidRPr="007839DA">
        <w:rPr>
          <w:lang w:val="en-IN"/>
        </w:rPr>
        <w:t>Sensitive to outliers.</w:t>
      </w:r>
    </w:p>
    <w:p w14:paraId="41079906" w14:textId="77777777" w:rsidR="007839DA" w:rsidRDefault="007839DA" w:rsidP="007839DA">
      <w:pPr>
        <w:numPr>
          <w:ilvl w:val="0"/>
          <w:numId w:val="214"/>
        </w:numPr>
        <w:rPr>
          <w:lang w:val="en-IN"/>
        </w:rPr>
      </w:pPr>
      <w:r w:rsidRPr="007839DA">
        <w:rPr>
          <w:lang w:val="en-IN"/>
        </w:rPr>
        <w:t>Cannot detect non-linear relationships.</w:t>
      </w:r>
    </w:p>
    <w:p w14:paraId="05DB7307" w14:textId="77777777" w:rsidR="00C26EF5" w:rsidRPr="007839DA" w:rsidRDefault="00C26EF5" w:rsidP="00C26EF5">
      <w:pPr>
        <w:rPr>
          <w:lang w:val="en-IN"/>
        </w:rPr>
      </w:pPr>
    </w:p>
    <w:p w14:paraId="5B865159" w14:textId="3DA7B1E7" w:rsidR="007839DA" w:rsidRPr="007839DA" w:rsidRDefault="007839DA" w:rsidP="007839DA">
      <w:pPr>
        <w:rPr>
          <w:b/>
          <w:bCs/>
          <w:lang w:val="en-IN"/>
        </w:rPr>
      </w:pPr>
      <w:r>
        <w:rPr>
          <w:b/>
          <w:bCs/>
          <w:lang w:val="en-IN"/>
        </w:rPr>
        <w:t>2.</w:t>
      </w:r>
      <w:r w:rsidRPr="007839DA">
        <w:rPr>
          <w:b/>
          <w:bCs/>
          <w:lang w:val="en-IN"/>
        </w:rPr>
        <w:t xml:space="preserve"> Spearman Rank Correlation Coefficient (ρ or Spearman’s rho)</w:t>
      </w:r>
    </w:p>
    <w:p w14:paraId="4AEB98D3" w14:textId="77777777" w:rsidR="007839DA" w:rsidRPr="007839DA" w:rsidRDefault="007839DA" w:rsidP="007839DA">
      <w:pPr>
        <w:rPr>
          <w:lang w:val="en-IN"/>
        </w:rPr>
      </w:pPr>
      <w:r w:rsidRPr="007839DA">
        <w:rPr>
          <w:lang w:val="en-IN"/>
        </w:rPr>
        <w:t xml:space="preserve">The </w:t>
      </w:r>
      <w:r w:rsidRPr="007839DA">
        <w:rPr>
          <w:b/>
          <w:bCs/>
          <w:lang w:val="en-IN"/>
        </w:rPr>
        <w:t>Spearman Rank Correlation Coefficient</w:t>
      </w:r>
      <w:r w:rsidRPr="007839DA">
        <w:rPr>
          <w:lang w:val="en-IN"/>
        </w:rPr>
        <w:t xml:space="preserve"> measures the strength and direction of the </w:t>
      </w:r>
      <w:r w:rsidRPr="007839DA">
        <w:rPr>
          <w:b/>
          <w:bCs/>
          <w:lang w:val="en-IN"/>
        </w:rPr>
        <w:t>monotonic</w:t>
      </w:r>
      <w:r w:rsidRPr="007839DA">
        <w:rPr>
          <w:lang w:val="en-IN"/>
        </w:rPr>
        <w:t xml:space="preserve"> relationship between two ranked variables. It is a </w:t>
      </w:r>
      <w:r w:rsidRPr="007839DA">
        <w:rPr>
          <w:b/>
          <w:bCs/>
          <w:lang w:val="en-IN"/>
        </w:rPr>
        <w:t>non-parametric</w:t>
      </w:r>
      <w:r w:rsidRPr="007839DA">
        <w:rPr>
          <w:lang w:val="en-IN"/>
        </w:rPr>
        <w:t xml:space="preserve"> alternative to Pearson's correlation and is used when the relationship is not necessarily linear.</w:t>
      </w:r>
    </w:p>
    <w:p w14:paraId="4B52BA28" w14:textId="77777777" w:rsidR="007839DA" w:rsidRPr="007839DA" w:rsidRDefault="007839DA" w:rsidP="007839DA">
      <w:pPr>
        <w:rPr>
          <w:b/>
          <w:bCs/>
          <w:lang w:val="en-IN"/>
        </w:rPr>
      </w:pPr>
      <w:r w:rsidRPr="007839DA">
        <w:rPr>
          <w:b/>
          <w:bCs/>
          <w:lang w:val="en-IN"/>
        </w:rPr>
        <w:t>Formula:</w:t>
      </w:r>
    </w:p>
    <w:p w14:paraId="659DC705" w14:textId="5B09A237" w:rsidR="00C26EF5" w:rsidRDefault="00C26EF5" w:rsidP="00C26EF5">
      <w:pPr>
        <w:jc w:val="center"/>
        <w:rPr>
          <w:lang w:val="en-IN"/>
        </w:rPr>
      </w:pPr>
      <w:r w:rsidRPr="00C26EF5">
        <w:rPr>
          <w:noProof/>
          <w:lang w:val="en-IN"/>
        </w:rPr>
        <w:drawing>
          <wp:inline distT="0" distB="0" distL="0" distR="0" wp14:anchorId="1BA0FA97" wp14:editId="1969D83E">
            <wp:extent cx="6551553" cy="19242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clrChange>
                        <a:clrFrom>
                          <a:srgbClr val="212121"/>
                        </a:clrFrom>
                        <a:clrTo>
                          <a:srgbClr val="212121">
                            <a:alpha val="0"/>
                          </a:srgbClr>
                        </a:clrTo>
                      </a:clrChange>
                    </a:blip>
                    <a:stretch>
                      <a:fillRect/>
                    </a:stretch>
                  </pic:blipFill>
                  <pic:spPr>
                    <a:xfrm>
                      <a:off x="0" y="0"/>
                      <a:ext cx="6595257" cy="1937051"/>
                    </a:xfrm>
                    <a:prstGeom prst="rect">
                      <a:avLst/>
                    </a:prstGeom>
                  </pic:spPr>
                </pic:pic>
              </a:graphicData>
            </a:graphic>
          </wp:inline>
        </w:drawing>
      </w:r>
    </w:p>
    <w:p w14:paraId="41B19896" w14:textId="4ED89375" w:rsidR="007839DA" w:rsidRPr="007839DA" w:rsidRDefault="007839DA" w:rsidP="007839DA">
      <w:pPr>
        <w:rPr>
          <w:b/>
          <w:bCs/>
          <w:lang w:val="en-IN"/>
        </w:rPr>
      </w:pPr>
      <w:r w:rsidRPr="007839DA">
        <w:rPr>
          <w:b/>
          <w:bCs/>
          <w:lang w:val="en-IN"/>
        </w:rPr>
        <w:t>Key Properties:</w:t>
      </w:r>
    </w:p>
    <w:p w14:paraId="55377879" w14:textId="77777777" w:rsidR="007839DA" w:rsidRPr="007839DA" w:rsidRDefault="007839DA" w:rsidP="007839DA">
      <w:pPr>
        <w:numPr>
          <w:ilvl w:val="0"/>
          <w:numId w:val="216"/>
        </w:numPr>
        <w:rPr>
          <w:lang w:val="en-IN"/>
        </w:rPr>
      </w:pPr>
      <w:r w:rsidRPr="007839DA">
        <w:rPr>
          <w:lang w:val="en-IN"/>
        </w:rPr>
        <w:t>Can handle both continuous and ordinal variables.</w:t>
      </w:r>
    </w:p>
    <w:p w14:paraId="4C15ACD2" w14:textId="77777777" w:rsidR="007839DA" w:rsidRPr="007839DA" w:rsidRDefault="007839DA" w:rsidP="007839DA">
      <w:pPr>
        <w:numPr>
          <w:ilvl w:val="0"/>
          <w:numId w:val="216"/>
        </w:numPr>
        <w:rPr>
          <w:lang w:val="en-IN"/>
        </w:rPr>
      </w:pPr>
      <w:r w:rsidRPr="007839DA">
        <w:rPr>
          <w:lang w:val="en-IN"/>
        </w:rPr>
        <w:t>Can be used when the assumption of normality is not met.</w:t>
      </w:r>
    </w:p>
    <w:p w14:paraId="7693DF95" w14:textId="77777777" w:rsidR="007839DA" w:rsidRDefault="007839DA" w:rsidP="007839DA">
      <w:pPr>
        <w:numPr>
          <w:ilvl w:val="0"/>
          <w:numId w:val="216"/>
        </w:numPr>
        <w:rPr>
          <w:lang w:val="en-IN"/>
        </w:rPr>
      </w:pPr>
      <w:r w:rsidRPr="007839DA">
        <w:rPr>
          <w:lang w:val="en-IN"/>
        </w:rPr>
        <w:t>More robust to outliers compared to Pearson.</w:t>
      </w:r>
    </w:p>
    <w:p w14:paraId="4CCDB39F" w14:textId="77777777" w:rsidR="007839DA" w:rsidRPr="007839DA" w:rsidRDefault="007839DA" w:rsidP="00C26EF5">
      <w:pPr>
        <w:rPr>
          <w:lang w:val="en-IN"/>
        </w:rPr>
      </w:pPr>
    </w:p>
    <w:p w14:paraId="21F55B88" w14:textId="77777777" w:rsidR="007839DA" w:rsidRPr="007839DA" w:rsidRDefault="007839DA" w:rsidP="007839DA">
      <w:pPr>
        <w:rPr>
          <w:b/>
          <w:bCs/>
          <w:lang w:val="en-IN"/>
        </w:rPr>
      </w:pPr>
      <w:r w:rsidRPr="007839DA">
        <w:rPr>
          <w:b/>
          <w:bCs/>
          <w:lang w:val="en-IN"/>
        </w:rPr>
        <w:lastRenderedPageBreak/>
        <w:t>3. Kendall Tau Coefficient (τ)</w:t>
      </w:r>
    </w:p>
    <w:p w14:paraId="5CC52262" w14:textId="77777777" w:rsidR="007839DA" w:rsidRPr="007839DA" w:rsidRDefault="007839DA" w:rsidP="007839DA">
      <w:pPr>
        <w:rPr>
          <w:lang w:val="en-IN"/>
        </w:rPr>
      </w:pPr>
      <w:r w:rsidRPr="007839DA">
        <w:rPr>
          <w:lang w:val="en-IN"/>
        </w:rPr>
        <w:t xml:space="preserve">The </w:t>
      </w:r>
      <w:r w:rsidRPr="007839DA">
        <w:rPr>
          <w:b/>
          <w:bCs/>
          <w:lang w:val="en-IN"/>
        </w:rPr>
        <w:t>Kendall Tau Coefficient</w:t>
      </w:r>
      <w:r w:rsidRPr="007839DA">
        <w:rPr>
          <w:lang w:val="en-IN"/>
        </w:rPr>
        <w:t xml:space="preserve"> is a non-parametric statistic used to measure the association between two ranked variables. It assesses the similarity of the orderings of the data when ranked by each of the quantities.</w:t>
      </w:r>
    </w:p>
    <w:p w14:paraId="11C4E95D" w14:textId="77777777" w:rsidR="007839DA" w:rsidRPr="007839DA" w:rsidRDefault="007839DA" w:rsidP="00C26EF5">
      <w:pPr>
        <w:rPr>
          <w:b/>
          <w:bCs/>
          <w:lang w:val="en-IN"/>
        </w:rPr>
      </w:pPr>
      <w:r w:rsidRPr="007839DA">
        <w:rPr>
          <w:b/>
          <w:bCs/>
          <w:lang w:val="en-IN"/>
        </w:rPr>
        <w:t>Formula:</w:t>
      </w:r>
    </w:p>
    <w:p w14:paraId="2E24C78F" w14:textId="68BB322E" w:rsidR="00C26EF5" w:rsidRPr="00C26EF5" w:rsidRDefault="00C26EF5" w:rsidP="00C26EF5">
      <w:pPr>
        <w:jc w:val="center"/>
        <w:rPr>
          <w:b/>
          <w:bCs/>
          <w:lang w:val="en-IN"/>
        </w:rPr>
      </w:pPr>
      <w:r w:rsidRPr="00C26EF5">
        <w:rPr>
          <w:b/>
          <w:bCs/>
          <w:noProof/>
          <w:lang w:val="en-IN"/>
        </w:rPr>
        <w:drawing>
          <wp:inline distT="0" distB="0" distL="0" distR="0" wp14:anchorId="7080EC98" wp14:editId="43C313AE">
            <wp:extent cx="5940980" cy="192421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clrChange>
                        <a:clrFrom>
                          <a:srgbClr val="212121"/>
                        </a:clrFrom>
                        <a:clrTo>
                          <a:srgbClr val="212121">
                            <a:alpha val="0"/>
                          </a:srgbClr>
                        </a:clrTo>
                      </a:clrChange>
                    </a:blip>
                    <a:stretch>
                      <a:fillRect/>
                    </a:stretch>
                  </pic:blipFill>
                  <pic:spPr>
                    <a:xfrm>
                      <a:off x="0" y="0"/>
                      <a:ext cx="5968376" cy="1933089"/>
                    </a:xfrm>
                    <a:prstGeom prst="rect">
                      <a:avLst/>
                    </a:prstGeom>
                  </pic:spPr>
                </pic:pic>
              </a:graphicData>
            </a:graphic>
          </wp:inline>
        </w:drawing>
      </w:r>
    </w:p>
    <w:p w14:paraId="11F55A7C" w14:textId="1B6FE159" w:rsidR="007839DA" w:rsidRPr="007839DA" w:rsidRDefault="007839DA" w:rsidP="00C26EF5">
      <w:pPr>
        <w:rPr>
          <w:b/>
          <w:bCs/>
          <w:lang w:val="en-IN"/>
        </w:rPr>
      </w:pPr>
      <w:r w:rsidRPr="007839DA">
        <w:rPr>
          <w:b/>
          <w:bCs/>
          <w:lang w:val="en-IN"/>
        </w:rPr>
        <w:t>Key Properties:</w:t>
      </w:r>
    </w:p>
    <w:p w14:paraId="0C9D119B" w14:textId="77777777" w:rsidR="007839DA" w:rsidRPr="007839DA" w:rsidRDefault="007839DA" w:rsidP="007839DA">
      <w:pPr>
        <w:numPr>
          <w:ilvl w:val="0"/>
          <w:numId w:val="218"/>
        </w:numPr>
        <w:rPr>
          <w:lang w:val="en-IN"/>
        </w:rPr>
      </w:pPr>
      <w:r w:rsidRPr="007839DA">
        <w:rPr>
          <w:lang w:val="en-IN"/>
        </w:rPr>
        <w:t>Focuses on the ordinal relationship (i.e., ranks).</w:t>
      </w:r>
    </w:p>
    <w:p w14:paraId="00B91086" w14:textId="77777777" w:rsidR="007839DA" w:rsidRPr="007839DA" w:rsidRDefault="007839DA" w:rsidP="007839DA">
      <w:pPr>
        <w:numPr>
          <w:ilvl w:val="0"/>
          <w:numId w:val="218"/>
        </w:numPr>
        <w:rPr>
          <w:lang w:val="en-IN"/>
        </w:rPr>
      </w:pPr>
      <w:r w:rsidRPr="007839DA">
        <w:rPr>
          <w:lang w:val="en-IN"/>
        </w:rPr>
        <w:t>Values range from -1 (perfect negative correlation) to +1 (perfect positive correlation), where 0 means no correlation.</w:t>
      </w:r>
    </w:p>
    <w:p w14:paraId="56BB9468" w14:textId="77777777" w:rsidR="007839DA" w:rsidRDefault="007839DA" w:rsidP="007839DA">
      <w:pPr>
        <w:numPr>
          <w:ilvl w:val="0"/>
          <w:numId w:val="218"/>
        </w:numPr>
        <w:rPr>
          <w:lang w:val="en-IN"/>
        </w:rPr>
      </w:pPr>
      <w:r w:rsidRPr="007839DA">
        <w:rPr>
          <w:lang w:val="en-IN"/>
        </w:rPr>
        <w:t>More appropriate for small datasets and data with ties.</w:t>
      </w:r>
    </w:p>
    <w:p w14:paraId="52A57B3F" w14:textId="77777777" w:rsidR="00C26EF5" w:rsidRPr="007839DA" w:rsidRDefault="00C26EF5" w:rsidP="00C26EF5">
      <w:pPr>
        <w:rPr>
          <w:lang w:val="en-IN"/>
        </w:rPr>
      </w:pPr>
    </w:p>
    <w:p w14:paraId="75394EAB" w14:textId="77777777" w:rsidR="007839DA" w:rsidRPr="007839DA" w:rsidRDefault="007839DA" w:rsidP="00C26EF5">
      <w:pPr>
        <w:rPr>
          <w:b/>
          <w:bCs/>
          <w:lang w:val="en-IN"/>
        </w:rPr>
      </w:pPr>
      <w:r w:rsidRPr="007839DA">
        <w:rPr>
          <w:b/>
          <w:bCs/>
          <w:lang w:val="en-IN"/>
        </w:rPr>
        <w:t>4. Phi Coefficient (φ)</w:t>
      </w:r>
    </w:p>
    <w:p w14:paraId="328BE936" w14:textId="77777777" w:rsidR="007839DA" w:rsidRPr="007839DA" w:rsidRDefault="007839DA" w:rsidP="007839DA">
      <w:pPr>
        <w:rPr>
          <w:lang w:val="en-IN"/>
        </w:rPr>
      </w:pPr>
      <w:r w:rsidRPr="007839DA">
        <w:rPr>
          <w:lang w:val="en-IN"/>
        </w:rPr>
        <w:t xml:space="preserve">The </w:t>
      </w:r>
      <w:r w:rsidRPr="007839DA">
        <w:rPr>
          <w:b/>
          <w:bCs/>
          <w:lang w:val="en-IN"/>
        </w:rPr>
        <w:t>Phi Coefficient</w:t>
      </w:r>
      <w:r w:rsidRPr="007839DA">
        <w:rPr>
          <w:lang w:val="en-IN"/>
        </w:rPr>
        <w:t xml:space="preserve"> measures the association between two </w:t>
      </w:r>
      <w:r w:rsidRPr="007839DA">
        <w:rPr>
          <w:b/>
          <w:bCs/>
          <w:lang w:val="en-IN"/>
        </w:rPr>
        <w:t>binary</w:t>
      </w:r>
      <w:r w:rsidRPr="007839DA">
        <w:rPr>
          <w:lang w:val="en-IN"/>
        </w:rPr>
        <w:t xml:space="preserve"> variables (also known as dichotomous variables). It is essentially the Pearson correlation for binary data and is commonly used in 2x2 contingency tables.</w:t>
      </w:r>
    </w:p>
    <w:p w14:paraId="29CEF7AC" w14:textId="77777777" w:rsidR="00C26EF5" w:rsidRDefault="007839DA" w:rsidP="00C26EF5">
      <w:pPr>
        <w:rPr>
          <w:lang w:val="en-IN"/>
        </w:rPr>
      </w:pPr>
      <w:r w:rsidRPr="007839DA">
        <w:rPr>
          <w:b/>
          <w:bCs/>
          <w:lang w:val="en-IN"/>
        </w:rPr>
        <w:t>Formula:</w:t>
      </w:r>
    </w:p>
    <w:p w14:paraId="1B18A3B5" w14:textId="184EE888" w:rsidR="00C26EF5" w:rsidRDefault="00C26EF5" w:rsidP="00C26EF5">
      <w:pPr>
        <w:jc w:val="center"/>
        <w:rPr>
          <w:lang w:val="en-IN"/>
        </w:rPr>
      </w:pPr>
      <w:r w:rsidRPr="00C26EF5">
        <w:rPr>
          <w:noProof/>
          <w:lang w:val="en-IN"/>
        </w:rPr>
        <w:drawing>
          <wp:inline distT="0" distB="0" distL="0" distR="0" wp14:anchorId="263B5517" wp14:editId="64C45574">
            <wp:extent cx="6819912" cy="18127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clrChange>
                        <a:clrFrom>
                          <a:srgbClr val="212121"/>
                        </a:clrFrom>
                        <a:clrTo>
                          <a:srgbClr val="212121">
                            <a:alpha val="0"/>
                          </a:srgbClr>
                        </a:clrTo>
                      </a:clrChange>
                    </a:blip>
                    <a:srcRect t="8606"/>
                    <a:stretch/>
                  </pic:blipFill>
                  <pic:spPr bwMode="auto">
                    <a:xfrm>
                      <a:off x="0" y="0"/>
                      <a:ext cx="6858435" cy="1823000"/>
                    </a:xfrm>
                    <a:prstGeom prst="rect">
                      <a:avLst/>
                    </a:prstGeom>
                    <a:ln>
                      <a:noFill/>
                    </a:ln>
                    <a:extLst>
                      <a:ext uri="{53640926-AAD7-44D8-BBD7-CCE9431645EC}">
                        <a14:shadowObscured xmlns:a14="http://schemas.microsoft.com/office/drawing/2010/main"/>
                      </a:ext>
                    </a:extLst>
                  </pic:spPr>
                </pic:pic>
              </a:graphicData>
            </a:graphic>
          </wp:inline>
        </w:drawing>
      </w:r>
    </w:p>
    <w:p w14:paraId="4D912B52" w14:textId="04005063" w:rsidR="007839DA" w:rsidRPr="007839DA" w:rsidRDefault="007839DA" w:rsidP="00C26EF5">
      <w:pPr>
        <w:rPr>
          <w:b/>
          <w:bCs/>
          <w:lang w:val="en-IN"/>
        </w:rPr>
      </w:pPr>
      <w:r w:rsidRPr="007839DA">
        <w:rPr>
          <w:b/>
          <w:bCs/>
          <w:lang w:val="en-IN"/>
        </w:rPr>
        <w:t>Key Properties:</w:t>
      </w:r>
    </w:p>
    <w:p w14:paraId="5537C9D2" w14:textId="77777777" w:rsidR="007839DA" w:rsidRPr="007839DA" w:rsidRDefault="007839DA" w:rsidP="007839DA">
      <w:pPr>
        <w:numPr>
          <w:ilvl w:val="0"/>
          <w:numId w:val="220"/>
        </w:numPr>
        <w:rPr>
          <w:lang w:val="en-IN"/>
        </w:rPr>
      </w:pPr>
      <w:r w:rsidRPr="007839DA">
        <w:rPr>
          <w:lang w:val="en-IN"/>
        </w:rPr>
        <w:t>Ranges from -1 to +1, where 0 indicates no association.</w:t>
      </w:r>
    </w:p>
    <w:p w14:paraId="58465FBE" w14:textId="77777777" w:rsidR="007839DA" w:rsidRDefault="007839DA" w:rsidP="007839DA">
      <w:pPr>
        <w:numPr>
          <w:ilvl w:val="0"/>
          <w:numId w:val="220"/>
        </w:numPr>
        <w:rPr>
          <w:lang w:val="en-IN"/>
        </w:rPr>
      </w:pPr>
      <w:r w:rsidRPr="007839DA">
        <w:rPr>
          <w:lang w:val="en-IN"/>
        </w:rPr>
        <w:t>Used in categorical data analysis.</w:t>
      </w:r>
    </w:p>
    <w:p w14:paraId="796B1E9D" w14:textId="77777777" w:rsidR="00C26EF5" w:rsidRPr="007839DA" w:rsidRDefault="00C26EF5" w:rsidP="00C26EF5">
      <w:pPr>
        <w:rPr>
          <w:lang w:val="en-IN"/>
        </w:rPr>
      </w:pPr>
    </w:p>
    <w:p w14:paraId="1ED3EFCA" w14:textId="77777777" w:rsidR="007839DA" w:rsidRPr="007839DA" w:rsidRDefault="007839DA" w:rsidP="00C26EF5">
      <w:pPr>
        <w:rPr>
          <w:b/>
          <w:bCs/>
          <w:lang w:val="en-IN"/>
        </w:rPr>
      </w:pPr>
      <w:r w:rsidRPr="007839DA">
        <w:rPr>
          <w:b/>
          <w:bCs/>
          <w:lang w:val="en-IN"/>
        </w:rPr>
        <w:t>5. Cramér’s V</w:t>
      </w:r>
    </w:p>
    <w:p w14:paraId="43A2E436" w14:textId="77777777" w:rsidR="007839DA" w:rsidRPr="007839DA" w:rsidRDefault="007839DA" w:rsidP="007839DA">
      <w:pPr>
        <w:rPr>
          <w:lang w:val="en-IN"/>
        </w:rPr>
      </w:pPr>
      <w:r w:rsidRPr="007839DA">
        <w:rPr>
          <w:b/>
          <w:bCs/>
          <w:lang w:val="en-IN"/>
        </w:rPr>
        <w:lastRenderedPageBreak/>
        <w:t>Cramér's V</w:t>
      </w:r>
      <w:r w:rsidRPr="007839DA">
        <w:rPr>
          <w:lang w:val="en-IN"/>
        </w:rPr>
        <w:t xml:space="preserve"> is an extension of the Phi coefficient for larger contingency tables. It measures the strength of association between two nominal variables. It is based on chi-square statistics and adjusts for the size of the table.</w:t>
      </w:r>
    </w:p>
    <w:p w14:paraId="5B19BE90" w14:textId="77777777" w:rsidR="007839DA" w:rsidRPr="007839DA" w:rsidRDefault="007839DA" w:rsidP="00C26EF5">
      <w:pPr>
        <w:rPr>
          <w:b/>
          <w:bCs/>
          <w:lang w:val="en-IN"/>
        </w:rPr>
      </w:pPr>
      <w:r w:rsidRPr="007839DA">
        <w:rPr>
          <w:b/>
          <w:bCs/>
          <w:lang w:val="en-IN"/>
        </w:rPr>
        <w:t>Formula:</w:t>
      </w:r>
    </w:p>
    <w:p w14:paraId="2FD94C95" w14:textId="5D801026" w:rsidR="00C26EF5" w:rsidRPr="00C26EF5" w:rsidRDefault="00C26EF5" w:rsidP="00C26EF5">
      <w:pPr>
        <w:jc w:val="center"/>
        <w:rPr>
          <w:b/>
          <w:bCs/>
          <w:lang w:val="en-IN"/>
        </w:rPr>
      </w:pPr>
      <w:r w:rsidRPr="00C26EF5">
        <w:rPr>
          <w:b/>
          <w:bCs/>
          <w:noProof/>
          <w:lang w:val="en-IN"/>
        </w:rPr>
        <w:drawing>
          <wp:inline distT="0" distB="0" distL="0" distR="0" wp14:anchorId="14F8647D" wp14:editId="0B8D95E4">
            <wp:extent cx="6683072" cy="216766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clrChange>
                        <a:clrFrom>
                          <a:srgbClr val="212121"/>
                        </a:clrFrom>
                        <a:clrTo>
                          <a:srgbClr val="212121">
                            <a:alpha val="0"/>
                          </a:srgbClr>
                        </a:clrTo>
                      </a:clrChange>
                    </a:blip>
                    <a:stretch>
                      <a:fillRect/>
                    </a:stretch>
                  </pic:blipFill>
                  <pic:spPr>
                    <a:xfrm>
                      <a:off x="0" y="0"/>
                      <a:ext cx="6693572" cy="2171073"/>
                    </a:xfrm>
                    <a:prstGeom prst="rect">
                      <a:avLst/>
                    </a:prstGeom>
                  </pic:spPr>
                </pic:pic>
              </a:graphicData>
            </a:graphic>
          </wp:inline>
        </w:drawing>
      </w:r>
    </w:p>
    <w:p w14:paraId="181A5277" w14:textId="1D826E97" w:rsidR="007839DA" w:rsidRPr="007839DA" w:rsidRDefault="007839DA" w:rsidP="00C26EF5">
      <w:pPr>
        <w:rPr>
          <w:b/>
          <w:bCs/>
          <w:lang w:val="en-IN"/>
        </w:rPr>
      </w:pPr>
      <w:r w:rsidRPr="007839DA">
        <w:rPr>
          <w:b/>
          <w:bCs/>
          <w:lang w:val="en-IN"/>
        </w:rPr>
        <w:t>Key Properties:</w:t>
      </w:r>
    </w:p>
    <w:p w14:paraId="44DA5614" w14:textId="77777777" w:rsidR="007839DA" w:rsidRPr="007839DA" w:rsidRDefault="007839DA" w:rsidP="007839DA">
      <w:pPr>
        <w:numPr>
          <w:ilvl w:val="0"/>
          <w:numId w:val="222"/>
        </w:numPr>
        <w:rPr>
          <w:lang w:val="en-IN"/>
        </w:rPr>
      </w:pPr>
      <w:r w:rsidRPr="007839DA">
        <w:rPr>
          <w:lang w:val="en-IN"/>
        </w:rPr>
        <w:t>Ranges from 0 to 1, where 0 indicates no association and 1 indicates perfect association.</w:t>
      </w:r>
    </w:p>
    <w:p w14:paraId="0725159C" w14:textId="77777777" w:rsidR="007839DA" w:rsidRPr="007839DA" w:rsidRDefault="007839DA" w:rsidP="007839DA">
      <w:pPr>
        <w:numPr>
          <w:ilvl w:val="0"/>
          <w:numId w:val="222"/>
        </w:numPr>
        <w:rPr>
          <w:lang w:val="en-IN"/>
        </w:rPr>
      </w:pPr>
      <w:r w:rsidRPr="007839DA">
        <w:rPr>
          <w:lang w:val="en-IN"/>
        </w:rPr>
        <w:t>Used for tables larger than 2x2.</w:t>
      </w:r>
    </w:p>
    <w:p w14:paraId="34BABB11" w14:textId="77777777" w:rsidR="007839DA" w:rsidRDefault="007839DA" w:rsidP="007839DA">
      <w:pPr>
        <w:numPr>
          <w:ilvl w:val="0"/>
          <w:numId w:val="222"/>
        </w:numPr>
        <w:rPr>
          <w:lang w:val="en-IN"/>
        </w:rPr>
      </w:pPr>
      <w:r w:rsidRPr="007839DA">
        <w:rPr>
          <w:lang w:val="en-IN"/>
        </w:rPr>
        <w:t>Values near 1 suggest a strong association, but they do not imply causality.</w:t>
      </w:r>
    </w:p>
    <w:p w14:paraId="6403EA14" w14:textId="77777777" w:rsidR="00C26EF5" w:rsidRPr="007839DA" w:rsidRDefault="00C26EF5" w:rsidP="00C26EF5">
      <w:pPr>
        <w:rPr>
          <w:lang w:val="en-IN"/>
        </w:rPr>
      </w:pPr>
    </w:p>
    <w:p w14:paraId="7AA75A42" w14:textId="77777777" w:rsidR="007839DA" w:rsidRPr="007839DA" w:rsidRDefault="007839DA" w:rsidP="00C26EF5">
      <w:pPr>
        <w:rPr>
          <w:b/>
          <w:bCs/>
          <w:lang w:val="en-IN"/>
        </w:rPr>
      </w:pPr>
      <w:r w:rsidRPr="007839DA">
        <w:rPr>
          <w:b/>
          <w:bCs/>
          <w:lang w:val="en-IN"/>
        </w:rPr>
        <w:t>Summary of Use Cases:</w:t>
      </w:r>
    </w:p>
    <w:p w14:paraId="013E8314" w14:textId="77777777" w:rsidR="007839DA" w:rsidRPr="007839DA" w:rsidRDefault="007839DA" w:rsidP="007839DA">
      <w:pPr>
        <w:numPr>
          <w:ilvl w:val="0"/>
          <w:numId w:val="223"/>
        </w:numPr>
        <w:rPr>
          <w:lang w:val="en-IN"/>
        </w:rPr>
      </w:pPr>
      <w:r w:rsidRPr="007839DA">
        <w:rPr>
          <w:b/>
          <w:bCs/>
          <w:lang w:val="en-IN"/>
        </w:rPr>
        <w:t>Pearson</w:t>
      </w:r>
      <w:r w:rsidRPr="007839DA">
        <w:rPr>
          <w:lang w:val="en-IN"/>
        </w:rPr>
        <w:t>: Linear relationships between continuous variables.</w:t>
      </w:r>
    </w:p>
    <w:p w14:paraId="5637355C" w14:textId="77777777" w:rsidR="007839DA" w:rsidRPr="007839DA" w:rsidRDefault="007839DA" w:rsidP="007839DA">
      <w:pPr>
        <w:numPr>
          <w:ilvl w:val="0"/>
          <w:numId w:val="223"/>
        </w:numPr>
        <w:rPr>
          <w:lang w:val="en-IN"/>
        </w:rPr>
      </w:pPr>
      <w:r w:rsidRPr="007839DA">
        <w:rPr>
          <w:b/>
          <w:bCs/>
          <w:lang w:val="en-IN"/>
        </w:rPr>
        <w:t>Spearman</w:t>
      </w:r>
      <w:r w:rsidRPr="007839DA">
        <w:rPr>
          <w:lang w:val="en-IN"/>
        </w:rPr>
        <w:t>: Non-parametric data or when data has a monotonic relationship.</w:t>
      </w:r>
    </w:p>
    <w:p w14:paraId="1F06F2E0" w14:textId="77777777" w:rsidR="007839DA" w:rsidRPr="007839DA" w:rsidRDefault="007839DA" w:rsidP="007839DA">
      <w:pPr>
        <w:numPr>
          <w:ilvl w:val="0"/>
          <w:numId w:val="223"/>
        </w:numPr>
        <w:rPr>
          <w:lang w:val="en-IN"/>
        </w:rPr>
      </w:pPr>
      <w:r w:rsidRPr="007839DA">
        <w:rPr>
          <w:b/>
          <w:bCs/>
          <w:lang w:val="en-IN"/>
        </w:rPr>
        <w:t>Kendall</w:t>
      </w:r>
      <w:r w:rsidRPr="007839DA">
        <w:rPr>
          <w:lang w:val="en-IN"/>
        </w:rPr>
        <w:t>: Ranked data, especially with small sample sizes or tied ranks.</w:t>
      </w:r>
    </w:p>
    <w:p w14:paraId="68A04241" w14:textId="77777777" w:rsidR="007839DA" w:rsidRPr="007839DA" w:rsidRDefault="007839DA" w:rsidP="007839DA">
      <w:pPr>
        <w:numPr>
          <w:ilvl w:val="0"/>
          <w:numId w:val="223"/>
        </w:numPr>
        <w:rPr>
          <w:lang w:val="en-IN"/>
        </w:rPr>
      </w:pPr>
      <w:r w:rsidRPr="007839DA">
        <w:rPr>
          <w:b/>
          <w:bCs/>
          <w:lang w:val="en-IN"/>
        </w:rPr>
        <w:t>Phi</w:t>
      </w:r>
      <w:r w:rsidRPr="007839DA">
        <w:rPr>
          <w:lang w:val="en-IN"/>
        </w:rPr>
        <w:t>: Binary categorical data (2x2 contingency tables).</w:t>
      </w:r>
    </w:p>
    <w:p w14:paraId="671AB15F" w14:textId="77777777" w:rsidR="007839DA" w:rsidRPr="007839DA" w:rsidRDefault="007839DA" w:rsidP="007839DA">
      <w:pPr>
        <w:numPr>
          <w:ilvl w:val="0"/>
          <w:numId w:val="223"/>
        </w:numPr>
        <w:rPr>
          <w:lang w:val="en-IN"/>
        </w:rPr>
      </w:pPr>
      <w:r w:rsidRPr="007839DA">
        <w:rPr>
          <w:b/>
          <w:bCs/>
          <w:lang w:val="en-IN"/>
        </w:rPr>
        <w:t>Cramér's V</w:t>
      </w:r>
      <w:r w:rsidRPr="007839DA">
        <w:rPr>
          <w:lang w:val="en-IN"/>
        </w:rPr>
        <w:t>: Nominal data in larger contingency tables.</w:t>
      </w:r>
    </w:p>
    <w:p w14:paraId="2192E3AB" w14:textId="77777777" w:rsidR="0017434D" w:rsidRDefault="0017434D" w:rsidP="0017434D">
      <w:pPr>
        <w:rPr>
          <w:lang w:val="en-IN"/>
        </w:rPr>
      </w:pPr>
    </w:p>
    <w:p w14:paraId="20560A08" w14:textId="77777777" w:rsidR="00F938EB" w:rsidRPr="00F938EB" w:rsidRDefault="00F938EB" w:rsidP="00F938EB">
      <w:pPr>
        <w:jc w:val="center"/>
        <w:rPr>
          <w:lang w:val="en-IN"/>
        </w:rPr>
      </w:pPr>
    </w:p>
    <w:p w14:paraId="3A0F302B" w14:textId="59AF3A5A" w:rsidR="00F938EB" w:rsidRPr="00F938EB" w:rsidRDefault="00F938EB" w:rsidP="00F938EB">
      <w:pPr>
        <w:pStyle w:val="Heading3"/>
        <w:rPr>
          <w:lang w:val="en-IN"/>
        </w:rPr>
      </w:pPr>
      <w:bookmarkStart w:id="43" w:name="_Toc181022394"/>
      <w:r w:rsidRPr="00F938EB">
        <w:rPr>
          <w:lang w:val="en-IN"/>
        </w:rPr>
        <w:t>Difference between Covariance and Correlation</w:t>
      </w:r>
      <w:bookmarkEnd w:id="43"/>
    </w:p>
    <w:tbl>
      <w:tblPr>
        <w:tblStyle w:val="TableGridLight"/>
        <w:tblW w:w="0" w:type="auto"/>
        <w:tblLook w:val="04A0" w:firstRow="1" w:lastRow="0" w:firstColumn="1" w:lastColumn="0" w:noHBand="0" w:noVBand="1"/>
      </w:tblPr>
      <w:tblGrid>
        <w:gridCol w:w="4946"/>
        <w:gridCol w:w="5844"/>
      </w:tblGrid>
      <w:tr w:rsidR="00F938EB" w:rsidRPr="00F938EB" w14:paraId="238F971B" w14:textId="77777777" w:rsidTr="00F938EB">
        <w:tc>
          <w:tcPr>
            <w:tcW w:w="0" w:type="auto"/>
            <w:shd w:val="clear" w:color="auto" w:fill="FFC000"/>
            <w:hideMark/>
          </w:tcPr>
          <w:p w14:paraId="73B7A521" w14:textId="77777777" w:rsidR="00F938EB" w:rsidRPr="00F938EB" w:rsidRDefault="00F938EB" w:rsidP="00F938EB">
            <w:pPr>
              <w:rPr>
                <w:b/>
                <w:bCs/>
                <w:lang w:val="en-IN"/>
              </w:rPr>
            </w:pPr>
            <w:r w:rsidRPr="00F938EB">
              <w:rPr>
                <w:b/>
                <w:bCs/>
                <w:lang w:val="en-IN"/>
              </w:rPr>
              <w:t>Covariance</w:t>
            </w:r>
          </w:p>
        </w:tc>
        <w:tc>
          <w:tcPr>
            <w:tcW w:w="0" w:type="auto"/>
            <w:shd w:val="clear" w:color="auto" w:fill="FFC000"/>
            <w:hideMark/>
          </w:tcPr>
          <w:p w14:paraId="6746D613" w14:textId="77777777" w:rsidR="00F938EB" w:rsidRPr="00F938EB" w:rsidRDefault="00F938EB" w:rsidP="00F938EB">
            <w:pPr>
              <w:rPr>
                <w:b/>
                <w:bCs/>
                <w:lang w:val="en-IN"/>
              </w:rPr>
            </w:pPr>
            <w:r w:rsidRPr="00F938EB">
              <w:rPr>
                <w:b/>
                <w:bCs/>
                <w:lang w:val="en-IN"/>
              </w:rPr>
              <w:t>Correlation</w:t>
            </w:r>
          </w:p>
        </w:tc>
      </w:tr>
      <w:tr w:rsidR="00F938EB" w:rsidRPr="00F938EB" w14:paraId="05494722" w14:textId="77777777" w:rsidTr="00F938EB">
        <w:tc>
          <w:tcPr>
            <w:tcW w:w="0" w:type="auto"/>
            <w:hideMark/>
          </w:tcPr>
          <w:p w14:paraId="56A4B87B" w14:textId="77777777" w:rsidR="00F938EB" w:rsidRPr="00F938EB" w:rsidRDefault="00F938EB" w:rsidP="00F938EB">
            <w:pPr>
              <w:rPr>
                <w:lang w:val="en-IN"/>
              </w:rPr>
            </w:pPr>
            <w:r w:rsidRPr="00F938EB">
              <w:rPr>
                <w:lang w:val="en-IN"/>
              </w:rPr>
              <w:t>Covariance is a measure of how much two random variables vary together</w:t>
            </w:r>
          </w:p>
        </w:tc>
        <w:tc>
          <w:tcPr>
            <w:tcW w:w="0" w:type="auto"/>
            <w:hideMark/>
          </w:tcPr>
          <w:p w14:paraId="08462014" w14:textId="77777777" w:rsidR="00F938EB" w:rsidRPr="00F938EB" w:rsidRDefault="00F938EB" w:rsidP="00F938EB">
            <w:pPr>
              <w:rPr>
                <w:lang w:val="en-IN"/>
              </w:rPr>
            </w:pPr>
            <w:r w:rsidRPr="00F938EB">
              <w:rPr>
                <w:lang w:val="en-IN"/>
              </w:rPr>
              <w:t>Correlation is a statistical measure that indicates how strongly two variables are related.</w:t>
            </w:r>
          </w:p>
        </w:tc>
      </w:tr>
      <w:tr w:rsidR="00F938EB" w:rsidRPr="00F938EB" w14:paraId="54A5B9E2" w14:textId="77777777" w:rsidTr="00F938EB">
        <w:tc>
          <w:tcPr>
            <w:tcW w:w="0" w:type="auto"/>
            <w:hideMark/>
          </w:tcPr>
          <w:p w14:paraId="673A88BD" w14:textId="77777777" w:rsidR="00F938EB" w:rsidRPr="00F938EB" w:rsidRDefault="00F938EB" w:rsidP="00F938EB">
            <w:pPr>
              <w:rPr>
                <w:lang w:val="en-IN"/>
              </w:rPr>
            </w:pPr>
            <w:r w:rsidRPr="00F938EB">
              <w:rPr>
                <w:lang w:val="en-IN"/>
              </w:rPr>
              <w:t>Involves the relationship between two variables or data sets</w:t>
            </w:r>
          </w:p>
        </w:tc>
        <w:tc>
          <w:tcPr>
            <w:tcW w:w="0" w:type="auto"/>
            <w:hideMark/>
          </w:tcPr>
          <w:p w14:paraId="4B9CAD00" w14:textId="77777777" w:rsidR="00F938EB" w:rsidRPr="00F938EB" w:rsidRDefault="00F938EB" w:rsidP="00F938EB">
            <w:pPr>
              <w:rPr>
                <w:lang w:val="en-IN"/>
              </w:rPr>
            </w:pPr>
            <w:r w:rsidRPr="00F938EB">
              <w:rPr>
                <w:lang w:val="en-IN"/>
              </w:rPr>
              <w:t>Involves the relationship between multiple variables as well</w:t>
            </w:r>
          </w:p>
        </w:tc>
      </w:tr>
      <w:tr w:rsidR="00F938EB" w:rsidRPr="00F938EB" w14:paraId="225C24F0" w14:textId="77777777" w:rsidTr="00F938EB">
        <w:tc>
          <w:tcPr>
            <w:tcW w:w="0" w:type="auto"/>
            <w:hideMark/>
          </w:tcPr>
          <w:p w14:paraId="74D8E79E" w14:textId="77777777" w:rsidR="00F938EB" w:rsidRPr="00F938EB" w:rsidRDefault="00F938EB" w:rsidP="00F938EB">
            <w:pPr>
              <w:rPr>
                <w:lang w:val="en-IN"/>
              </w:rPr>
            </w:pPr>
            <w:r w:rsidRPr="00F938EB">
              <w:rPr>
                <w:lang w:val="en-IN"/>
              </w:rPr>
              <w:t>Lie between -infinity and +infinity</w:t>
            </w:r>
          </w:p>
        </w:tc>
        <w:tc>
          <w:tcPr>
            <w:tcW w:w="0" w:type="auto"/>
            <w:hideMark/>
          </w:tcPr>
          <w:p w14:paraId="403A9468" w14:textId="77777777" w:rsidR="00F938EB" w:rsidRPr="00F938EB" w:rsidRDefault="00F938EB" w:rsidP="00F938EB">
            <w:pPr>
              <w:rPr>
                <w:lang w:val="en-IN"/>
              </w:rPr>
            </w:pPr>
            <w:r w:rsidRPr="00F938EB">
              <w:rPr>
                <w:lang w:val="en-IN"/>
              </w:rPr>
              <w:t>Lie between -1 and +1</w:t>
            </w:r>
          </w:p>
        </w:tc>
      </w:tr>
      <w:tr w:rsidR="00F938EB" w:rsidRPr="00F938EB" w14:paraId="03EE0DF8" w14:textId="77777777" w:rsidTr="00F938EB">
        <w:tc>
          <w:tcPr>
            <w:tcW w:w="0" w:type="auto"/>
            <w:hideMark/>
          </w:tcPr>
          <w:p w14:paraId="4401C5C8" w14:textId="77777777" w:rsidR="00F938EB" w:rsidRPr="00F938EB" w:rsidRDefault="00F938EB" w:rsidP="00F938EB">
            <w:pPr>
              <w:rPr>
                <w:lang w:val="en-IN"/>
              </w:rPr>
            </w:pPr>
            <w:r w:rsidRPr="00F938EB">
              <w:rPr>
                <w:lang w:val="en-IN"/>
              </w:rPr>
              <w:t>Measure of correlation</w:t>
            </w:r>
          </w:p>
        </w:tc>
        <w:tc>
          <w:tcPr>
            <w:tcW w:w="0" w:type="auto"/>
            <w:hideMark/>
          </w:tcPr>
          <w:p w14:paraId="130D6526" w14:textId="77777777" w:rsidR="00F938EB" w:rsidRPr="00F938EB" w:rsidRDefault="00F938EB" w:rsidP="00F938EB">
            <w:pPr>
              <w:rPr>
                <w:lang w:val="en-IN"/>
              </w:rPr>
            </w:pPr>
            <w:r w:rsidRPr="00F938EB">
              <w:rPr>
                <w:lang w:val="en-IN"/>
              </w:rPr>
              <w:t>Scaled version of covariance</w:t>
            </w:r>
          </w:p>
        </w:tc>
      </w:tr>
      <w:tr w:rsidR="00F938EB" w:rsidRPr="00F938EB" w14:paraId="3A7D2480" w14:textId="77777777" w:rsidTr="00F938EB">
        <w:tc>
          <w:tcPr>
            <w:tcW w:w="0" w:type="auto"/>
            <w:hideMark/>
          </w:tcPr>
          <w:p w14:paraId="5E9A882F" w14:textId="77777777" w:rsidR="00F938EB" w:rsidRPr="00F938EB" w:rsidRDefault="00F938EB" w:rsidP="00F938EB">
            <w:pPr>
              <w:rPr>
                <w:lang w:val="en-IN"/>
              </w:rPr>
            </w:pPr>
            <w:r w:rsidRPr="00F938EB">
              <w:rPr>
                <w:lang w:val="en-IN"/>
              </w:rPr>
              <w:t>Provides direction of relationship</w:t>
            </w:r>
          </w:p>
        </w:tc>
        <w:tc>
          <w:tcPr>
            <w:tcW w:w="0" w:type="auto"/>
            <w:hideMark/>
          </w:tcPr>
          <w:p w14:paraId="6967498A" w14:textId="77777777" w:rsidR="00F938EB" w:rsidRPr="00F938EB" w:rsidRDefault="00F938EB" w:rsidP="00F938EB">
            <w:pPr>
              <w:rPr>
                <w:lang w:val="en-IN"/>
              </w:rPr>
            </w:pPr>
            <w:r w:rsidRPr="00F938EB">
              <w:rPr>
                <w:lang w:val="en-IN"/>
              </w:rPr>
              <w:t>Provides direction and strength of relationship</w:t>
            </w:r>
          </w:p>
        </w:tc>
      </w:tr>
      <w:tr w:rsidR="00F938EB" w:rsidRPr="00F938EB" w14:paraId="15966436" w14:textId="77777777" w:rsidTr="00F938EB">
        <w:tc>
          <w:tcPr>
            <w:tcW w:w="0" w:type="auto"/>
            <w:hideMark/>
          </w:tcPr>
          <w:p w14:paraId="6DEE1585" w14:textId="77777777" w:rsidR="00F938EB" w:rsidRPr="00F938EB" w:rsidRDefault="00F938EB" w:rsidP="00F938EB">
            <w:pPr>
              <w:rPr>
                <w:lang w:val="en-IN"/>
              </w:rPr>
            </w:pPr>
            <w:r w:rsidRPr="00F938EB">
              <w:rPr>
                <w:lang w:val="en-IN"/>
              </w:rPr>
              <w:t>Dependent on scale of variable</w:t>
            </w:r>
          </w:p>
        </w:tc>
        <w:tc>
          <w:tcPr>
            <w:tcW w:w="0" w:type="auto"/>
            <w:hideMark/>
          </w:tcPr>
          <w:p w14:paraId="61BC730B" w14:textId="77777777" w:rsidR="00F938EB" w:rsidRPr="00F938EB" w:rsidRDefault="00F938EB" w:rsidP="00F938EB">
            <w:pPr>
              <w:rPr>
                <w:lang w:val="en-IN"/>
              </w:rPr>
            </w:pPr>
            <w:r w:rsidRPr="00F938EB">
              <w:rPr>
                <w:lang w:val="en-IN"/>
              </w:rPr>
              <w:t>Independent on scale of variable</w:t>
            </w:r>
          </w:p>
        </w:tc>
      </w:tr>
      <w:tr w:rsidR="00F938EB" w:rsidRPr="00F938EB" w14:paraId="20B09D44" w14:textId="77777777" w:rsidTr="00F938EB">
        <w:tc>
          <w:tcPr>
            <w:tcW w:w="0" w:type="auto"/>
            <w:hideMark/>
          </w:tcPr>
          <w:p w14:paraId="458F1EB8" w14:textId="77777777" w:rsidR="00F938EB" w:rsidRPr="00F938EB" w:rsidRDefault="00F938EB" w:rsidP="00F938EB">
            <w:pPr>
              <w:rPr>
                <w:lang w:val="en-IN"/>
              </w:rPr>
            </w:pPr>
            <w:r w:rsidRPr="00F938EB">
              <w:rPr>
                <w:lang w:val="en-IN"/>
              </w:rPr>
              <w:t>Have dimensions</w:t>
            </w:r>
          </w:p>
        </w:tc>
        <w:tc>
          <w:tcPr>
            <w:tcW w:w="0" w:type="auto"/>
            <w:hideMark/>
          </w:tcPr>
          <w:p w14:paraId="1E9A4E0A" w14:textId="77777777" w:rsidR="00F938EB" w:rsidRPr="00F938EB" w:rsidRDefault="00F938EB" w:rsidP="00F938EB">
            <w:pPr>
              <w:rPr>
                <w:lang w:val="en-IN"/>
              </w:rPr>
            </w:pPr>
            <w:r w:rsidRPr="00F938EB">
              <w:rPr>
                <w:lang w:val="en-IN"/>
              </w:rPr>
              <w:t>Dimensionless</w:t>
            </w:r>
          </w:p>
        </w:tc>
      </w:tr>
    </w:tbl>
    <w:p w14:paraId="601ED38C" w14:textId="77777777" w:rsidR="00F938EB" w:rsidRDefault="00F938EB" w:rsidP="00F938EB">
      <w:pPr>
        <w:ind w:left="851"/>
        <w:rPr>
          <w:b/>
          <w:bCs/>
          <w:lang w:val="en-IN"/>
        </w:rPr>
      </w:pPr>
    </w:p>
    <w:p w14:paraId="328E060E" w14:textId="1FCB94F9" w:rsidR="00F938EB" w:rsidRPr="00F938EB" w:rsidRDefault="00F938EB" w:rsidP="00F938EB">
      <w:pPr>
        <w:pStyle w:val="Heading3"/>
        <w:rPr>
          <w:lang w:val="en-IN"/>
        </w:rPr>
      </w:pPr>
      <w:bookmarkStart w:id="44" w:name="_Toc181022395"/>
      <w:r w:rsidRPr="00F938EB">
        <w:rPr>
          <w:lang w:val="en-IN"/>
        </w:rPr>
        <w:lastRenderedPageBreak/>
        <w:t>Applications of Covariance and Correlation</w:t>
      </w:r>
      <w:bookmarkEnd w:id="44"/>
    </w:p>
    <w:p w14:paraId="0D8B2473" w14:textId="77777777" w:rsidR="00F938EB" w:rsidRPr="00F938EB" w:rsidRDefault="00F938EB" w:rsidP="00F938EB">
      <w:pPr>
        <w:pStyle w:val="Heading4"/>
        <w:rPr>
          <w:lang w:val="en-IN"/>
        </w:rPr>
      </w:pPr>
      <w:r w:rsidRPr="00F938EB">
        <w:rPr>
          <w:lang w:val="en-IN"/>
        </w:rPr>
        <w:t>Applications of Covariance</w:t>
      </w:r>
    </w:p>
    <w:p w14:paraId="2E020FB1" w14:textId="77777777" w:rsidR="00F938EB" w:rsidRPr="00F938EB" w:rsidRDefault="00F938EB" w:rsidP="00F938EB">
      <w:pPr>
        <w:numPr>
          <w:ilvl w:val="0"/>
          <w:numId w:val="187"/>
        </w:numPr>
        <w:rPr>
          <w:lang w:val="en-IN"/>
        </w:rPr>
      </w:pPr>
      <w:r w:rsidRPr="00F938EB">
        <w:rPr>
          <w:b/>
          <w:bCs/>
          <w:lang w:val="en-IN"/>
        </w:rPr>
        <w:t>Portfolio Management in Finance</w:t>
      </w:r>
      <w:r w:rsidRPr="00F938EB">
        <w:rPr>
          <w:lang w:val="en-IN"/>
        </w:rPr>
        <w:t>: Covariance is used to measure how different stocks or financial assets move together, aiding in portfolio diversification to minimize risk.</w:t>
      </w:r>
    </w:p>
    <w:p w14:paraId="2020D0D2" w14:textId="77777777" w:rsidR="00F938EB" w:rsidRPr="00F938EB" w:rsidRDefault="00F938EB" w:rsidP="00F938EB">
      <w:pPr>
        <w:numPr>
          <w:ilvl w:val="0"/>
          <w:numId w:val="188"/>
        </w:numPr>
        <w:rPr>
          <w:lang w:val="en-IN"/>
        </w:rPr>
      </w:pPr>
      <w:r w:rsidRPr="00F938EB">
        <w:rPr>
          <w:b/>
          <w:bCs/>
          <w:lang w:val="en-IN"/>
        </w:rPr>
        <w:t>Genetics</w:t>
      </w:r>
      <w:r w:rsidRPr="00F938EB">
        <w:rPr>
          <w:lang w:val="en-IN"/>
        </w:rPr>
        <w:t>: In genetics, covariance can help understand the relationship between different genetic traits and how they vary together.</w:t>
      </w:r>
    </w:p>
    <w:p w14:paraId="25F7C1C3" w14:textId="77777777" w:rsidR="00F938EB" w:rsidRPr="00F938EB" w:rsidRDefault="00F938EB" w:rsidP="00F938EB">
      <w:pPr>
        <w:numPr>
          <w:ilvl w:val="0"/>
          <w:numId w:val="189"/>
        </w:numPr>
        <w:rPr>
          <w:lang w:val="en-IN"/>
        </w:rPr>
      </w:pPr>
      <w:r w:rsidRPr="00F938EB">
        <w:rPr>
          <w:b/>
          <w:bCs/>
          <w:lang w:val="en-IN"/>
        </w:rPr>
        <w:t>Econometrics</w:t>
      </w:r>
      <w:r w:rsidRPr="00F938EB">
        <w:rPr>
          <w:lang w:val="en-IN"/>
        </w:rPr>
        <w:t>: Covariance is employed to study the relationship between different economic indicators, such as the relationship between GDP growth and inflation rates.</w:t>
      </w:r>
    </w:p>
    <w:p w14:paraId="2CD11588" w14:textId="18C0F7C8" w:rsidR="00F938EB" w:rsidRPr="00F938EB" w:rsidRDefault="00F938EB" w:rsidP="00F938EB">
      <w:pPr>
        <w:numPr>
          <w:ilvl w:val="0"/>
          <w:numId w:val="190"/>
        </w:numPr>
        <w:rPr>
          <w:lang w:val="en-IN"/>
        </w:rPr>
      </w:pPr>
      <w:r w:rsidRPr="00F938EB">
        <w:rPr>
          <w:b/>
          <w:bCs/>
          <w:lang w:val="en-IN"/>
        </w:rPr>
        <w:t>Signal Processing</w:t>
      </w:r>
      <w:r w:rsidRPr="00F938EB">
        <w:rPr>
          <w:lang w:val="en-IN"/>
        </w:rPr>
        <w:t>: Covariance is used to analyse and filter signals in various forms, including audio and image signals.</w:t>
      </w:r>
    </w:p>
    <w:p w14:paraId="6C33C504" w14:textId="77777777" w:rsidR="00F938EB" w:rsidRPr="00F938EB" w:rsidRDefault="00F938EB" w:rsidP="00F938EB">
      <w:pPr>
        <w:numPr>
          <w:ilvl w:val="0"/>
          <w:numId w:val="191"/>
        </w:numPr>
        <w:rPr>
          <w:lang w:val="en-IN"/>
        </w:rPr>
      </w:pPr>
      <w:r w:rsidRPr="00F938EB">
        <w:rPr>
          <w:b/>
          <w:bCs/>
          <w:lang w:val="en-IN"/>
        </w:rPr>
        <w:t>Environmental Science</w:t>
      </w:r>
      <w:r w:rsidRPr="00F938EB">
        <w:rPr>
          <w:lang w:val="en-IN"/>
        </w:rPr>
        <w:t>: Covariance is applied to study relationships between environmental variables, such as temperature and humidity changes over time.</w:t>
      </w:r>
    </w:p>
    <w:p w14:paraId="191A16A7" w14:textId="77777777" w:rsidR="00F938EB" w:rsidRPr="00F938EB" w:rsidRDefault="00F938EB" w:rsidP="00F938EB">
      <w:pPr>
        <w:pStyle w:val="Heading4"/>
        <w:rPr>
          <w:lang w:val="en-IN"/>
        </w:rPr>
      </w:pPr>
      <w:r w:rsidRPr="00F938EB">
        <w:rPr>
          <w:lang w:val="en-IN"/>
        </w:rPr>
        <w:t>Applications of Correlation</w:t>
      </w:r>
    </w:p>
    <w:p w14:paraId="18E3C33C" w14:textId="4D41F0D0" w:rsidR="00F938EB" w:rsidRPr="00F938EB" w:rsidRDefault="00F938EB" w:rsidP="00F938EB">
      <w:pPr>
        <w:numPr>
          <w:ilvl w:val="0"/>
          <w:numId w:val="192"/>
        </w:numPr>
        <w:rPr>
          <w:lang w:val="en-IN"/>
        </w:rPr>
      </w:pPr>
      <w:r w:rsidRPr="00F938EB">
        <w:rPr>
          <w:b/>
          <w:bCs/>
          <w:lang w:val="en-IN"/>
        </w:rPr>
        <w:t>Market Research</w:t>
      </w:r>
      <w:r w:rsidRPr="00F938EB">
        <w:rPr>
          <w:lang w:val="en-IN"/>
        </w:rPr>
        <w:t>: Correlation is used to identify relationships between consumer behaviour and sales trends, helping businesses make informed marketing decisions.</w:t>
      </w:r>
    </w:p>
    <w:p w14:paraId="74C5A1F8" w14:textId="77777777" w:rsidR="00F938EB" w:rsidRPr="00F938EB" w:rsidRDefault="00F938EB" w:rsidP="00F938EB">
      <w:pPr>
        <w:numPr>
          <w:ilvl w:val="0"/>
          <w:numId w:val="193"/>
        </w:numPr>
        <w:rPr>
          <w:lang w:val="en-IN"/>
        </w:rPr>
      </w:pPr>
      <w:r w:rsidRPr="00F938EB">
        <w:rPr>
          <w:b/>
          <w:bCs/>
          <w:lang w:val="en-IN"/>
        </w:rPr>
        <w:t>Medical Research</w:t>
      </w:r>
      <w:r w:rsidRPr="00F938EB">
        <w:rPr>
          <w:lang w:val="en-IN"/>
        </w:rPr>
        <w:t>: Correlation helps in understanding the relationship between different health indicators, such as the correlation between blood pressure and cholesterol levels.</w:t>
      </w:r>
    </w:p>
    <w:p w14:paraId="5CE3AABE" w14:textId="67BCA845" w:rsidR="00F938EB" w:rsidRPr="00F938EB" w:rsidRDefault="00F938EB" w:rsidP="00F938EB">
      <w:pPr>
        <w:numPr>
          <w:ilvl w:val="0"/>
          <w:numId w:val="194"/>
        </w:numPr>
        <w:rPr>
          <w:lang w:val="en-IN"/>
        </w:rPr>
      </w:pPr>
      <w:r w:rsidRPr="00F938EB">
        <w:rPr>
          <w:b/>
          <w:bCs/>
          <w:lang w:val="en-IN"/>
        </w:rPr>
        <w:t>Weather Forecasting</w:t>
      </w:r>
      <w:r w:rsidRPr="00F938EB">
        <w:rPr>
          <w:lang w:val="en-IN"/>
        </w:rPr>
        <w:t>: Correlation is used to analyse the relationship between various meteorological variables, such as temperature and humidity, to improve weather predictions.</w:t>
      </w:r>
    </w:p>
    <w:p w14:paraId="251A1A69" w14:textId="77777777" w:rsidR="00F938EB" w:rsidRPr="00F938EB" w:rsidRDefault="00F938EB" w:rsidP="00F938EB">
      <w:pPr>
        <w:numPr>
          <w:ilvl w:val="0"/>
          <w:numId w:val="195"/>
        </w:numPr>
        <w:rPr>
          <w:lang w:val="en-IN"/>
        </w:rPr>
      </w:pPr>
      <w:r w:rsidRPr="00F938EB">
        <w:rPr>
          <w:b/>
          <w:bCs/>
          <w:lang w:val="en-IN"/>
        </w:rPr>
        <w:t>Machine Learning</w:t>
      </w:r>
      <w:r w:rsidRPr="00F938EB">
        <w:rPr>
          <w:lang w:val="en-IN"/>
        </w:rPr>
        <w:t>: Correlation analysis is used in feature selection to identify which variables have strong relationships with the target variable, improving model accuracy.</w:t>
      </w:r>
    </w:p>
    <w:p w14:paraId="37457458" w14:textId="77777777" w:rsidR="00F938EB" w:rsidRDefault="00F938EB" w:rsidP="00F938EB"/>
    <w:p w14:paraId="614A3F7B" w14:textId="7C485A1D" w:rsidR="004163AB" w:rsidRPr="00BF0BC6" w:rsidRDefault="004163AB" w:rsidP="008B1D78">
      <w:r>
        <w:br w:type="page"/>
      </w:r>
    </w:p>
    <w:p w14:paraId="6C2A4569" w14:textId="48C96FE0" w:rsidR="003E4D02" w:rsidRDefault="00DF7B1E" w:rsidP="00DF7B1E">
      <w:pPr>
        <w:pStyle w:val="Heading1"/>
      </w:pPr>
      <w:bookmarkStart w:id="45" w:name="_Toc181022396"/>
      <w:r w:rsidRPr="00DF7B1E">
        <w:lastRenderedPageBreak/>
        <w:t>Data and It’s Processing</w:t>
      </w:r>
      <w:r w:rsidR="00857871">
        <w:t xml:space="preserve"> (</w:t>
      </w:r>
      <w:hyperlink r:id="rId72" w:history="1">
        <w:r w:rsidR="00857871" w:rsidRPr="00857871">
          <w:rPr>
            <w:rStyle w:val="Hyperlink"/>
          </w:rPr>
          <w:t>Link</w:t>
        </w:r>
      </w:hyperlink>
      <w:r w:rsidR="00857871">
        <w:t>)</w:t>
      </w:r>
      <w:bookmarkEnd w:id="45"/>
    </w:p>
    <w:p w14:paraId="2CAE572B" w14:textId="4BC87E2C" w:rsidR="00DF7B1E" w:rsidRDefault="00B32894" w:rsidP="00DF7B1E">
      <w:r w:rsidRPr="00B32894">
        <w:t>Data Processing is the task of converting data from a given form to a much more usable and desired form i.e. making it more meaningful and informative</w:t>
      </w:r>
      <w:r>
        <w:t>.</w:t>
      </w:r>
    </w:p>
    <w:p w14:paraId="4B151155" w14:textId="5B4118BE" w:rsidR="00B32894" w:rsidRDefault="00B32894" w:rsidP="0097505D">
      <w:pPr>
        <w:jc w:val="center"/>
      </w:pPr>
      <w:r>
        <w:rPr>
          <w:noProof/>
        </w:rPr>
        <w:drawing>
          <wp:inline distT="0" distB="0" distL="0" distR="0" wp14:anchorId="77BF7EEF" wp14:editId="368CD242">
            <wp:extent cx="1822398" cy="1702459"/>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847271" cy="1725695"/>
                    </a:xfrm>
                    <a:prstGeom prst="rect">
                      <a:avLst/>
                    </a:prstGeom>
                    <a:noFill/>
                  </pic:spPr>
                </pic:pic>
              </a:graphicData>
            </a:graphic>
          </wp:inline>
        </w:drawing>
      </w:r>
    </w:p>
    <w:p w14:paraId="0B6B4DA6" w14:textId="77777777" w:rsidR="00CF0678" w:rsidRDefault="00CF0678" w:rsidP="00CF0678"/>
    <w:p w14:paraId="2E1D61EF" w14:textId="520D5E13" w:rsidR="00CF0678" w:rsidRDefault="00CF0678" w:rsidP="00CF0678">
      <w:pPr>
        <w:pStyle w:val="Heading2"/>
      </w:pPr>
      <w:bookmarkStart w:id="46" w:name="_Toc181022397"/>
      <w:r>
        <w:t>Data Type</w:t>
      </w:r>
      <w:bookmarkEnd w:id="46"/>
    </w:p>
    <w:p w14:paraId="32E2AF0A" w14:textId="69072EE5" w:rsidR="00CF0678" w:rsidRDefault="00CF0678" w:rsidP="00CF0678">
      <w:r w:rsidRPr="00CF0678">
        <w:t>Big Data includes huge volume, high velocity, and extensible variety of data. There are 3 types: Structured data, Semi-structured data, and Unstructured data.</w:t>
      </w:r>
    </w:p>
    <w:p w14:paraId="77DF011C" w14:textId="77777777" w:rsidR="00CF0678" w:rsidRPr="00CF0678" w:rsidRDefault="00CF0678" w:rsidP="00CF0678">
      <w:pPr>
        <w:numPr>
          <w:ilvl w:val="0"/>
          <w:numId w:val="207"/>
        </w:numPr>
        <w:jc w:val="left"/>
        <w:rPr>
          <w:lang w:val="en-IN"/>
        </w:rPr>
      </w:pPr>
      <w:r w:rsidRPr="00CF0678">
        <w:rPr>
          <w:b/>
          <w:bCs/>
          <w:lang w:val="en-IN"/>
        </w:rPr>
        <w:t>Structured data</w:t>
      </w:r>
    </w:p>
    <w:p w14:paraId="10FAD53E" w14:textId="77777777" w:rsidR="00CF0678" w:rsidRDefault="00000000" w:rsidP="00CF0678">
      <w:pPr>
        <w:ind w:left="720"/>
        <w:rPr>
          <w:lang w:val="en-IN"/>
        </w:rPr>
      </w:pPr>
      <w:hyperlink r:id="rId74" w:history="1">
        <w:r w:rsidR="00CF0678" w:rsidRPr="00CF0678">
          <w:rPr>
            <w:rStyle w:val="Hyperlink"/>
            <w:lang w:val="en-IN"/>
          </w:rPr>
          <w:t>Structured data</w:t>
        </w:r>
      </w:hyperlink>
      <w:r w:rsidR="00CF0678" w:rsidRPr="00CF0678">
        <w:rPr>
          <w:lang w:val="en-IN"/>
        </w:rPr>
        <w:t> is data whose elements are addressable for effective analysis. It has been organized into a formatted repository that is typically a database. It concerns all data which can be stored in database </w:t>
      </w:r>
      <w:hyperlink r:id="rId75" w:history="1">
        <w:r w:rsidR="00CF0678" w:rsidRPr="00CF0678">
          <w:rPr>
            <w:rStyle w:val="Hyperlink"/>
            <w:lang w:val="en-IN"/>
          </w:rPr>
          <w:t>SQL</w:t>
        </w:r>
      </w:hyperlink>
      <w:r w:rsidR="00CF0678" w:rsidRPr="00CF0678">
        <w:rPr>
          <w:lang w:val="en-IN"/>
        </w:rPr>
        <w:t> in a table with rows and columns. They have relational keys and can easily be mapped into pre-designed fields. Today, those data are most processed in the development and simplest way to manage information. </w:t>
      </w:r>
    </w:p>
    <w:p w14:paraId="04C30482" w14:textId="49F32C64" w:rsidR="00CF0678" w:rsidRPr="00CF0678" w:rsidRDefault="00CF0678" w:rsidP="00CF0678">
      <w:pPr>
        <w:ind w:left="720"/>
        <w:jc w:val="left"/>
        <w:rPr>
          <w:lang w:val="en-IN"/>
        </w:rPr>
      </w:pPr>
      <w:r w:rsidRPr="00CF0678">
        <w:rPr>
          <w:i/>
          <w:iCs/>
          <w:lang w:val="en-IN"/>
        </w:rPr>
        <w:t>Example:</w:t>
      </w:r>
      <w:r w:rsidRPr="00CF0678">
        <w:rPr>
          <w:lang w:val="en-IN"/>
        </w:rPr>
        <w:t> Relational data</w:t>
      </w:r>
      <w:r>
        <w:rPr>
          <w:lang w:val="en-IN"/>
        </w:rPr>
        <w:t xml:space="preserve">, </w:t>
      </w:r>
      <w:r w:rsidRPr="00CF0678">
        <w:rPr>
          <w:lang w:val="en-IN"/>
        </w:rPr>
        <w:t>Spreadsheets such as Excel</w:t>
      </w:r>
      <w:r>
        <w:rPr>
          <w:lang w:val="en-IN"/>
        </w:rPr>
        <w:t xml:space="preserve">, </w:t>
      </w:r>
      <w:r w:rsidRPr="00CF0678">
        <w:rPr>
          <w:lang w:val="en-IN"/>
        </w:rPr>
        <w:t>OLTP Systems</w:t>
      </w:r>
      <w:r>
        <w:rPr>
          <w:lang w:val="en-IN"/>
        </w:rPr>
        <w:t xml:space="preserve">, </w:t>
      </w:r>
      <w:r w:rsidRPr="00CF0678">
        <w:rPr>
          <w:lang w:val="en-IN"/>
        </w:rPr>
        <w:t>Online forms</w:t>
      </w:r>
      <w:r>
        <w:rPr>
          <w:lang w:val="en-IN"/>
        </w:rPr>
        <w:t xml:space="preserve">, </w:t>
      </w:r>
      <w:r w:rsidRPr="00CF0678">
        <w:rPr>
          <w:lang w:val="en-IN"/>
        </w:rPr>
        <w:t>Sensors such as GPS or RFID tags</w:t>
      </w:r>
      <w:r>
        <w:rPr>
          <w:lang w:val="en-IN"/>
        </w:rPr>
        <w:t xml:space="preserve">, </w:t>
      </w:r>
      <w:r w:rsidRPr="00CF0678">
        <w:rPr>
          <w:lang w:val="en-IN"/>
        </w:rPr>
        <w:t>Network and Web server logs</w:t>
      </w:r>
      <w:r>
        <w:rPr>
          <w:lang w:val="en-IN"/>
        </w:rPr>
        <w:t xml:space="preserve">, </w:t>
      </w:r>
      <w:r w:rsidRPr="00CF0678">
        <w:rPr>
          <w:lang w:val="en-IN"/>
        </w:rPr>
        <w:t>medical devices</w:t>
      </w:r>
      <w:r>
        <w:rPr>
          <w:lang w:val="en-IN"/>
        </w:rPr>
        <w:t>.</w:t>
      </w:r>
      <w:r w:rsidRPr="00CF0678">
        <w:rPr>
          <w:lang w:val="en-IN"/>
        </w:rPr>
        <w:br/>
        <w:t> </w:t>
      </w:r>
    </w:p>
    <w:p w14:paraId="3BEE28CC" w14:textId="30B49F8F" w:rsidR="00CF0678" w:rsidRDefault="00CF0678" w:rsidP="00CF0678">
      <w:pPr>
        <w:numPr>
          <w:ilvl w:val="0"/>
          <w:numId w:val="207"/>
        </w:numPr>
        <w:rPr>
          <w:lang w:val="en-IN"/>
        </w:rPr>
      </w:pPr>
      <w:r w:rsidRPr="00CF0678">
        <w:rPr>
          <w:b/>
          <w:bCs/>
          <w:lang w:val="en-IN"/>
        </w:rPr>
        <w:t>Semi-Structured data</w:t>
      </w:r>
    </w:p>
    <w:p w14:paraId="26494528" w14:textId="77777777" w:rsidR="00CF0678" w:rsidRDefault="00000000" w:rsidP="00CF0678">
      <w:pPr>
        <w:ind w:left="720"/>
        <w:rPr>
          <w:lang w:val="en-IN"/>
        </w:rPr>
      </w:pPr>
      <w:hyperlink r:id="rId76" w:history="1">
        <w:r w:rsidR="00CF0678" w:rsidRPr="00CF0678">
          <w:rPr>
            <w:rStyle w:val="Hyperlink"/>
            <w:lang w:val="en-IN"/>
          </w:rPr>
          <w:t>Semi-structured data</w:t>
        </w:r>
      </w:hyperlink>
      <w:r w:rsidR="00CF0678" w:rsidRPr="00CF0678">
        <w:rPr>
          <w:lang w:val="en-IN"/>
        </w:rPr>
        <w:t> is information that does not reside in a relational database but that has some organizational properties that make it easier to analyse. With some processes, you can store them in the relation database (it could be very hard for some kind of semi-structured data), but Semi-structured exist to ease space. </w:t>
      </w:r>
    </w:p>
    <w:p w14:paraId="4890A51A" w14:textId="01D367FF" w:rsidR="00CF0678" w:rsidRPr="00CF0678" w:rsidRDefault="00CF0678" w:rsidP="00CF0678">
      <w:pPr>
        <w:ind w:left="720"/>
        <w:jc w:val="left"/>
        <w:rPr>
          <w:lang w:val="en-IN"/>
        </w:rPr>
      </w:pPr>
      <w:r w:rsidRPr="00CF0678">
        <w:rPr>
          <w:i/>
          <w:iCs/>
          <w:lang w:val="en-IN"/>
        </w:rPr>
        <w:t>Example</w:t>
      </w:r>
      <w:r w:rsidRPr="00CF0678">
        <w:rPr>
          <w:lang w:val="en-IN"/>
        </w:rPr>
        <w:t>: E-mails</w:t>
      </w:r>
      <w:r>
        <w:rPr>
          <w:lang w:val="en-IN"/>
        </w:rPr>
        <w:t xml:space="preserve">, </w:t>
      </w:r>
      <w:r w:rsidRPr="00CF0678">
        <w:rPr>
          <w:lang w:val="en-IN"/>
        </w:rPr>
        <w:t>XML and other markup languages</w:t>
      </w:r>
      <w:r>
        <w:rPr>
          <w:lang w:val="en-IN"/>
        </w:rPr>
        <w:t xml:space="preserve">, </w:t>
      </w:r>
      <w:r w:rsidRPr="00CF0678">
        <w:rPr>
          <w:lang w:val="en-IN"/>
        </w:rPr>
        <w:t>TCP/IP packets</w:t>
      </w:r>
      <w:r>
        <w:rPr>
          <w:lang w:val="en-IN"/>
        </w:rPr>
        <w:t xml:space="preserve">, </w:t>
      </w:r>
      <w:r w:rsidRPr="00CF0678">
        <w:rPr>
          <w:lang w:val="en-IN"/>
        </w:rPr>
        <w:t>Zipped files</w:t>
      </w:r>
      <w:r>
        <w:rPr>
          <w:lang w:val="en-IN"/>
        </w:rPr>
        <w:t xml:space="preserve">, </w:t>
      </w:r>
      <w:r w:rsidRPr="00CF0678">
        <w:rPr>
          <w:lang w:val="en-IN"/>
        </w:rPr>
        <w:t>Web pages</w:t>
      </w:r>
      <w:r w:rsidRPr="00CF0678">
        <w:rPr>
          <w:lang w:val="en-IN"/>
        </w:rPr>
        <w:br/>
      </w:r>
    </w:p>
    <w:p w14:paraId="5CBF579D" w14:textId="77777777" w:rsidR="00CF0678" w:rsidRPr="00CF0678" w:rsidRDefault="00CF0678" w:rsidP="00CF0678">
      <w:pPr>
        <w:numPr>
          <w:ilvl w:val="0"/>
          <w:numId w:val="207"/>
        </w:numPr>
        <w:rPr>
          <w:lang w:val="en-IN"/>
        </w:rPr>
      </w:pPr>
      <w:r w:rsidRPr="00CF0678">
        <w:rPr>
          <w:b/>
          <w:bCs/>
          <w:lang w:val="en-IN"/>
        </w:rPr>
        <w:t>Unstructured data</w:t>
      </w:r>
    </w:p>
    <w:p w14:paraId="53849FD5" w14:textId="569F3BA3" w:rsidR="00AD64D0" w:rsidRPr="00AD64D0" w:rsidRDefault="00000000" w:rsidP="00CD5B56">
      <w:pPr>
        <w:ind w:left="720"/>
        <w:rPr>
          <w:lang w:val="en-IN"/>
        </w:rPr>
      </w:pPr>
      <w:hyperlink r:id="rId77" w:history="1">
        <w:r w:rsidR="00CF0678" w:rsidRPr="00CF0678">
          <w:rPr>
            <w:rStyle w:val="Hyperlink"/>
            <w:lang w:val="en-IN"/>
          </w:rPr>
          <w:t>Unstructured data</w:t>
        </w:r>
      </w:hyperlink>
      <w:r w:rsidR="00CF0678" w:rsidRPr="00CF0678">
        <w:rPr>
          <w:lang w:val="en-IN"/>
        </w:rPr>
        <w:t> is a data which is not organized in a predefined manner or does not have a predefined data model; thus, it is not a good fit for a mainstream relational database. So, for Unstructured data, there are alternative platforms for storing and managing, it is increasingly prevalent in IT systems and is used by organizations in a variety of business intelligence and analytics applications. </w:t>
      </w:r>
      <w:r w:rsidR="00CF0678" w:rsidRPr="00CF0678">
        <w:rPr>
          <w:i/>
          <w:iCs/>
          <w:lang w:val="en-IN"/>
        </w:rPr>
        <w:t>Example</w:t>
      </w:r>
      <w:r w:rsidR="00CF0678" w:rsidRPr="00CF0678">
        <w:rPr>
          <w:lang w:val="en-IN"/>
        </w:rPr>
        <w:t>: Word, PDF, Text, Media logs. </w:t>
      </w:r>
    </w:p>
    <w:p w14:paraId="537A0CD6" w14:textId="19D4E666" w:rsidR="00CD29B7" w:rsidRDefault="00CD29B7" w:rsidP="00CD29B7">
      <w:pPr>
        <w:pStyle w:val="Heading2"/>
      </w:pPr>
      <w:bookmarkStart w:id="47" w:name="_Toc181022398"/>
      <w:r>
        <w:lastRenderedPageBreak/>
        <w:t>Data Cleaning vs Data Preprocessing</w:t>
      </w:r>
      <w:bookmarkEnd w:id="47"/>
    </w:p>
    <w:p w14:paraId="048AC228" w14:textId="7280FDC7" w:rsidR="00A14585" w:rsidRPr="00A14585" w:rsidRDefault="00A14585" w:rsidP="00A14585">
      <w:pPr>
        <w:pStyle w:val="NormalWeb"/>
        <w:numPr>
          <w:ilvl w:val="0"/>
          <w:numId w:val="69"/>
        </w:numPr>
        <w:rPr>
          <w:rFonts w:ascii="Calibri Light" w:hAnsi="Calibri Light" w:cs="Calibri Light"/>
        </w:rPr>
      </w:pPr>
      <w:r w:rsidRPr="00A14585">
        <w:rPr>
          <w:rStyle w:val="Strong"/>
          <w:rFonts w:ascii="Calibri Light" w:hAnsi="Calibri Light" w:cs="Calibri Light"/>
        </w:rPr>
        <w:t>Data Cleaning</w:t>
      </w:r>
      <w:r w:rsidRPr="00A14585">
        <w:rPr>
          <w:rFonts w:ascii="Calibri Light" w:hAnsi="Calibri Light" w:cs="Calibri Light"/>
        </w:rPr>
        <w:t xml:space="preserve"> is the process of fixing or removing incorrect, corrupted, incorrectly formatted, duplicate, or incomplete data. It focuses on ensuring the data is accurate and usable.</w:t>
      </w:r>
    </w:p>
    <w:p w14:paraId="1399C855" w14:textId="5125D4C6" w:rsidR="00CD29B7" w:rsidRDefault="00A14585" w:rsidP="00CD29B7">
      <w:pPr>
        <w:pStyle w:val="NormalWeb"/>
        <w:numPr>
          <w:ilvl w:val="0"/>
          <w:numId w:val="69"/>
        </w:numPr>
        <w:rPr>
          <w:rFonts w:ascii="Calibri Light" w:hAnsi="Calibri Light" w:cs="Calibri Light"/>
        </w:rPr>
      </w:pPr>
      <w:r w:rsidRPr="00A14585">
        <w:rPr>
          <w:rStyle w:val="Strong"/>
          <w:rFonts w:ascii="Calibri Light" w:hAnsi="Calibri Light" w:cs="Calibri Light"/>
        </w:rPr>
        <w:t>Data Preprocessing</w:t>
      </w:r>
      <w:r w:rsidRPr="00A14585">
        <w:rPr>
          <w:rFonts w:ascii="Calibri Light" w:hAnsi="Calibri Light" w:cs="Calibri Light"/>
        </w:rPr>
        <w:t xml:space="preserve"> is a broader concept that involves transforming raw data into an understandable format. It encompasses data cleaning, but also involves other steps like data transformation, scaling, encoding, and feature extraction.</w:t>
      </w:r>
    </w:p>
    <w:p w14:paraId="1B468B54" w14:textId="77777777" w:rsidR="0078660E" w:rsidRPr="00A14585" w:rsidRDefault="0078660E" w:rsidP="0078660E">
      <w:pPr>
        <w:pStyle w:val="Heading2"/>
        <w:rPr>
          <w:lang w:val="en-IN"/>
        </w:rPr>
      </w:pPr>
      <w:bookmarkStart w:id="48" w:name="_Toc181022399"/>
      <w:r>
        <w:rPr>
          <w:lang w:val="en-IN"/>
        </w:rPr>
        <w:t>Data Cleaning (</w:t>
      </w:r>
      <w:hyperlink r:id="rId78" w:history="1">
        <w:r w:rsidRPr="007A7A23">
          <w:rPr>
            <w:rStyle w:val="Hyperlink"/>
            <w:lang w:val="en-IN"/>
          </w:rPr>
          <w:t>Link</w:t>
        </w:r>
      </w:hyperlink>
      <w:r>
        <w:rPr>
          <w:lang w:val="en-IN"/>
        </w:rPr>
        <w:t>)</w:t>
      </w:r>
      <w:bookmarkEnd w:id="48"/>
    </w:p>
    <w:p w14:paraId="7C5BC4CB" w14:textId="77777777" w:rsidR="0078660E" w:rsidRPr="00A14585" w:rsidRDefault="0078660E" w:rsidP="0078660E">
      <w:pPr>
        <w:pStyle w:val="ListParagraph"/>
        <w:numPr>
          <w:ilvl w:val="1"/>
          <w:numId w:val="69"/>
        </w:numPr>
        <w:rPr>
          <w:lang w:val="en-IN" w:eastAsia="en-IN" w:bidi="hi-IN"/>
        </w:rPr>
      </w:pPr>
      <w:r w:rsidRPr="00A14585">
        <w:rPr>
          <w:lang w:val="en-IN" w:eastAsia="en-IN" w:bidi="hi-IN"/>
        </w:rPr>
        <w:t>Handling Missing Values:</w:t>
      </w:r>
    </w:p>
    <w:p w14:paraId="6799912F" w14:textId="77777777" w:rsidR="0078660E" w:rsidRPr="00A95C26" w:rsidRDefault="0078660E" w:rsidP="0078660E">
      <w:pPr>
        <w:pStyle w:val="ListParagraph"/>
        <w:numPr>
          <w:ilvl w:val="0"/>
          <w:numId w:val="98"/>
        </w:numPr>
        <w:rPr>
          <w:lang w:val="en-IN" w:eastAsia="en-IN" w:bidi="hi-IN"/>
        </w:rPr>
      </w:pPr>
      <w:r w:rsidRPr="00A95C26">
        <w:rPr>
          <w:lang w:val="en-IN" w:eastAsia="en-IN" w:bidi="hi-IN"/>
        </w:rPr>
        <w:t>Imputation (mean, median, or mode replacement)</w:t>
      </w:r>
    </w:p>
    <w:p w14:paraId="0963B894" w14:textId="77777777" w:rsidR="0078660E" w:rsidRDefault="0078660E" w:rsidP="002A2A78">
      <w:pPr>
        <w:rPr>
          <w:lang w:val="en-IN" w:eastAsia="en-IN" w:bidi="hi-IN"/>
        </w:rPr>
      </w:pPr>
    </w:p>
    <w:tbl>
      <w:tblPr>
        <w:tblStyle w:val="TableGrid"/>
        <w:tblW w:w="0" w:type="auto"/>
        <w:tblLook w:val="04A0" w:firstRow="1" w:lastRow="0" w:firstColumn="1" w:lastColumn="0" w:noHBand="0" w:noVBand="1"/>
      </w:tblPr>
      <w:tblGrid>
        <w:gridCol w:w="2432"/>
        <w:gridCol w:w="4892"/>
        <w:gridCol w:w="3466"/>
      </w:tblGrid>
      <w:tr w:rsidR="0078660E" w:rsidRPr="002B0576" w14:paraId="58C5AF23" w14:textId="77777777" w:rsidTr="00CD7AD6">
        <w:tc>
          <w:tcPr>
            <w:tcW w:w="0" w:type="auto"/>
            <w:shd w:val="clear" w:color="auto" w:fill="2AC9C9" w:themeFill="accent4" w:themeFillShade="80"/>
            <w:hideMark/>
          </w:tcPr>
          <w:p w14:paraId="51ACCCF2" w14:textId="77777777" w:rsidR="0078660E" w:rsidRPr="002B0576" w:rsidRDefault="0078660E" w:rsidP="00CD7AD6">
            <w:pPr>
              <w:jc w:val="left"/>
              <w:rPr>
                <w:b/>
                <w:bCs/>
                <w:lang w:val="en-IN" w:eastAsia="en-IN" w:bidi="hi-IN"/>
              </w:rPr>
            </w:pPr>
            <w:r w:rsidRPr="002B0576">
              <w:rPr>
                <w:b/>
                <w:bCs/>
                <w:lang w:val="en-IN" w:eastAsia="en-IN" w:bidi="hi-IN"/>
              </w:rPr>
              <w:t>Method</w:t>
            </w:r>
          </w:p>
        </w:tc>
        <w:tc>
          <w:tcPr>
            <w:tcW w:w="0" w:type="auto"/>
            <w:shd w:val="clear" w:color="auto" w:fill="2AC9C9" w:themeFill="accent4" w:themeFillShade="80"/>
            <w:hideMark/>
          </w:tcPr>
          <w:p w14:paraId="6D3F4F2E" w14:textId="77777777" w:rsidR="0078660E" w:rsidRPr="002B0576" w:rsidRDefault="0078660E" w:rsidP="00CD7AD6">
            <w:pPr>
              <w:jc w:val="left"/>
              <w:rPr>
                <w:b/>
                <w:bCs/>
                <w:lang w:val="en-IN" w:eastAsia="en-IN" w:bidi="hi-IN"/>
              </w:rPr>
            </w:pPr>
            <w:r w:rsidRPr="002B0576">
              <w:rPr>
                <w:b/>
                <w:bCs/>
                <w:lang w:val="en-IN" w:eastAsia="en-IN" w:bidi="hi-IN"/>
              </w:rPr>
              <w:t>Best For</w:t>
            </w:r>
          </w:p>
        </w:tc>
        <w:tc>
          <w:tcPr>
            <w:tcW w:w="0" w:type="auto"/>
            <w:shd w:val="clear" w:color="auto" w:fill="2AC9C9" w:themeFill="accent4" w:themeFillShade="80"/>
            <w:hideMark/>
          </w:tcPr>
          <w:p w14:paraId="30CD8DCD" w14:textId="77777777" w:rsidR="0078660E" w:rsidRPr="002B0576" w:rsidRDefault="0078660E" w:rsidP="00CD7AD6">
            <w:pPr>
              <w:jc w:val="left"/>
              <w:rPr>
                <w:b/>
                <w:bCs/>
                <w:lang w:val="en-IN" w:eastAsia="en-IN" w:bidi="hi-IN"/>
              </w:rPr>
            </w:pPr>
            <w:r w:rsidRPr="002B0576">
              <w:rPr>
                <w:b/>
                <w:bCs/>
                <w:lang w:val="en-IN" w:eastAsia="en-IN" w:bidi="hi-IN"/>
              </w:rPr>
              <w:t>When to Use</w:t>
            </w:r>
          </w:p>
        </w:tc>
      </w:tr>
      <w:tr w:rsidR="0078660E" w:rsidRPr="002B0576" w14:paraId="04602846" w14:textId="77777777" w:rsidTr="00CD7AD6">
        <w:tc>
          <w:tcPr>
            <w:tcW w:w="2432" w:type="dxa"/>
            <w:hideMark/>
          </w:tcPr>
          <w:p w14:paraId="32DCBE5D" w14:textId="77777777" w:rsidR="0078660E" w:rsidRPr="002B0576" w:rsidRDefault="0078660E" w:rsidP="00CD7AD6">
            <w:pPr>
              <w:jc w:val="left"/>
              <w:rPr>
                <w:lang w:val="en-IN" w:eastAsia="en-IN" w:bidi="hi-IN"/>
              </w:rPr>
            </w:pPr>
            <w:r w:rsidRPr="002B0576">
              <w:rPr>
                <w:b/>
                <w:bCs/>
                <w:lang w:val="en-IN" w:eastAsia="en-IN" w:bidi="hi-IN"/>
              </w:rPr>
              <w:t>Mean</w:t>
            </w:r>
          </w:p>
        </w:tc>
        <w:tc>
          <w:tcPr>
            <w:tcW w:w="4892" w:type="dxa"/>
            <w:hideMark/>
          </w:tcPr>
          <w:p w14:paraId="597FB7CC" w14:textId="77777777" w:rsidR="0078660E" w:rsidRPr="002B0576" w:rsidRDefault="0078660E" w:rsidP="00CD7AD6">
            <w:pPr>
              <w:jc w:val="left"/>
              <w:rPr>
                <w:lang w:val="en-IN" w:eastAsia="en-IN" w:bidi="hi-IN"/>
              </w:rPr>
            </w:pPr>
            <w:r w:rsidRPr="002B0576">
              <w:rPr>
                <w:lang w:val="en-IN" w:eastAsia="en-IN" w:bidi="hi-IN"/>
              </w:rPr>
              <w:t>Numerical (Continuous)</w:t>
            </w:r>
          </w:p>
        </w:tc>
        <w:tc>
          <w:tcPr>
            <w:tcW w:w="0" w:type="auto"/>
            <w:hideMark/>
          </w:tcPr>
          <w:p w14:paraId="13BAE7ED" w14:textId="77777777" w:rsidR="0078660E" w:rsidRPr="002B0576" w:rsidRDefault="0078660E" w:rsidP="00CD7AD6">
            <w:pPr>
              <w:jc w:val="left"/>
              <w:rPr>
                <w:lang w:val="en-IN" w:eastAsia="en-IN" w:bidi="hi-IN"/>
              </w:rPr>
            </w:pPr>
            <w:r w:rsidRPr="002B0576">
              <w:rPr>
                <w:lang w:val="en-IN" w:eastAsia="en-IN" w:bidi="hi-IN"/>
              </w:rPr>
              <w:t>Normal distribution, no</w:t>
            </w:r>
            <w:r>
              <w:rPr>
                <w:lang w:val="en-IN" w:eastAsia="en-IN" w:bidi="hi-IN"/>
              </w:rPr>
              <w:t xml:space="preserve"> </w:t>
            </w:r>
            <w:r w:rsidRPr="002B0576">
              <w:rPr>
                <w:lang w:val="en-IN" w:eastAsia="en-IN" w:bidi="hi-IN"/>
              </w:rPr>
              <w:t>outliers</w:t>
            </w:r>
          </w:p>
        </w:tc>
      </w:tr>
      <w:tr w:rsidR="0078660E" w:rsidRPr="002B0576" w14:paraId="3C5C7DA0" w14:textId="77777777" w:rsidTr="00CD7AD6">
        <w:tc>
          <w:tcPr>
            <w:tcW w:w="0" w:type="auto"/>
            <w:hideMark/>
          </w:tcPr>
          <w:p w14:paraId="77F5A93E" w14:textId="77777777" w:rsidR="0078660E" w:rsidRPr="002B0576" w:rsidRDefault="0078660E" w:rsidP="00CD7AD6">
            <w:pPr>
              <w:jc w:val="left"/>
              <w:rPr>
                <w:lang w:val="en-IN" w:eastAsia="en-IN" w:bidi="hi-IN"/>
              </w:rPr>
            </w:pPr>
            <w:r w:rsidRPr="002B0576">
              <w:rPr>
                <w:b/>
                <w:bCs/>
                <w:lang w:val="en-IN" w:eastAsia="en-IN" w:bidi="hi-IN"/>
              </w:rPr>
              <w:t>Median</w:t>
            </w:r>
          </w:p>
        </w:tc>
        <w:tc>
          <w:tcPr>
            <w:tcW w:w="0" w:type="auto"/>
            <w:hideMark/>
          </w:tcPr>
          <w:p w14:paraId="266AA8FC" w14:textId="77777777" w:rsidR="0078660E" w:rsidRPr="002B0576" w:rsidRDefault="0078660E" w:rsidP="00CD7AD6">
            <w:pPr>
              <w:jc w:val="left"/>
              <w:rPr>
                <w:lang w:val="en-IN" w:eastAsia="en-IN" w:bidi="hi-IN"/>
              </w:rPr>
            </w:pPr>
            <w:r w:rsidRPr="002B0576">
              <w:rPr>
                <w:lang w:val="en-IN" w:eastAsia="en-IN" w:bidi="hi-IN"/>
              </w:rPr>
              <w:t>Numerical (Continuous)</w:t>
            </w:r>
          </w:p>
        </w:tc>
        <w:tc>
          <w:tcPr>
            <w:tcW w:w="0" w:type="auto"/>
            <w:hideMark/>
          </w:tcPr>
          <w:p w14:paraId="64E18FF4" w14:textId="77777777" w:rsidR="0078660E" w:rsidRPr="002B0576" w:rsidRDefault="0078660E" w:rsidP="00CD7AD6">
            <w:pPr>
              <w:jc w:val="left"/>
              <w:rPr>
                <w:lang w:val="en-IN" w:eastAsia="en-IN" w:bidi="hi-IN"/>
              </w:rPr>
            </w:pPr>
            <w:r w:rsidRPr="002B0576">
              <w:rPr>
                <w:lang w:val="en-IN" w:eastAsia="en-IN" w:bidi="hi-IN"/>
              </w:rPr>
              <w:t>Skewed distribution, presence of outliers</w:t>
            </w:r>
          </w:p>
        </w:tc>
      </w:tr>
      <w:tr w:rsidR="0078660E" w:rsidRPr="002B0576" w14:paraId="21C2066B" w14:textId="77777777" w:rsidTr="00CD7AD6">
        <w:tc>
          <w:tcPr>
            <w:tcW w:w="0" w:type="auto"/>
            <w:hideMark/>
          </w:tcPr>
          <w:p w14:paraId="434C31E0" w14:textId="77777777" w:rsidR="0078660E" w:rsidRPr="002B0576" w:rsidRDefault="0078660E" w:rsidP="00CD7AD6">
            <w:pPr>
              <w:jc w:val="left"/>
              <w:rPr>
                <w:lang w:val="en-IN" w:eastAsia="en-IN" w:bidi="hi-IN"/>
              </w:rPr>
            </w:pPr>
            <w:r w:rsidRPr="002B0576">
              <w:rPr>
                <w:b/>
                <w:bCs/>
                <w:lang w:val="en-IN" w:eastAsia="en-IN" w:bidi="hi-IN"/>
              </w:rPr>
              <w:t>Mode</w:t>
            </w:r>
          </w:p>
        </w:tc>
        <w:tc>
          <w:tcPr>
            <w:tcW w:w="0" w:type="auto"/>
            <w:hideMark/>
          </w:tcPr>
          <w:p w14:paraId="5D22348B" w14:textId="77777777" w:rsidR="0078660E" w:rsidRPr="002B0576" w:rsidRDefault="0078660E" w:rsidP="00CD7AD6">
            <w:pPr>
              <w:jc w:val="left"/>
              <w:rPr>
                <w:lang w:val="en-IN" w:eastAsia="en-IN" w:bidi="hi-IN"/>
              </w:rPr>
            </w:pPr>
            <w:r w:rsidRPr="002B0576">
              <w:rPr>
                <w:lang w:val="en-IN" w:eastAsia="en-IN" w:bidi="hi-IN"/>
              </w:rPr>
              <w:t>Categorical/Ordinal/Discrete</w:t>
            </w:r>
          </w:p>
        </w:tc>
        <w:tc>
          <w:tcPr>
            <w:tcW w:w="0" w:type="auto"/>
            <w:hideMark/>
          </w:tcPr>
          <w:p w14:paraId="04468DFE" w14:textId="77777777" w:rsidR="0078660E" w:rsidRPr="002B0576" w:rsidRDefault="0078660E" w:rsidP="00CD7AD6">
            <w:pPr>
              <w:jc w:val="left"/>
              <w:rPr>
                <w:lang w:val="en-IN" w:eastAsia="en-IN" w:bidi="hi-IN"/>
              </w:rPr>
            </w:pPr>
            <w:r w:rsidRPr="002B0576">
              <w:rPr>
                <w:lang w:val="en-IN" w:eastAsia="en-IN" w:bidi="hi-IN"/>
              </w:rPr>
              <w:t>Categorical data, most frequent value</w:t>
            </w:r>
          </w:p>
        </w:tc>
      </w:tr>
    </w:tbl>
    <w:p w14:paraId="2B7CF2BE" w14:textId="77777777" w:rsidR="0078660E" w:rsidRPr="00A14585" w:rsidRDefault="0078660E" w:rsidP="0078660E">
      <w:pPr>
        <w:rPr>
          <w:lang w:val="en-IN" w:eastAsia="en-IN" w:bidi="hi-IN"/>
        </w:rPr>
      </w:pPr>
    </w:p>
    <w:p w14:paraId="73791B84" w14:textId="77777777" w:rsidR="0078660E" w:rsidRPr="00A95C26" w:rsidRDefault="0078660E" w:rsidP="0078660E">
      <w:pPr>
        <w:pStyle w:val="ListParagraph"/>
        <w:numPr>
          <w:ilvl w:val="2"/>
          <w:numId w:val="99"/>
        </w:numPr>
        <w:rPr>
          <w:lang w:val="en-IN" w:eastAsia="en-IN" w:bidi="hi-IN"/>
        </w:rPr>
      </w:pPr>
      <w:r w:rsidRPr="00A95C26">
        <w:rPr>
          <w:lang w:val="en-IN" w:eastAsia="en-IN" w:bidi="hi-IN"/>
        </w:rPr>
        <w:t>Dropping rows or columns with missing values</w:t>
      </w:r>
    </w:p>
    <w:p w14:paraId="08219583" w14:textId="77777777" w:rsidR="0078660E" w:rsidRDefault="0078660E" w:rsidP="0078660E">
      <w:pPr>
        <w:pStyle w:val="ListParagraph"/>
        <w:numPr>
          <w:ilvl w:val="2"/>
          <w:numId w:val="99"/>
        </w:numPr>
        <w:rPr>
          <w:lang w:val="en-IN" w:eastAsia="en-IN" w:bidi="hi-IN"/>
        </w:rPr>
      </w:pPr>
      <w:r w:rsidRPr="00A95C26">
        <w:rPr>
          <w:lang w:val="en-IN" w:eastAsia="en-IN" w:bidi="hi-IN"/>
        </w:rPr>
        <w:t>Filling missing values with forward/backward fill techniques</w:t>
      </w:r>
    </w:p>
    <w:p w14:paraId="0B716E20" w14:textId="77777777" w:rsidR="0078660E" w:rsidRPr="00A95C26" w:rsidRDefault="0078660E" w:rsidP="0078660E">
      <w:pPr>
        <w:pStyle w:val="ListParagraph"/>
        <w:ind w:left="2160"/>
        <w:rPr>
          <w:lang w:val="en-IN" w:eastAsia="en-IN" w:bidi="hi-IN"/>
        </w:rPr>
      </w:pPr>
    </w:p>
    <w:p w14:paraId="199A898F" w14:textId="77777777" w:rsidR="0078660E" w:rsidRPr="00A14585" w:rsidRDefault="0078660E" w:rsidP="0078660E">
      <w:pPr>
        <w:pStyle w:val="ListParagraph"/>
        <w:numPr>
          <w:ilvl w:val="1"/>
          <w:numId w:val="99"/>
        </w:numPr>
        <w:rPr>
          <w:lang w:val="en-IN" w:eastAsia="en-IN" w:bidi="hi-IN"/>
        </w:rPr>
      </w:pPr>
      <w:r w:rsidRPr="00A14585">
        <w:rPr>
          <w:lang w:val="en-IN" w:eastAsia="en-IN" w:bidi="hi-IN"/>
        </w:rPr>
        <w:t>Handling Duplicates:</w:t>
      </w:r>
    </w:p>
    <w:p w14:paraId="589BF4CF" w14:textId="77777777" w:rsidR="0078660E" w:rsidRDefault="0078660E" w:rsidP="0078660E">
      <w:pPr>
        <w:pStyle w:val="ListParagraph"/>
        <w:numPr>
          <w:ilvl w:val="2"/>
          <w:numId w:val="99"/>
        </w:numPr>
        <w:rPr>
          <w:lang w:val="en-IN" w:eastAsia="en-IN" w:bidi="hi-IN"/>
        </w:rPr>
      </w:pPr>
      <w:r w:rsidRPr="00A95C26">
        <w:rPr>
          <w:lang w:val="en-IN" w:eastAsia="en-IN" w:bidi="hi-IN"/>
        </w:rPr>
        <w:t>Identifying and removing duplicate records that can skew results.</w:t>
      </w:r>
    </w:p>
    <w:p w14:paraId="720B9C70" w14:textId="77777777" w:rsidR="0078660E" w:rsidRPr="00A95C26" w:rsidRDefault="0078660E" w:rsidP="0078660E">
      <w:pPr>
        <w:pStyle w:val="ListParagraph"/>
        <w:ind w:left="2160"/>
        <w:rPr>
          <w:lang w:val="en-IN" w:eastAsia="en-IN" w:bidi="hi-IN"/>
        </w:rPr>
      </w:pPr>
    </w:p>
    <w:p w14:paraId="427D5C77" w14:textId="77777777" w:rsidR="0078660E" w:rsidRPr="00A14585" w:rsidRDefault="0078660E" w:rsidP="0078660E">
      <w:pPr>
        <w:pStyle w:val="ListParagraph"/>
        <w:numPr>
          <w:ilvl w:val="1"/>
          <w:numId w:val="99"/>
        </w:numPr>
        <w:rPr>
          <w:lang w:val="en-IN" w:eastAsia="en-IN" w:bidi="hi-IN"/>
        </w:rPr>
      </w:pPr>
      <w:r w:rsidRPr="00A14585">
        <w:rPr>
          <w:lang w:val="en-IN" w:eastAsia="en-IN" w:bidi="hi-IN"/>
        </w:rPr>
        <w:t>Correcting Inaccuracies:</w:t>
      </w:r>
    </w:p>
    <w:p w14:paraId="5E510ABC" w14:textId="77777777" w:rsidR="0078660E" w:rsidRDefault="0078660E" w:rsidP="0078660E">
      <w:pPr>
        <w:pStyle w:val="ListParagraph"/>
        <w:numPr>
          <w:ilvl w:val="2"/>
          <w:numId w:val="69"/>
        </w:numPr>
        <w:rPr>
          <w:lang w:val="en-IN" w:eastAsia="en-IN" w:bidi="hi-IN"/>
        </w:rPr>
      </w:pPr>
      <w:r w:rsidRPr="00A14585">
        <w:rPr>
          <w:lang w:val="en-IN" w:eastAsia="en-IN" w:bidi="hi-IN"/>
        </w:rPr>
        <w:t>Identifying incorrect or inconsistent data entries (e.g., typos, mis formatted dates).</w:t>
      </w:r>
    </w:p>
    <w:p w14:paraId="6615AF67" w14:textId="77777777" w:rsidR="0078660E" w:rsidRPr="00A14585" w:rsidRDefault="0078660E" w:rsidP="0078660E">
      <w:pPr>
        <w:pStyle w:val="ListParagraph"/>
        <w:ind w:left="2160"/>
        <w:rPr>
          <w:lang w:val="en-IN" w:eastAsia="en-IN" w:bidi="hi-IN"/>
        </w:rPr>
      </w:pPr>
    </w:p>
    <w:p w14:paraId="68F6EBD7" w14:textId="77777777" w:rsidR="0078660E" w:rsidRPr="00A14585" w:rsidRDefault="0078660E" w:rsidP="0078660E">
      <w:pPr>
        <w:pStyle w:val="ListParagraph"/>
        <w:numPr>
          <w:ilvl w:val="1"/>
          <w:numId w:val="99"/>
        </w:numPr>
        <w:rPr>
          <w:lang w:val="en-IN" w:eastAsia="en-IN" w:bidi="hi-IN"/>
        </w:rPr>
      </w:pPr>
      <w:r w:rsidRPr="00A14585">
        <w:rPr>
          <w:lang w:val="en-IN" w:eastAsia="en-IN" w:bidi="hi-IN"/>
        </w:rPr>
        <w:t>Handling Outliers:</w:t>
      </w:r>
    </w:p>
    <w:p w14:paraId="63C286BF" w14:textId="77777777" w:rsidR="0078660E" w:rsidRDefault="0078660E" w:rsidP="0078660E">
      <w:pPr>
        <w:pStyle w:val="ListParagraph"/>
        <w:numPr>
          <w:ilvl w:val="2"/>
          <w:numId w:val="69"/>
        </w:numPr>
        <w:rPr>
          <w:lang w:val="en-IN" w:eastAsia="en-IN" w:bidi="hi-IN"/>
        </w:rPr>
      </w:pPr>
      <w:r w:rsidRPr="00A14585">
        <w:rPr>
          <w:lang w:val="en-IN" w:eastAsia="en-IN" w:bidi="hi-IN"/>
        </w:rPr>
        <w:t>Detecting outliers that could distort results and deciding how to treat them (e.g., capping, removing).</w:t>
      </w:r>
    </w:p>
    <w:p w14:paraId="38B83FF4" w14:textId="77777777" w:rsidR="0078660E" w:rsidRPr="00A14585" w:rsidRDefault="0078660E" w:rsidP="0078660E">
      <w:pPr>
        <w:pStyle w:val="ListParagraph"/>
        <w:ind w:left="2160"/>
        <w:rPr>
          <w:lang w:val="en-IN" w:eastAsia="en-IN" w:bidi="hi-IN"/>
        </w:rPr>
      </w:pPr>
    </w:p>
    <w:p w14:paraId="0F7A4311" w14:textId="77777777" w:rsidR="0078660E" w:rsidRPr="00A14585" w:rsidRDefault="0078660E" w:rsidP="0078660E">
      <w:pPr>
        <w:pStyle w:val="ListParagraph"/>
        <w:numPr>
          <w:ilvl w:val="1"/>
          <w:numId w:val="99"/>
        </w:numPr>
        <w:rPr>
          <w:lang w:val="en-IN" w:eastAsia="en-IN" w:bidi="hi-IN"/>
        </w:rPr>
      </w:pPr>
      <w:r w:rsidRPr="00A14585">
        <w:rPr>
          <w:lang w:val="en-IN" w:eastAsia="en-IN" w:bidi="hi-IN"/>
        </w:rPr>
        <w:t>Standardizing Data Formats:</w:t>
      </w:r>
    </w:p>
    <w:p w14:paraId="606BAB54" w14:textId="77777777" w:rsidR="0078660E" w:rsidRDefault="0078660E" w:rsidP="0078660E">
      <w:pPr>
        <w:pStyle w:val="ListParagraph"/>
        <w:numPr>
          <w:ilvl w:val="2"/>
          <w:numId w:val="69"/>
        </w:numPr>
        <w:rPr>
          <w:lang w:val="en-IN" w:eastAsia="en-IN" w:bidi="hi-IN"/>
        </w:rPr>
      </w:pPr>
      <w:r w:rsidRPr="00A14585">
        <w:rPr>
          <w:lang w:val="en-IN" w:eastAsia="en-IN" w:bidi="hi-IN"/>
        </w:rPr>
        <w:t>Ensuring consistent formats for dates, numbers, categories, etc.</w:t>
      </w:r>
    </w:p>
    <w:p w14:paraId="1D98B2A6" w14:textId="77777777" w:rsidR="0078660E" w:rsidRPr="00A14585" w:rsidRDefault="0078660E" w:rsidP="0078660E">
      <w:pPr>
        <w:pStyle w:val="ListParagraph"/>
        <w:ind w:left="2160"/>
        <w:rPr>
          <w:lang w:val="en-IN" w:eastAsia="en-IN" w:bidi="hi-IN"/>
        </w:rPr>
      </w:pPr>
    </w:p>
    <w:p w14:paraId="060A4AD2" w14:textId="77777777" w:rsidR="0078660E" w:rsidRPr="00A14585" w:rsidRDefault="0078660E" w:rsidP="0078660E">
      <w:pPr>
        <w:pStyle w:val="ListParagraph"/>
        <w:numPr>
          <w:ilvl w:val="1"/>
          <w:numId w:val="99"/>
        </w:numPr>
        <w:rPr>
          <w:lang w:val="en-IN" w:eastAsia="en-IN" w:bidi="hi-IN"/>
        </w:rPr>
      </w:pPr>
      <w:r w:rsidRPr="00A14585">
        <w:rPr>
          <w:lang w:val="en-IN" w:eastAsia="en-IN" w:bidi="hi-IN"/>
        </w:rPr>
        <w:t>Handling Noise:</w:t>
      </w:r>
    </w:p>
    <w:p w14:paraId="156733CA" w14:textId="5E02F0FD" w:rsidR="0078660E" w:rsidRDefault="0078660E" w:rsidP="0078660E">
      <w:pPr>
        <w:pStyle w:val="ListParagraph"/>
        <w:numPr>
          <w:ilvl w:val="2"/>
          <w:numId w:val="69"/>
        </w:numPr>
        <w:rPr>
          <w:lang w:val="en-IN" w:eastAsia="en-IN" w:bidi="hi-IN"/>
        </w:rPr>
      </w:pPr>
      <w:r w:rsidRPr="00A95C26">
        <w:rPr>
          <w:lang w:val="en-IN" w:eastAsia="en-IN" w:bidi="hi-IN"/>
        </w:rPr>
        <w:t>Removing irrelevant data (e.g., extra spaces, unwanted characters).</w:t>
      </w:r>
    </w:p>
    <w:p w14:paraId="15C7E7D9" w14:textId="77777777" w:rsidR="0078660E" w:rsidRPr="0078660E" w:rsidRDefault="0078660E" w:rsidP="0078660E">
      <w:pPr>
        <w:pStyle w:val="ListParagraph"/>
        <w:ind w:left="2160"/>
        <w:rPr>
          <w:lang w:val="en-IN" w:eastAsia="en-IN" w:bidi="hi-IN"/>
        </w:rPr>
      </w:pPr>
    </w:p>
    <w:p w14:paraId="2FFF3155" w14:textId="1198BF7B" w:rsidR="00937C7F" w:rsidRDefault="00937C7F" w:rsidP="00937C7F">
      <w:pPr>
        <w:pStyle w:val="Heading2"/>
      </w:pPr>
      <w:bookmarkStart w:id="49" w:name="_Toc181022400"/>
      <w:r>
        <w:t>Data Preprocessing steps</w:t>
      </w:r>
      <w:r w:rsidR="007A7A23">
        <w:t xml:space="preserve"> (</w:t>
      </w:r>
      <w:hyperlink r:id="rId79" w:history="1">
        <w:r w:rsidR="007A7A23" w:rsidRPr="0097505D">
          <w:rPr>
            <w:rStyle w:val="Hyperlink"/>
          </w:rPr>
          <w:t>Link</w:t>
        </w:r>
      </w:hyperlink>
      <w:r w:rsidR="007A7A23">
        <w:t>)</w:t>
      </w:r>
      <w:bookmarkEnd w:id="49"/>
    </w:p>
    <w:p w14:paraId="03D4A013" w14:textId="49A69A47" w:rsidR="00A95C26" w:rsidRDefault="00A95C26" w:rsidP="0078660E">
      <w:pPr>
        <w:pStyle w:val="ListParagraph"/>
        <w:numPr>
          <w:ilvl w:val="1"/>
          <w:numId w:val="101"/>
        </w:numPr>
      </w:pPr>
      <w:r>
        <w:t>Data Cleaning: As described above, this is the first step of preprocessing.</w:t>
      </w:r>
    </w:p>
    <w:p w14:paraId="31EAD334" w14:textId="77777777" w:rsidR="00A95C26" w:rsidRDefault="00A95C26" w:rsidP="00A95C26"/>
    <w:p w14:paraId="19D29945" w14:textId="061C2D4C" w:rsidR="00A95C26" w:rsidRDefault="00A95C26" w:rsidP="002A2A78">
      <w:pPr>
        <w:pStyle w:val="ListParagraph"/>
        <w:numPr>
          <w:ilvl w:val="1"/>
          <w:numId w:val="101"/>
        </w:numPr>
      </w:pPr>
      <w:r>
        <w:t>Data Transformation:</w:t>
      </w:r>
    </w:p>
    <w:p w14:paraId="242DE9FE" w14:textId="29784BB8" w:rsidR="00A95C26" w:rsidRDefault="00A95C26" w:rsidP="0078660E">
      <w:pPr>
        <w:pStyle w:val="ListParagraph"/>
        <w:numPr>
          <w:ilvl w:val="2"/>
          <w:numId w:val="101"/>
        </w:numPr>
      </w:pPr>
      <w:r w:rsidRPr="00240E9E">
        <w:t xml:space="preserve">Check </w:t>
      </w:r>
      <w:hyperlink r:id="rId80" w:history="1">
        <w:r w:rsidRPr="00A95C26">
          <w:rPr>
            <w:rStyle w:val="Hyperlink"/>
            <w:lang w:val="en-IN"/>
          </w:rPr>
          <w:t>Correlation</w:t>
        </w:r>
      </w:hyperlink>
      <w:r>
        <w:t xml:space="preserve"> and </w:t>
      </w:r>
      <w:r w:rsidRPr="00240E9E">
        <w:t>Outcomes</w:t>
      </w:r>
      <w:r>
        <w:t xml:space="preserve"> (Y labels)</w:t>
      </w:r>
      <w:r w:rsidRPr="00240E9E">
        <w:t xml:space="preserve"> Proportionality</w:t>
      </w:r>
    </w:p>
    <w:p w14:paraId="107681DA" w14:textId="77777777" w:rsidR="00A95C26" w:rsidRDefault="00A95C26" w:rsidP="0078660E">
      <w:pPr>
        <w:pStyle w:val="ListParagraph"/>
        <w:numPr>
          <w:ilvl w:val="2"/>
          <w:numId w:val="101"/>
        </w:numPr>
      </w:pPr>
      <w:r>
        <w:t>Normalization/Standardization: Scaling data so that it fits a particular range or distribution (min-max scaling, z-score normalization).</w:t>
      </w:r>
    </w:p>
    <w:p w14:paraId="6DFCFD7D" w14:textId="072DAF3E" w:rsidR="00A95C26" w:rsidRDefault="00A95C26" w:rsidP="0078660E">
      <w:pPr>
        <w:pStyle w:val="ListParagraph"/>
        <w:numPr>
          <w:ilvl w:val="2"/>
          <w:numId w:val="101"/>
        </w:numPr>
      </w:pPr>
      <w:r>
        <w:t>Encoding: Converting categorical variables into numeric form (e.g., one-hot encoding, label encoding).</w:t>
      </w:r>
    </w:p>
    <w:p w14:paraId="494091D2" w14:textId="77777777" w:rsidR="00A95C26" w:rsidRDefault="00A95C26" w:rsidP="00A95C26">
      <w:pPr>
        <w:pStyle w:val="ListParagraph"/>
        <w:ind w:left="2160"/>
      </w:pPr>
    </w:p>
    <w:p w14:paraId="51703B47" w14:textId="0E81D664" w:rsidR="00A95C26" w:rsidRDefault="00A95C26" w:rsidP="0078660E">
      <w:pPr>
        <w:pStyle w:val="ListParagraph"/>
        <w:numPr>
          <w:ilvl w:val="1"/>
          <w:numId w:val="101"/>
        </w:numPr>
      </w:pPr>
      <w:r>
        <w:t>Feature Engineering:</w:t>
      </w:r>
    </w:p>
    <w:p w14:paraId="599EE80F" w14:textId="77777777" w:rsidR="00A95C26" w:rsidRDefault="00A95C26" w:rsidP="0078660E">
      <w:pPr>
        <w:pStyle w:val="ListParagraph"/>
        <w:numPr>
          <w:ilvl w:val="2"/>
          <w:numId w:val="101"/>
        </w:numPr>
      </w:pPr>
      <w:r>
        <w:t>Creating new features that might improve the model (e.g., combining or decomposing existing features).</w:t>
      </w:r>
    </w:p>
    <w:p w14:paraId="7C14679F" w14:textId="77777777" w:rsidR="00A95C26" w:rsidRDefault="00A95C26" w:rsidP="00A95C26">
      <w:pPr>
        <w:pStyle w:val="ListParagraph"/>
        <w:ind w:left="2160"/>
      </w:pPr>
    </w:p>
    <w:p w14:paraId="7866B6BC" w14:textId="10CA4720" w:rsidR="00A95C26" w:rsidRDefault="00A95C26" w:rsidP="0078660E">
      <w:pPr>
        <w:pStyle w:val="ListParagraph"/>
        <w:numPr>
          <w:ilvl w:val="1"/>
          <w:numId w:val="101"/>
        </w:numPr>
      </w:pPr>
      <w:r>
        <w:t>Dimensionality Reduction:</w:t>
      </w:r>
    </w:p>
    <w:p w14:paraId="177D4E66" w14:textId="77777777" w:rsidR="00A95C26" w:rsidRDefault="00A95C26" w:rsidP="0078660E">
      <w:pPr>
        <w:pStyle w:val="ListParagraph"/>
        <w:numPr>
          <w:ilvl w:val="2"/>
          <w:numId w:val="101"/>
        </w:numPr>
      </w:pPr>
      <w:r>
        <w:t>Reducing the number of features to improve performance (e.g., Principal Component Analysis - PCA).</w:t>
      </w:r>
    </w:p>
    <w:p w14:paraId="430E65D3" w14:textId="77777777" w:rsidR="00A95C26" w:rsidRDefault="00A95C26" w:rsidP="00A95C26"/>
    <w:p w14:paraId="4304ED8F" w14:textId="50E785CA" w:rsidR="00A95C26" w:rsidRDefault="00A95C26" w:rsidP="0078660E">
      <w:pPr>
        <w:pStyle w:val="ListParagraph"/>
        <w:numPr>
          <w:ilvl w:val="1"/>
          <w:numId w:val="101"/>
        </w:numPr>
      </w:pPr>
      <w:r>
        <w:t>Handling Imbalanced Data:</w:t>
      </w:r>
    </w:p>
    <w:p w14:paraId="2F1A6489" w14:textId="7E5B64A2" w:rsidR="00A95C26" w:rsidRDefault="00A95C26" w:rsidP="0078660E">
      <w:pPr>
        <w:pStyle w:val="ListParagraph"/>
        <w:numPr>
          <w:ilvl w:val="2"/>
          <w:numId w:val="101"/>
        </w:numPr>
      </w:pPr>
      <w:r>
        <w:t>Adjusting class distributions using techniques like oversampling, under sampling, or synthetic methods (e.g., SMOTE).</w:t>
      </w:r>
    </w:p>
    <w:p w14:paraId="7CD16EFC" w14:textId="77777777" w:rsidR="00A95C26" w:rsidRDefault="00A95C26" w:rsidP="00A95C26">
      <w:pPr>
        <w:pStyle w:val="ListParagraph"/>
        <w:ind w:left="2160"/>
      </w:pPr>
    </w:p>
    <w:p w14:paraId="7D765C01" w14:textId="67FFF6A6" w:rsidR="00A95C26" w:rsidRDefault="00A95C26" w:rsidP="0078660E">
      <w:pPr>
        <w:pStyle w:val="ListParagraph"/>
        <w:numPr>
          <w:ilvl w:val="1"/>
          <w:numId w:val="101"/>
        </w:numPr>
      </w:pPr>
      <w:r>
        <w:t>Splitting Data:</w:t>
      </w:r>
    </w:p>
    <w:p w14:paraId="6D3DA292" w14:textId="27207217" w:rsidR="00CD29B7" w:rsidRDefault="00A95C26" w:rsidP="0078660E">
      <w:pPr>
        <w:pStyle w:val="ListParagraph"/>
        <w:numPr>
          <w:ilvl w:val="2"/>
          <w:numId w:val="101"/>
        </w:numPr>
      </w:pPr>
      <w:r>
        <w:t>Dividing the data into training, validation, and test sets to evaluate model performance.</w:t>
      </w:r>
    </w:p>
    <w:p w14:paraId="17C07CDD" w14:textId="77777777" w:rsidR="00CD5B56" w:rsidRDefault="00CD5B56" w:rsidP="00CD5B56"/>
    <w:p w14:paraId="273DA24D" w14:textId="77777777" w:rsidR="00CD5B56" w:rsidRDefault="00CD5B56" w:rsidP="00CD5B56">
      <w:pPr>
        <w:pStyle w:val="Heading2"/>
      </w:pPr>
      <w:bookmarkStart w:id="50" w:name="_Toc181022401"/>
      <w:r>
        <w:t>Exploratory Data Analysis (EDA)</w:t>
      </w:r>
      <w:bookmarkEnd w:id="50"/>
    </w:p>
    <w:p w14:paraId="02881D5F" w14:textId="77777777" w:rsidR="00CD5B56" w:rsidRDefault="00CD5B56" w:rsidP="00CD5B56">
      <w:r>
        <w:t xml:space="preserve">EDA is the process of reviewing data to discover the main patterns in a data set. Data analysts can then leverage these data-driven insights to understand relationships between variables, pinpoint anomalies, verify hypotheses and complete other tasks. </w:t>
      </w:r>
    </w:p>
    <w:p w14:paraId="3ADB7E3C" w14:textId="77777777" w:rsidR="00CD5B56" w:rsidRDefault="00CD5B56" w:rsidP="00CD5B56"/>
    <w:p w14:paraId="11868A89" w14:textId="77777777" w:rsidR="00CD5B56" w:rsidRDefault="00CD5B56" w:rsidP="00CD5B56">
      <w:r>
        <w:t>Exploratory data analysis often involves developing data visualizations like scatter plots, histograms and box plots to spot trends.</w:t>
      </w:r>
    </w:p>
    <w:p w14:paraId="717D5FDD" w14:textId="77777777" w:rsidR="00CD5B56" w:rsidRDefault="00CD5B56" w:rsidP="00CD5B56"/>
    <w:p w14:paraId="71D3A708" w14:textId="77777777" w:rsidR="00CD5B56" w:rsidRDefault="00CD5B56" w:rsidP="00CD5B56">
      <w:pPr>
        <w:pStyle w:val="Heading3"/>
      </w:pPr>
      <w:bookmarkStart w:id="51" w:name="_Toc181022402"/>
      <w:r w:rsidRPr="00AB3123">
        <w:lastRenderedPageBreak/>
        <w:t>Type of EDA</w:t>
      </w:r>
      <w:r>
        <w:t xml:space="preserve"> - </w:t>
      </w:r>
      <w:r w:rsidRPr="00AB3123">
        <w:t>Univariate, Bivariate and Multivariate data</w:t>
      </w:r>
      <w:r>
        <w:t xml:space="preserve"> </w:t>
      </w:r>
      <w:r w:rsidRPr="00AB3123">
        <w:t>analysis</w:t>
      </w:r>
      <w:bookmarkEnd w:id="51"/>
    </w:p>
    <w:p w14:paraId="5FBBC096" w14:textId="77777777" w:rsidR="00CD5B56" w:rsidRDefault="00CD5B56" w:rsidP="00CD5B56">
      <w:r w:rsidRPr="00AB3123">
        <w:t>Univariate analysis looks at one variable, Bivariate analysis looks at two variables and their relationship. Multivariate analysis looks at more than two variables and their relationship. Aside from the techniques mentioned above, there are numerous software</w:t>
      </w:r>
      <w:r>
        <w:t xml:space="preserve"> </w:t>
      </w:r>
      <w:r w:rsidRPr="00AB3123">
        <w:t>and packages that help us data analysts and data scientists uncover the story of the data. Understanding which analysis to use and when helps us navigate through the data.</w:t>
      </w:r>
    </w:p>
    <w:p w14:paraId="40D81CE0" w14:textId="77777777" w:rsidR="00CD5B56" w:rsidRPr="003759B2" w:rsidRDefault="00CD5B56" w:rsidP="00CD5B56">
      <w:pPr>
        <w:rPr>
          <w:b/>
          <w:bCs/>
          <w:lang w:val="en-IN"/>
        </w:rPr>
      </w:pPr>
      <w:r w:rsidRPr="003759B2">
        <w:rPr>
          <w:b/>
          <w:bCs/>
          <w:lang w:val="en-IN"/>
        </w:rPr>
        <w:t xml:space="preserve">4 </w:t>
      </w:r>
      <w:r>
        <w:rPr>
          <w:b/>
          <w:bCs/>
          <w:lang w:val="en-IN"/>
        </w:rPr>
        <w:t>P</w:t>
      </w:r>
      <w:r w:rsidRPr="003759B2">
        <w:rPr>
          <w:b/>
          <w:bCs/>
          <w:lang w:val="en-IN"/>
        </w:rPr>
        <w:t>ackages</w:t>
      </w:r>
      <w:r>
        <w:rPr>
          <w:b/>
          <w:bCs/>
          <w:lang w:val="en-IN"/>
        </w:rPr>
        <w:t xml:space="preserve"> </w:t>
      </w:r>
      <w:r w:rsidRPr="003759B2">
        <w:rPr>
          <w:b/>
          <w:bCs/>
          <w:lang w:val="en-IN"/>
        </w:rPr>
        <w:t>to Automate Your Exploratory Data Analysis in Python</w:t>
      </w:r>
      <w:r>
        <w:rPr>
          <w:b/>
          <w:bCs/>
          <w:lang w:val="en-IN"/>
        </w:rPr>
        <w:t>:</w:t>
      </w:r>
    </w:p>
    <w:p w14:paraId="3DD883CF" w14:textId="77777777" w:rsidR="00CD5B56" w:rsidRPr="003759B2" w:rsidRDefault="00CD5B56" w:rsidP="00CD5B56">
      <w:pPr>
        <w:numPr>
          <w:ilvl w:val="0"/>
          <w:numId w:val="208"/>
        </w:numPr>
        <w:rPr>
          <w:lang w:val="en-IN"/>
        </w:rPr>
      </w:pPr>
      <w:r w:rsidRPr="003759B2">
        <w:rPr>
          <w:lang w:val="en-IN"/>
        </w:rPr>
        <w:t>DataPrep</w:t>
      </w:r>
    </w:p>
    <w:p w14:paraId="36456C26" w14:textId="77777777" w:rsidR="00CD5B56" w:rsidRPr="003759B2" w:rsidRDefault="00CD5B56" w:rsidP="00CD5B56">
      <w:pPr>
        <w:numPr>
          <w:ilvl w:val="0"/>
          <w:numId w:val="208"/>
        </w:numPr>
        <w:rPr>
          <w:lang w:val="en-IN"/>
        </w:rPr>
      </w:pPr>
      <w:r w:rsidRPr="003759B2">
        <w:rPr>
          <w:lang w:val="en-IN"/>
        </w:rPr>
        <w:t>Pandas Profiling</w:t>
      </w:r>
    </w:p>
    <w:p w14:paraId="2052C061" w14:textId="77777777" w:rsidR="00CD5B56" w:rsidRPr="003759B2" w:rsidRDefault="00CD5B56" w:rsidP="00CD5B56">
      <w:pPr>
        <w:numPr>
          <w:ilvl w:val="0"/>
          <w:numId w:val="208"/>
        </w:numPr>
        <w:rPr>
          <w:lang w:val="en-IN"/>
        </w:rPr>
      </w:pPr>
      <w:r w:rsidRPr="003759B2">
        <w:rPr>
          <w:lang w:val="en-IN"/>
        </w:rPr>
        <w:t>SweetViz</w:t>
      </w:r>
    </w:p>
    <w:p w14:paraId="21AB0329" w14:textId="77777777" w:rsidR="00CD5B56" w:rsidRDefault="00CD5B56" w:rsidP="00CD5B56">
      <w:pPr>
        <w:numPr>
          <w:ilvl w:val="0"/>
          <w:numId w:val="208"/>
        </w:numPr>
        <w:rPr>
          <w:lang w:val="en-IN"/>
        </w:rPr>
      </w:pPr>
      <w:r w:rsidRPr="00C14865">
        <w:rPr>
          <w:lang w:val="en-IN"/>
        </w:rPr>
        <w:t>AutoViz</w:t>
      </w:r>
    </w:p>
    <w:p w14:paraId="38A4FF08" w14:textId="77777777" w:rsidR="00CD5B56" w:rsidRPr="00C14865" w:rsidRDefault="00CD5B56" w:rsidP="00CD5B56">
      <w:pPr>
        <w:rPr>
          <w:lang w:val="en-IN"/>
        </w:rPr>
      </w:pPr>
    </w:p>
    <w:p w14:paraId="2CD8A628" w14:textId="77777777" w:rsidR="00CD5B56" w:rsidRDefault="00CD5B56" w:rsidP="00CD5B56">
      <w:pPr>
        <w:pStyle w:val="Heading2"/>
        <w:rPr>
          <w:lang w:val="en-IN"/>
        </w:rPr>
      </w:pPr>
      <w:bookmarkStart w:id="52" w:name="_Toc181022403"/>
      <w:r w:rsidRPr="00D3251B">
        <w:rPr>
          <w:lang w:val="en-IN"/>
        </w:rPr>
        <w:t>Feature Engineering</w:t>
      </w:r>
      <w:bookmarkEnd w:id="52"/>
    </w:p>
    <w:p w14:paraId="0E6B149E" w14:textId="77777777" w:rsidR="00CD5B56" w:rsidRDefault="00CD5B56" w:rsidP="00CD5B56">
      <w:pPr>
        <w:rPr>
          <w:lang w:val="en-IN"/>
        </w:rPr>
      </w:pPr>
      <w:r w:rsidRPr="00AD64D0">
        <w:rPr>
          <w:lang w:val="en-IN"/>
        </w:rPr>
        <w:t>Feature engineering is the process of extracting meaningful features from raw data</w:t>
      </w:r>
      <w:r>
        <w:rPr>
          <w:lang w:val="en-IN"/>
        </w:rPr>
        <w:t>.</w:t>
      </w:r>
    </w:p>
    <w:p w14:paraId="3D029AD6" w14:textId="77777777" w:rsidR="00CD5B56" w:rsidRPr="00AD64D0" w:rsidRDefault="00CD5B56" w:rsidP="00CD5B56">
      <w:pPr>
        <w:rPr>
          <w:lang w:val="en-IN"/>
        </w:rPr>
      </w:pPr>
    </w:p>
    <w:p w14:paraId="27FAC861" w14:textId="77777777" w:rsidR="00CD5B56" w:rsidRDefault="00CD5B56" w:rsidP="00CD5B56">
      <w:pPr>
        <w:jc w:val="center"/>
        <w:rPr>
          <w:lang w:val="en-IN"/>
        </w:rPr>
      </w:pPr>
      <w:r>
        <w:rPr>
          <w:noProof/>
        </w:rPr>
        <w:drawing>
          <wp:inline distT="0" distB="0" distL="0" distR="0" wp14:anchorId="07A485DC" wp14:editId="4DB00623">
            <wp:extent cx="5088308" cy="201963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clrChange>
                        <a:clrFrom>
                          <a:srgbClr val="F907FF"/>
                        </a:clrFrom>
                        <a:clrTo>
                          <a:srgbClr val="F907FF">
                            <a:alpha val="0"/>
                          </a:srgbClr>
                        </a:clrTo>
                      </a:clrChange>
                      <a:grayscl/>
                      <a:extLst>
                        <a:ext uri="{BEBA8EAE-BF5A-486C-A8C5-ECC9F3942E4B}">
                          <a14:imgProps xmlns:a14="http://schemas.microsoft.com/office/drawing/2010/main">
                            <a14:imgLayer r:embed="rId82">
                              <a14:imgEffect>
                                <a14:saturation sat="66000"/>
                              </a14:imgEffect>
                            </a14:imgLayer>
                          </a14:imgProps>
                        </a:ext>
                        <a:ext uri="{28A0092B-C50C-407E-A947-70E740481C1C}">
                          <a14:useLocalDpi xmlns:a14="http://schemas.microsoft.com/office/drawing/2010/main" val="0"/>
                        </a:ext>
                      </a:extLst>
                    </a:blip>
                    <a:srcRect/>
                    <a:stretch>
                      <a:fillRect/>
                    </a:stretch>
                  </pic:blipFill>
                  <pic:spPr bwMode="auto">
                    <a:xfrm>
                      <a:off x="0" y="0"/>
                      <a:ext cx="5129618" cy="2036028"/>
                    </a:xfrm>
                    <a:prstGeom prst="rect">
                      <a:avLst/>
                    </a:prstGeom>
                    <a:noFill/>
                    <a:ln>
                      <a:noFill/>
                    </a:ln>
                  </pic:spPr>
                </pic:pic>
              </a:graphicData>
            </a:graphic>
          </wp:inline>
        </w:drawing>
      </w:r>
    </w:p>
    <w:p w14:paraId="5AE5F366" w14:textId="77777777" w:rsidR="00CD5B56" w:rsidRPr="00AD64D0" w:rsidRDefault="00CD5B56" w:rsidP="00CD5B56">
      <w:pPr>
        <w:rPr>
          <w:b/>
          <w:bCs/>
          <w:lang w:val="en-IN"/>
        </w:rPr>
      </w:pPr>
    </w:p>
    <w:p w14:paraId="42B778CE" w14:textId="77777777" w:rsidR="00CD5B56" w:rsidRDefault="00CD5B56" w:rsidP="00CD5B56">
      <w:pPr>
        <w:pStyle w:val="ListParagraph"/>
        <w:numPr>
          <w:ilvl w:val="0"/>
          <w:numId w:val="224"/>
        </w:numPr>
        <w:rPr>
          <w:b/>
          <w:bCs/>
          <w:lang w:val="en-IN"/>
        </w:rPr>
      </w:pPr>
      <w:r w:rsidRPr="00AD64D0">
        <w:rPr>
          <w:b/>
          <w:bCs/>
          <w:lang w:val="en-IN"/>
        </w:rPr>
        <w:t>Feature Transformation</w:t>
      </w:r>
    </w:p>
    <w:p w14:paraId="13A24E21" w14:textId="77777777" w:rsidR="00CD5B56" w:rsidRPr="00AD64D0" w:rsidRDefault="00CD5B56" w:rsidP="00CD5B56">
      <w:pPr>
        <w:rPr>
          <w:lang w:val="en-IN"/>
        </w:rPr>
      </w:pPr>
      <w:r w:rsidRPr="00AD64D0">
        <w:rPr>
          <w:lang w:val="en-IN"/>
        </w:rPr>
        <w:t>Feature transformation is the process of modifying features to make them more suitable for machine learning algorithms</w:t>
      </w:r>
      <w:r w:rsidRPr="00DE0FE5">
        <w:rPr>
          <w:lang w:val="en-IN"/>
        </w:rPr>
        <w:t>.</w:t>
      </w:r>
    </w:p>
    <w:p w14:paraId="549C12EA" w14:textId="77777777" w:rsidR="00CD5B56" w:rsidRDefault="00CD5B56" w:rsidP="00CD5B56">
      <w:pPr>
        <w:rPr>
          <w:lang w:val="en-IN"/>
        </w:rPr>
      </w:pPr>
      <w:r w:rsidRPr="00AD64D0">
        <w:rPr>
          <w:lang w:val="en-IN"/>
        </w:rPr>
        <w:t>This includes handling missing values, converting categorical features to numerical values, detecting outliers, and scaling features to a common range.</w:t>
      </w:r>
    </w:p>
    <w:p w14:paraId="028E8D6D" w14:textId="77777777" w:rsidR="00CD5B56" w:rsidRDefault="00CD5B56" w:rsidP="00CD5B56">
      <w:pPr>
        <w:pStyle w:val="ListParagraph"/>
        <w:numPr>
          <w:ilvl w:val="0"/>
          <w:numId w:val="224"/>
        </w:numPr>
        <w:rPr>
          <w:b/>
          <w:bCs/>
          <w:lang w:val="en-IN"/>
        </w:rPr>
      </w:pPr>
      <w:r w:rsidRPr="00DE0FE5">
        <w:rPr>
          <w:b/>
          <w:bCs/>
          <w:lang w:val="en-IN"/>
        </w:rPr>
        <w:t>Feature Construction</w:t>
      </w:r>
    </w:p>
    <w:p w14:paraId="31D45016" w14:textId="77777777" w:rsidR="00CD5B56" w:rsidRPr="00DE0FE5" w:rsidRDefault="00CD5B56" w:rsidP="00CD5B56">
      <w:pPr>
        <w:rPr>
          <w:lang w:val="en-IN"/>
        </w:rPr>
      </w:pPr>
      <w:r w:rsidRPr="00DE0FE5">
        <w:rPr>
          <w:lang w:val="en-IN"/>
        </w:rPr>
        <w:t>The process of developing new features from existing features or upon our domain knowledge is known as feature construction.</w:t>
      </w:r>
    </w:p>
    <w:p w14:paraId="39112C65" w14:textId="77777777" w:rsidR="00CD5B56" w:rsidRPr="00DE0FE5" w:rsidRDefault="00CD5B56" w:rsidP="00CD5B56">
      <w:pPr>
        <w:rPr>
          <w:lang w:val="en-IN"/>
        </w:rPr>
      </w:pPr>
      <w:r w:rsidRPr="00DE0FE5">
        <w:rPr>
          <w:lang w:val="en-IN"/>
        </w:rPr>
        <w:t>By making the features more informative and relevant to the task at hand, this helps machine learning models perform better.</w:t>
      </w:r>
    </w:p>
    <w:p w14:paraId="62E0E559" w14:textId="77777777" w:rsidR="00CD5B56" w:rsidRPr="00DE0FE5" w:rsidRDefault="00CD5B56" w:rsidP="00CD5B56">
      <w:pPr>
        <w:jc w:val="center"/>
        <w:rPr>
          <w:lang w:val="en-IN"/>
        </w:rPr>
      </w:pPr>
      <w:r>
        <w:rPr>
          <w:noProof/>
        </w:rPr>
        <w:lastRenderedPageBreak/>
        <w:drawing>
          <wp:inline distT="0" distB="0" distL="0" distR="0" wp14:anchorId="74E855E9" wp14:editId="1034CCC0">
            <wp:extent cx="3227962" cy="1748564"/>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230551" cy="1749966"/>
                    </a:xfrm>
                    <a:prstGeom prst="rect">
                      <a:avLst/>
                    </a:prstGeom>
                    <a:noFill/>
                    <a:ln>
                      <a:noFill/>
                    </a:ln>
                  </pic:spPr>
                </pic:pic>
              </a:graphicData>
            </a:graphic>
          </wp:inline>
        </w:drawing>
      </w:r>
    </w:p>
    <w:p w14:paraId="68CB6C2F" w14:textId="77777777" w:rsidR="00CD5B56" w:rsidRPr="00DE0FE5" w:rsidRDefault="00CD5B56" w:rsidP="00CD5B56">
      <w:pPr>
        <w:rPr>
          <w:lang w:val="en-IN"/>
        </w:rPr>
      </w:pPr>
    </w:p>
    <w:p w14:paraId="5F0233A5" w14:textId="77777777" w:rsidR="00CD5B56" w:rsidRPr="00DE0FE5" w:rsidRDefault="00CD5B56" w:rsidP="00CD5B56">
      <w:pPr>
        <w:rPr>
          <w:lang w:val="en-IN"/>
        </w:rPr>
      </w:pPr>
      <w:r w:rsidRPr="00DE0FE5">
        <w:rPr>
          <w:lang w:val="en-IN"/>
        </w:rPr>
        <w:t>There are numerous ways to build features, but some typical techniques include:</w:t>
      </w:r>
    </w:p>
    <w:p w14:paraId="72842258" w14:textId="77777777" w:rsidR="00CD5B56" w:rsidRPr="00DE0FE5" w:rsidRDefault="00CD5B56" w:rsidP="00CD5B56">
      <w:pPr>
        <w:pStyle w:val="ListParagraph"/>
        <w:numPr>
          <w:ilvl w:val="0"/>
          <w:numId w:val="225"/>
        </w:numPr>
        <w:rPr>
          <w:lang w:val="en-IN"/>
        </w:rPr>
      </w:pPr>
      <w:r w:rsidRPr="00DE0FE5">
        <w:rPr>
          <w:lang w:val="en-IN"/>
        </w:rPr>
        <w:t>Repurposing existing features</w:t>
      </w:r>
    </w:p>
    <w:p w14:paraId="52268F44" w14:textId="77777777" w:rsidR="00CD5B56" w:rsidRPr="00DE0FE5" w:rsidRDefault="00CD5B56" w:rsidP="00CD5B56">
      <w:pPr>
        <w:pStyle w:val="ListParagraph"/>
        <w:numPr>
          <w:ilvl w:val="0"/>
          <w:numId w:val="225"/>
        </w:numPr>
        <w:rPr>
          <w:lang w:val="en-IN"/>
        </w:rPr>
      </w:pPr>
      <w:r w:rsidRPr="00DE0FE5">
        <w:rPr>
          <w:lang w:val="en-IN"/>
        </w:rPr>
        <w:t>Using domain expertise</w:t>
      </w:r>
    </w:p>
    <w:p w14:paraId="385EC879" w14:textId="5022E01D" w:rsidR="00CD5B56" w:rsidRDefault="00CD5B56" w:rsidP="00CD5B56">
      <w:pPr>
        <w:pStyle w:val="ListParagraph"/>
        <w:numPr>
          <w:ilvl w:val="0"/>
          <w:numId w:val="225"/>
        </w:numPr>
        <w:rPr>
          <w:lang w:val="en-IN"/>
        </w:rPr>
      </w:pPr>
      <w:r w:rsidRPr="00DE0FE5">
        <w:rPr>
          <w:lang w:val="en-IN"/>
        </w:rPr>
        <w:t>Using feature selection algorithms</w:t>
      </w:r>
    </w:p>
    <w:p w14:paraId="1FFBC3F9" w14:textId="77777777" w:rsidR="00B03E67" w:rsidRPr="00B03E67" w:rsidRDefault="00B03E67" w:rsidP="00B03E67">
      <w:pPr>
        <w:rPr>
          <w:lang w:val="en-IN"/>
        </w:rPr>
      </w:pPr>
    </w:p>
    <w:p w14:paraId="24B4DFCB" w14:textId="787B4C11" w:rsidR="00222DFA" w:rsidRDefault="00D3251B" w:rsidP="00A95C26">
      <w:pPr>
        <w:pStyle w:val="Heading2"/>
      </w:pPr>
      <w:bookmarkStart w:id="53" w:name="_Toc181022404"/>
      <w:r>
        <w:t xml:space="preserve">Feature </w:t>
      </w:r>
      <w:r w:rsidR="000E07CF">
        <w:t xml:space="preserve">Scaling Technique </w:t>
      </w:r>
      <w:r>
        <w:t>(</w:t>
      </w:r>
      <w:hyperlink r:id="rId84" w:history="1">
        <w:r w:rsidRPr="00D3251B">
          <w:rPr>
            <w:rStyle w:val="Hyperlink"/>
          </w:rPr>
          <w:t>Link</w:t>
        </w:r>
      </w:hyperlink>
      <w:r>
        <w:t>)</w:t>
      </w:r>
      <w:r w:rsidR="00A95C26">
        <w:t>(</w:t>
      </w:r>
      <w:hyperlink r:id="rId85" w:history="1">
        <w:r w:rsidR="00A95C26" w:rsidRPr="00A95C26">
          <w:rPr>
            <w:rStyle w:val="Hyperlink"/>
            <w:lang w:val="en-IN"/>
          </w:rPr>
          <w:t>Normalization or Standardization</w:t>
        </w:r>
      </w:hyperlink>
      <w:r w:rsidR="00A95C26">
        <w:t>)</w:t>
      </w:r>
      <w:bookmarkEnd w:id="53"/>
    </w:p>
    <w:p w14:paraId="6C07CB4D" w14:textId="57FDC127" w:rsidR="00D3251B" w:rsidRDefault="00D3251B" w:rsidP="00D3251B">
      <w:pPr>
        <w:rPr>
          <w:lang w:val="en-IN"/>
        </w:rPr>
      </w:pPr>
      <w:r w:rsidRPr="00D3251B">
        <w:rPr>
          <w:lang w:val="en-IN"/>
        </w:rPr>
        <w:t>Feature Scaling is a technique to standardize the independent features present in the data in a fixed range. It is performed during the data pre-processing to handle highly varying magnitudes or values or units.</w:t>
      </w:r>
    </w:p>
    <w:p w14:paraId="3F711B06" w14:textId="05734CCA" w:rsidR="002C7416" w:rsidRPr="002C7416" w:rsidRDefault="002C7416" w:rsidP="002C7416">
      <w:pPr>
        <w:pStyle w:val="Heading3"/>
        <w:rPr>
          <w:lang w:val="en-IN"/>
        </w:rPr>
      </w:pPr>
      <w:bookmarkStart w:id="54" w:name="_Toc181022405"/>
      <w:r w:rsidRPr="002C7416">
        <w:rPr>
          <w:lang w:val="en-IN"/>
        </w:rPr>
        <w:t>Types of Feature Scaling:</w:t>
      </w:r>
      <w:bookmarkEnd w:id="54"/>
      <w:r w:rsidRPr="002C7416">
        <w:rPr>
          <w:lang w:val="en-IN"/>
        </w:rPr>
        <w:t xml:space="preserve"> </w:t>
      </w:r>
    </w:p>
    <w:p w14:paraId="7126880C" w14:textId="77777777" w:rsidR="002C7416" w:rsidRPr="002C7416" w:rsidRDefault="002C7416" w:rsidP="002C7416">
      <w:pPr>
        <w:numPr>
          <w:ilvl w:val="0"/>
          <w:numId w:val="210"/>
        </w:numPr>
        <w:rPr>
          <w:lang w:val="en-IN"/>
        </w:rPr>
      </w:pPr>
      <w:r w:rsidRPr="002C7416">
        <w:rPr>
          <w:b/>
          <w:bCs/>
          <w:lang w:val="en-IN"/>
        </w:rPr>
        <w:t>Standardization:</w:t>
      </w:r>
    </w:p>
    <w:p w14:paraId="6E3E3083" w14:textId="17BB34C3" w:rsidR="002C7416" w:rsidRPr="002C7416" w:rsidRDefault="002C7416" w:rsidP="002C7416">
      <w:pPr>
        <w:numPr>
          <w:ilvl w:val="1"/>
          <w:numId w:val="210"/>
        </w:numPr>
        <w:rPr>
          <w:lang w:val="en-IN"/>
        </w:rPr>
      </w:pPr>
      <w:r w:rsidRPr="002C7416">
        <w:rPr>
          <w:lang w:val="en-IN"/>
        </w:rPr>
        <w:t>Standard Scaler</w:t>
      </w:r>
      <w:r w:rsidR="006343AE">
        <w:rPr>
          <w:lang w:val="en-IN"/>
        </w:rPr>
        <w:t xml:space="preserve"> (</w:t>
      </w:r>
      <w:r w:rsidR="006343AE">
        <w:t>Centered around 0</w:t>
      </w:r>
      <w:r w:rsidR="00B065E0">
        <w:t>, Mean = 0, SD = 1</w:t>
      </w:r>
      <w:r w:rsidR="006343AE">
        <w:rPr>
          <w:lang w:val="en-IN"/>
        </w:rPr>
        <w:t>)</w:t>
      </w:r>
    </w:p>
    <w:p w14:paraId="62D8110B" w14:textId="77777777" w:rsidR="002C7416" w:rsidRPr="002C7416" w:rsidRDefault="002C7416" w:rsidP="002C7416">
      <w:pPr>
        <w:numPr>
          <w:ilvl w:val="0"/>
          <w:numId w:val="210"/>
        </w:numPr>
        <w:rPr>
          <w:lang w:val="en-IN"/>
        </w:rPr>
      </w:pPr>
      <w:r w:rsidRPr="002C7416">
        <w:rPr>
          <w:b/>
          <w:bCs/>
          <w:lang w:val="en-IN"/>
        </w:rPr>
        <w:t>Normalization:</w:t>
      </w:r>
    </w:p>
    <w:p w14:paraId="1612ABCA" w14:textId="38926A6E" w:rsidR="002C7416" w:rsidRPr="002C7416" w:rsidRDefault="002C7416" w:rsidP="002C7416">
      <w:pPr>
        <w:numPr>
          <w:ilvl w:val="1"/>
          <w:numId w:val="210"/>
        </w:numPr>
        <w:rPr>
          <w:lang w:val="en-IN"/>
        </w:rPr>
      </w:pPr>
      <w:r w:rsidRPr="002C7416">
        <w:rPr>
          <w:lang w:val="en-IN"/>
        </w:rPr>
        <w:t>Min Max Scaling</w:t>
      </w:r>
      <w:r w:rsidR="00891318">
        <w:rPr>
          <w:lang w:val="en-IN"/>
        </w:rPr>
        <w:t xml:space="preserve"> [0, 1]</w:t>
      </w:r>
    </w:p>
    <w:p w14:paraId="65552139" w14:textId="580C89B7" w:rsidR="002C7416" w:rsidRPr="002C7416" w:rsidRDefault="002C7416" w:rsidP="002C7416">
      <w:pPr>
        <w:numPr>
          <w:ilvl w:val="1"/>
          <w:numId w:val="210"/>
        </w:numPr>
        <w:rPr>
          <w:lang w:val="en-IN"/>
        </w:rPr>
      </w:pPr>
      <w:bookmarkStart w:id="55" w:name="_Hlk179131534"/>
      <w:r w:rsidRPr="002C7416">
        <w:rPr>
          <w:lang w:val="en-IN"/>
        </w:rPr>
        <w:t>Mean Normalization</w:t>
      </w:r>
      <w:r w:rsidR="00891318">
        <w:rPr>
          <w:lang w:val="en-IN"/>
        </w:rPr>
        <w:t xml:space="preserve"> [-1, 1]</w:t>
      </w:r>
    </w:p>
    <w:bookmarkEnd w:id="55"/>
    <w:p w14:paraId="0DE8746E" w14:textId="0F4A7F9B" w:rsidR="002C7416" w:rsidRPr="002C7416" w:rsidRDefault="002C7416" w:rsidP="002C7416">
      <w:pPr>
        <w:numPr>
          <w:ilvl w:val="1"/>
          <w:numId w:val="210"/>
        </w:numPr>
        <w:rPr>
          <w:lang w:val="en-IN"/>
        </w:rPr>
      </w:pPr>
      <w:r w:rsidRPr="002C7416">
        <w:rPr>
          <w:lang w:val="en-IN"/>
        </w:rPr>
        <w:t>Max Absolute Scaling</w:t>
      </w:r>
      <w:r w:rsidR="00891318">
        <w:rPr>
          <w:lang w:val="en-IN"/>
        </w:rPr>
        <w:t xml:space="preserve"> </w:t>
      </w:r>
      <w:r w:rsidR="006343AE">
        <w:t>[0, 1] or [-1, 1]</w:t>
      </w:r>
    </w:p>
    <w:p w14:paraId="29C768F1" w14:textId="20A09EEF" w:rsidR="002C7416" w:rsidRPr="002C7416" w:rsidRDefault="002C7416" w:rsidP="002C7416">
      <w:pPr>
        <w:numPr>
          <w:ilvl w:val="1"/>
          <w:numId w:val="210"/>
        </w:numPr>
        <w:rPr>
          <w:lang w:val="en-IN"/>
        </w:rPr>
      </w:pPr>
      <w:r w:rsidRPr="002C7416">
        <w:rPr>
          <w:lang w:val="en-IN"/>
        </w:rPr>
        <w:t>Robust Scaling</w:t>
      </w:r>
      <w:r w:rsidR="006343AE">
        <w:rPr>
          <w:lang w:val="en-IN"/>
        </w:rPr>
        <w:t xml:space="preserve"> (</w:t>
      </w:r>
      <w:r w:rsidR="006343AE" w:rsidRPr="006343AE">
        <w:rPr>
          <w:lang w:val="en-IN"/>
        </w:rPr>
        <w:t>Varies, typically preserves the interquartile range</w:t>
      </w:r>
      <w:r w:rsidR="006343AE">
        <w:rPr>
          <w:lang w:val="en-IN"/>
        </w:rPr>
        <w:t>)</w:t>
      </w:r>
    </w:p>
    <w:p w14:paraId="19F33F66" w14:textId="77777777" w:rsidR="002C7416" w:rsidRPr="00D3251B" w:rsidRDefault="002C7416" w:rsidP="00D3251B">
      <w:pPr>
        <w:rPr>
          <w:lang w:val="en-IN"/>
        </w:rPr>
      </w:pPr>
    </w:p>
    <w:p w14:paraId="56AEAA60" w14:textId="3C5CB333" w:rsidR="000E07CF" w:rsidRDefault="000E07CF" w:rsidP="000E07CF">
      <w:pPr>
        <w:pStyle w:val="Heading3"/>
      </w:pPr>
      <w:bookmarkStart w:id="56" w:name="_Toc181022406"/>
      <w:r w:rsidRPr="000E07CF">
        <w:t>Normalization</w:t>
      </w:r>
      <w:r>
        <w:t xml:space="preserve"> </w:t>
      </w:r>
      <w:r w:rsidRPr="000E07CF">
        <w:t>or Min-Max Scaling</w:t>
      </w:r>
      <w:bookmarkEnd w:id="56"/>
    </w:p>
    <w:p w14:paraId="20F950EA" w14:textId="545B31B7" w:rsidR="002C2BD4" w:rsidRPr="00DC3456" w:rsidRDefault="000E07CF" w:rsidP="002C2BD4">
      <w:r>
        <w:t xml:space="preserve">It is a scaling technique method in which data points are shifted and rescaled so that they end up in a range of 0 to 1. It is also known as </w:t>
      </w:r>
      <w:r w:rsidRPr="000E07CF">
        <w:rPr>
          <w:b/>
          <w:bCs/>
        </w:rPr>
        <w:t>min-max scaling</w:t>
      </w:r>
      <w:r>
        <w:t>.</w:t>
      </w:r>
    </w:p>
    <w:p w14:paraId="48CC5B8F" w14:textId="33F389C6" w:rsidR="002C2BD4" w:rsidRPr="002C2BD4" w:rsidRDefault="002C2BD4" w:rsidP="002C2BD4">
      <w:pPr>
        <w:rPr>
          <w:lang w:val="en-IN" w:eastAsia="en-IN" w:bidi="hi-IN"/>
        </w:rPr>
      </w:pPr>
      <w:r w:rsidRPr="002C2BD4">
        <w:rPr>
          <w:lang w:val="en-IN" w:eastAsia="en-IN" w:bidi="hi-IN"/>
        </w:rPr>
        <w:t>Type of normalization:</w:t>
      </w:r>
    </w:p>
    <w:p w14:paraId="62E1610D" w14:textId="165BBBBD" w:rsidR="002C2BD4" w:rsidRDefault="002C2BD4" w:rsidP="002C2BD4">
      <w:pPr>
        <w:pStyle w:val="ListParagraph"/>
        <w:numPr>
          <w:ilvl w:val="0"/>
          <w:numId w:val="104"/>
        </w:numPr>
        <w:rPr>
          <w:lang w:val="en-IN" w:eastAsia="en-IN" w:bidi="hi-IN"/>
        </w:rPr>
      </w:pPr>
      <w:r w:rsidRPr="002C2BD4">
        <w:rPr>
          <w:lang w:val="en-IN" w:eastAsia="en-IN" w:bidi="hi-IN"/>
        </w:rPr>
        <w:t>MinMax Scaling (mostly used)</w:t>
      </w:r>
    </w:p>
    <w:p w14:paraId="53149740" w14:textId="2A3B9005" w:rsidR="00DC3456" w:rsidRPr="00DC3456" w:rsidRDefault="00DC3456" w:rsidP="00DC3456">
      <w:pPr>
        <w:pStyle w:val="ListParagraph"/>
        <w:jc w:val="center"/>
        <w:rPr>
          <w:lang w:val="en-IN" w:eastAsia="en-IN" w:bidi="hi-IN"/>
        </w:rPr>
      </w:pPr>
      <w:r>
        <w:rPr>
          <w:noProof/>
          <w:lang w:val="en-IN" w:eastAsia="en-IN" w:bidi="hi-IN"/>
        </w:rPr>
        <w:drawing>
          <wp:inline distT="0" distB="0" distL="0" distR="0" wp14:anchorId="4120EEB7" wp14:editId="5B3595DB">
            <wp:extent cx="2682064" cy="1263291"/>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731137" cy="1286405"/>
                    </a:xfrm>
                    <a:prstGeom prst="rect">
                      <a:avLst/>
                    </a:prstGeom>
                    <a:noFill/>
                  </pic:spPr>
                </pic:pic>
              </a:graphicData>
            </a:graphic>
          </wp:inline>
        </w:drawing>
      </w:r>
    </w:p>
    <w:p w14:paraId="77C5AB02" w14:textId="05073617" w:rsidR="002C2BD4" w:rsidRDefault="002C2BD4" w:rsidP="002C2BD4">
      <w:pPr>
        <w:pStyle w:val="ListParagraph"/>
        <w:numPr>
          <w:ilvl w:val="0"/>
          <w:numId w:val="104"/>
        </w:numPr>
        <w:rPr>
          <w:lang w:val="en-IN" w:eastAsia="en-IN" w:bidi="hi-IN"/>
        </w:rPr>
      </w:pPr>
      <w:r w:rsidRPr="002C2BD4">
        <w:rPr>
          <w:lang w:val="en-IN" w:eastAsia="en-IN" w:bidi="hi-IN"/>
        </w:rPr>
        <w:lastRenderedPageBreak/>
        <w:t>MaxAbScaling</w:t>
      </w:r>
    </w:p>
    <w:p w14:paraId="6B052D07" w14:textId="79E9A3F5" w:rsidR="00DC3456" w:rsidRPr="00DC3456" w:rsidRDefault="00DC3456" w:rsidP="00DC3456">
      <w:pPr>
        <w:ind w:left="720"/>
        <w:jc w:val="center"/>
        <w:rPr>
          <w:lang w:val="en-IN" w:eastAsia="en-IN" w:bidi="hi-IN"/>
        </w:rPr>
      </w:pPr>
      <w:r>
        <w:rPr>
          <w:noProof/>
          <w:lang w:val="en-IN" w:eastAsia="en-IN" w:bidi="hi-IN"/>
        </w:rPr>
        <w:drawing>
          <wp:inline distT="0" distB="0" distL="0" distR="0" wp14:anchorId="3E5C2EA6" wp14:editId="582531E4">
            <wp:extent cx="2685632" cy="109283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723435" cy="1108218"/>
                    </a:xfrm>
                    <a:prstGeom prst="rect">
                      <a:avLst/>
                    </a:prstGeom>
                    <a:noFill/>
                  </pic:spPr>
                </pic:pic>
              </a:graphicData>
            </a:graphic>
          </wp:inline>
        </w:drawing>
      </w:r>
    </w:p>
    <w:p w14:paraId="0633BFF4" w14:textId="77777777" w:rsidR="00891318" w:rsidRPr="00891318" w:rsidRDefault="00891318" w:rsidP="00891318">
      <w:pPr>
        <w:pStyle w:val="ListParagraph"/>
        <w:numPr>
          <w:ilvl w:val="0"/>
          <w:numId w:val="104"/>
        </w:numPr>
        <w:rPr>
          <w:lang w:val="en-IN" w:eastAsia="en-IN" w:bidi="hi-IN"/>
        </w:rPr>
      </w:pPr>
      <w:r w:rsidRPr="00891318">
        <w:rPr>
          <w:lang w:val="en-IN" w:eastAsia="en-IN" w:bidi="hi-IN"/>
        </w:rPr>
        <w:t>Mean Normalization</w:t>
      </w:r>
    </w:p>
    <w:p w14:paraId="31AC7A71" w14:textId="4935E716" w:rsidR="00891318" w:rsidRDefault="00891318" w:rsidP="00891318">
      <w:pPr>
        <w:pStyle w:val="ListParagraph"/>
        <w:jc w:val="center"/>
        <w:rPr>
          <w:lang w:val="en-IN" w:eastAsia="en-IN" w:bidi="hi-IN"/>
        </w:rPr>
      </w:pPr>
      <w:r>
        <w:rPr>
          <w:noProof/>
          <w:lang w:val="en-IN" w:eastAsia="en-IN" w:bidi="hi-IN"/>
        </w:rPr>
        <w:drawing>
          <wp:inline distT="0" distB="0" distL="0" distR="0" wp14:anchorId="25EDA587" wp14:editId="73F7D42A">
            <wp:extent cx="2229238" cy="1424774"/>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234783" cy="1428318"/>
                    </a:xfrm>
                    <a:prstGeom prst="rect">
                      <a:avLst/>
                    </a:prstGeom>
                    <a:noFill/>
                  </pic:spPr>
                </pic:pic>
              </a:graphicData>
            </a:graphic>
          </wp:inline>
        </w:drawing>
      </w:r>
    </w:p>
    <w:p w14:paraId="7F9890D2" w14:textId="60CDBF08" w:rsidR="00891318" w:rsidRDefault="00891318" w:rsidP="00891318">
      <w:pPr>
        <w:pStyle w:val="ListParagraph"/>
        <w:rPr>
          <w:lang w:val="en-IN" w:eastAsia="en-IN" w:bidi="hi-IN"/>
        </w:rPr>
      </w:pPr>
      <w:r w:rsidRPr="00891318">
        <w:rPr>
          <w:lang w:val="en-IN" w:eastAsia="en-IN" w:bidi="hi-IN"/>
        </w:rPr>
        <w:t>Scikitlearn does not have any specific class for mean normalization. However, you can do this very easily using numpy.</w:t>
      </w:r>
    </w:p>
    <w:p w14:paraId="14B6A97A" w14:textId="408B0E32" w:rsidR="002C2BD4" w:rsidRDefault="002C2BD4" w:rsidP="002C2BD4">
      <w:pPr>
        <w:pStyle w:val="ListParagraph"/>
        <w:numPr>
          <w:ilvl w:val="0"/>
          <w:numId w:val="104"/>
        </w:numPr>
        <w:rPr>
          <w:lang w:val="en-IN" w:eastAsia="en-IN" w:bidi="hi-IN"/>
        </w:rPr>
      </w:pPr>
      <w:r w:rsidRPr="002C2BD4">
        <w:rPr>
          <w:lang w:val="en-IN" w:eastAsia="en-IN" w:bidi="hi-IN"/>
        </w:rPr>
        <w:t>Robust Scaling</w:t>
      </w:r>
    </w:p>
    <w:p w14:paraId="617A1F4E" w14:textId="7FA3FB48" w:rsidR="00DC3456" w:rsidRPr="00D3251B" w:rsidRDefault="00DC3456" w:rsidP="00DC3456">
      <w:pPr>
        <w:pStyle w:val="ListParagraph"/>
        <w:jc w:val="center"/>
        <w:rPr>
          <w:lang w:val="en-IN" w:eastAsia="en-IN" w:bidi="hi-IN"/>
        </w:rPr>
      </w:pPr>
      <w:r>
        <w:rPr>
          <w:noProof/>
          <w:lang w:val="en-IN" w:eastAsia="en-IN" w:bidi="hi-IN"/>
        </w:rPr>
        <w:drawing>
          <wp:inline distT="0" distB="0" distL="0" distR="0" wp14:anchorId="44685AC6" wp14:editId="7F99BCBD">
            <wp:extent cx="2805763" cy="1645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862407" cy="1679148"/>
                    </a:xfrm>
                    <a:prstGeom prst="rect">
                      <a:avLst/>
                    </a:prstGeom>
                    <a:noFill/>
                  </pic:spPr>
                </pic:pic>
              </a:graphicData>
            </a:graphic>
          </wp:inline>
        </w:drawing>
      </w:r>
    </w:p>
    <w:p w14:paraId="45E62FE2" w14:textId="77777777" w:rsidR="000E07CF" w:rsidRPr="000E07CF" w:rsidRDefault="000E07CF" w:rsidP="000E07CF"/>
    <w:p w14:paraId="1CDA2C8D" w14:textId="1BB159A7" w:rsidR="00222DFA" w:rsidRDefault="000E07CF" w:rsidP="000E07CF">
      <w:pPr>
        <w:pStyle w:val="Heading3"/>
      </w:pPr>
      <w:bookmarkStart w:id="57" w:name="_Toc181022407"/>
      <w:r w:rsidRPr="000E07CF">
        <w:t>Standardization</w:t>
      </w:r>
      <w:r>
        <w:t xml:space="preserve"> </w:t>
      </w:r>
      <w:r w:rsidRPr="000E07CF">
        <w:t>or Z-Score Normalization</w:t>
      </w:r>
      <w:bookmarkEnd w:id="57"/>
    </w:p>
    <w:p w14:paraId="55962F42" w14:textId="4199A65B" w:rsidR="000E07CF" w:rsidRPr="000E07CF" w:rsidRDefault="000E07CF" w:rsidP="000E07CF">
      <w:pPr>
        <w:rPr>
          <w:lang w:val="en-IN"/>
        </w:rPr>
      </w:pPr>
      <w:r w:rsidRPr="000E07CF">
        <w:rPr>
          <w:lang w:val="en-IN"/>
        </w:rPr>
        <w:t>Standardization is another scaling method where the values are centred around mean with a unit standard deviation. It means if we will calculate mean and standard deviation of standard scores it will be 0 and 1 respectively.</w:t>
      </w:r>
    </w:p>
    <w:p w14:paraId="7D9FD921" w14:textId="77777777" w:rsidR="000E07CF" w:rsidRPr="000E07CF" w:rsidRDefault="000E07CF" w:rsidP="000E07CF">
      <w:pPr>
        <w:rPr>
          <w:lang w:val="en-IN"/>
        </w:rPr>
      </w:pPr>
      <w:r w:rsidRPr="000E07CF">
        <w:rPr>
          <w:lang w:val="en-IN"/>
        </w:rPr>
        <w:t>The formula for standardized values:</w:t>
      </w:r>
    </w:p>
    <w:p w14:paraId="7859C53D" w14:textId="4B9D587D" w:rsidR="000E07CF" w:rsidRPr="000E07CF" w:rsidRDefault="00DC3456" w:rsidP="000E07CF">
      <w:pPr>
        <w:jc w:val="center"/>
        <w:rPr>
          <w:lang w:val="en-IN"/>
        </w:rPr>
      </w:pPr>
      <w:r>
        <w:rPr>
          <w:b/>
          <w:bCs/>
          <w:i/>
          <w:iCs/>
          <w:noProof/>
          <w:lang w:val="en-IN"/>
        </w:rPr>
        <w:drawing>
          <wp:inline distT="0" distB="0" distL="0" distR="0" wp14:anchorId="655CF731" wp14:editId="3E584400">
            <wp:extent cx="2870421" cy="1716623"/>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893317" cy="1730316"/>
                    </a:xfrm>
                    <a:prstGeom prst="rect">
                      <a:avLst/>
                    </a:prstGeom>
                    <a:noFill/>
                  </pic:spPr>
                </pic:pic>
              </a:graphicData>
            </a:graphic>
          </wp:inline>
        </w:drawing>
      </w:r>
    </w:p>
    <w:p w14:paraId="5CA17F33" w14:textId="77777777" w:rsidR="000E07CF" w:rsidRPr="000E07CF" w:rsidRDefault="000E07CF" w:rsidP="000E07CF">
      <w:pPr>
        <w:rPr>
          <w:lang w:val="en-IN"/>
        </w:rPr>
      </w:pPr>
      <w:r w:rsidRPr="000E07CF">
        <w:rPr>
          <w:lang w:val="en-IN"/>
        </w:rPr>
        <w:t>This Z is called standard score and it represents the number of standard deviations above or below the mean that a specific observation falls.</w:t>
      </w:r>
    </w:p>
    <w:p w14:paraId="62829775" w14:textId="77777777" w:rsidR="000E07CF" w:rsidRPr="000E07CF" w:rsidRDefault="000E07CF" w:rsidP="000E07CF"/>
    <w:p w14:paraId="6CE25EB8" w14:textId="77777777" w:rsidR="00891318" w:rsidRDefault="000E07CF" w:rsidP="000E07CF">
      <w:pPr>
        <w:rPr>
          <w:lang w:val="en-IN"/>
        </w:rPr>
      </w:pPr>
      <w:r w:rsidRPr="000E07CF">
        <w:rPr>
          <w:b/>
          <w:bCs/>
          <w:lang w:val="en-IN"/>
        </w:rPr>
        <w:t>Normalization</w:t>
      </w:r>
      <w:r w:rsidRPr="000E07CF">
        <w:rPr>
          <w:lang w:val="en-IN"/>
        </w:rPr>
        <w:t> is preferred over standardization when our data doesn’t follow a normal distribution. It can be useful in those machine learning algorithms that do not assume any distribution of data like the k-nearest neighbour and neural networks.</w:t>
      </w:r>
    </w:p>
    <w:p w14:paraId="4EF3F363" w14:textId="0A1F468E" w:rsidR="00C82397" w:rsidRDefault="000E07CF" w:rsidP="000E07CF">
      <w:pPr>
        <w:rPr>
          <w:lang w:val="en-IN"/>
        </w:rPr>
      </w:pPr>
      <w:r w:rsidRPr="000E07CF">
        <w:rPr>
          <w:b/>
          <w:bCs/>
          <w:lang w:val="en-IN"/>
        </w:rPr>
        <w:t>Standardization</w:t>
      </w:r>
      <w:r w:rsidRPr="000E07CF">
        <w:rPr>
          <w:lang w:val="en-IN"/>
        </w:rPr>
        <w:t> is good to use when our data follows a normal distribution. It can be used in a machine learning algorithm where we make assumptions about the distribution of data like linear regression etc</w:t>
      </w:r>
      <w:r w:rsidR="00C82397">
        <w:rPr>
          <w:lang w:val="en-IN"/>
        </w:rPr>
        <w:t>.</w:t>
      </w:r>
    </w:p>
    <w:p w14:paraId="1052690F" w14:textId="77777777" w:rsidR="00DC3456" w:rsidRDefault="00DC3456" w:rsidP="000E07CF">
      <w:pPr>
        <w:rPr>
          <w:lang w:val="en-IN"/>
        </w:rPr>
      </w:pPr>
    </w:p>
    <w:p w14:paraId="6FE429AC" w14:textId="1F1FAE89" w:rsidR="00891318" w:rsidRDefault="00DC3456" w:rsidP="000E07CF">
      <w:pPr>
        <w:rPr>
          <w:b/>
          <w:bCs/>
          <w:i/>
          <w:iCs/>
          <w:lang w:val="en-IN"/>
        </w:rPr>
      </w:pPr>
      <w:r w:rsidRPr="00DC3456">
        <w:rPr>
          <w:b/>
          <w:bCs/>
          <w:i/>
          <w:iCs/>
          <w:lang w:val="en-IN"/>
        </w:rPr>
        <w:t>In nutshell, Standardization is not suitable for data that have outliers. It adjusts the mean to 0. Robust scaler is more suitable for data that have outliers. Min-max scaler is not suitable for data that have outliers. It adjusts the data between 0 and 1. Max-absolute scaler is not suitable for data that have outliers. It adjusts the data between -1 and 1.</w:t>
      </w:r>
    </w:p>
    <w:p w14:paraId="5A82432F" w14:textId="77777777" w:rsidR="00891318" w:rsidRPr="00891318" w:rsidRDefault="00891318" w:rsidP="00891318">
      <w:pPr>
        <w:rPr>
          <w:lang w:val="en-IN"/>
        </w:rPr>
      </w:pPr>
      <w:r w:rsidRPr="00891318">
        <w:rPr>
          <w:lang w:val="en-IN"/>
        </w:rPr>
        <w:t>1. If you do not know which scaler to use, apply all and check the effect on the models.</w:t>
      </w:r>
    </w:p>
    <w:p w14:paraId="7B98DC63" w14:textId="63A8B706" w:rsidR="00891318" w:rsidRPr="00891318" w:rsidRDefault="00891318" w:rsidP="00891318">
      <w:pPr>
        <w:rPr>
          <w:lang w:val="en-IN"/>
        </w:rPr>
      </w:pPr>
      <w:r w:rsidRPr="00891318">
        <w:rPr>
          <w:lang w:val="en-IN"/>
        </w:rPr>
        <w:t>2. If you do not understand the data, use standard scaler. It works most of the times.</w:t>
      </w:r>
    </w:p>
    <w:p w14:paraId="324BB61B" w14:textId="18013401" w:rsidR="00891318" w:rsidRPr="00891318" w:rsidRDefault="00891318" w:rsidP="00891318">
      <w:pPr>
        <w:rPr>
          <w:lang w:val="en-IN"/>
        </w:rPr>
      </w:pPr>
      <w:r w:rsidRPr="00891318">
        <w:rPr>
          <w:lang w:val="en-IN"/>
        </w:rPr>
        <w:t>3. If you know the max and min values of the feature, then use min max scaler. Like in CNN.</w:t>
      </w:r>
    </w:p>
    <w:p w14:paraId="1D95F244" w14:textId="3B08FDFF" w:rsidR="00891318" w:rsidRPr="00891318" w:rsidRDefault="00891318" w:rsidP="00891318">
      <w:pPr>
        <w:rPr>
          <w:lang w:val="en-IN"/>
        </w:rPr>
      </w:pPr>
      <w:r w:rsidRPr="00891318">
        <w:rPr>
          <w:lang w:val="en-IN"/>
        </w:rPr>
        <w:t>4. If most of the values in the feature column is 0 or sparce matrix, then use Max Absolute Scaling.</w:t>
      </w:r>
    </w:p>
    <w:p w14:paraId="31E0FDF0" w14:textId="4EC9AB47" w:rsidR="00C82397" w:rsidRPr="000E07CF" w:rsidRDefault="00891318" w:rsidP="000E07CF">
      <w:pPr>
        <w:rPr>
          <w:lang w:val="en-IN"/>
        </w:rPr>
      </w:pPr>
      <w:r w:rsidRPr="00891318">
        <w:rPr>
          <w:lang w:val="en-IN"/>
        </w:rPr>
        <w:t>5. If the data has outliers, use Robust Scaling.</w:t>
      </w:r>
    </w:p>
    <w:p w14:paraId="0E6F3E21" w14:textId="77777777" w:rsidR="00222DFA" w:rsidRDefault="00222DFA" w:rsidP="00222DFA"/>
    <w:tbl>
      <w:tblPr>
        <w:tblStyle w:val="TableGrid"/>
        <w:tblW w:w="0" w:type="auto"/>
        <w:tblLook w:val="04A0" w:firstRow="1" w:lastRow="0" w:firstColumn="1" w:lastColumn="0" w:noHBand="0" w:noVBand="1"/>
      </w:tblPr>
      <w:tblGrid>
        <w:gridCol w:w="842"/>
        <w:gridCol w:w="4903"/>
        <w:gridCol w:w="5045"/>
      </w:tblGrid>
      <w:tr w:rsidR="00C82397" w:rsidRPr="000E07CF" w14:paraId="36C3E250" w14:textId="77777777" w:rsidTr="00D3251B">
        <w:tc>
          <w:tcPr>
            <w:tcW w:w="0" w:type="auto"/>
            <w:shd w:val="clear" w:color="auto" w:fill="2AC9C9" w:themeFill="accent4" w:themeFillShade="80"/>
            <w:hideMark/>
          </w:tcPr>
          <w:p w14:paraId="46E71E7E" w14:textId="77777777" w:rsidR="000E07CF" w:rsidRPr="000E07CF" w:rsidRDefault="000E07CF" w:rsidP="000E07CF">
            <w:pPr>
              <w:rPr>
                <w:lang w:val="en-IN"/>
              </w:rPr>
            </w:pPr>
            <w:r w:rsidRPr="000E07CF">
              <w:rPr>
                <w:lang w:val="en-IN"/>
              </w:rPr>
              <w:t>S.NO.</w:t>
            </w:r>
          </w:p>
        </w:tc>
        <w:tc>
          <w:tcPr>
            <w:tcW w:w="0" w:type="auto"/>
            <w:shd w:val="clear" w:color="auto" w:fill="2AC9C9" w:themeFill="accent4" w:themeFillShade="80"/>
            <w:hideMark/>
          </w:tcPr>
          <w:p w14:paraId="2B899AA5" w14:textId="77777777" w:rsidR="000E07CF" w:rsidRPr="000E07CF" w:rsidRDefault="000E07CF" w:rsidP="00C82397">
            <w:pPr>
              <w:jc w:val="center"/>
              <w:rPr>
                <w:lang w:val="en-IN"/>
              </w:rPr>
            </w:pPr>
            <w:r w:rsidRPr="000E07CF">
              <w:rPr>
                <w:lang w:val="en-IN"/>
              </w:rPr>
              <w:t>Normalization</w:t>
            </w:r>
          </w:p>
        </w:tc>
        <w:tc>
          <w:tcPr>
            <w:tcW w:w="0" w:type="auto"/>
            <w:shd w:val="clear" w:color="auto" w:fill="2AC9C9" w:themeFill="accent4" w:themeFillShade="80"/>
            <w:hideMark/>
          </w:tcPr>
          <w:p w14:paraId="58FE81BC" w14:textId="77777777" w:rsidR="000E07CF" w:rsidRPr="000E07CF" w:rsidRDefault="000E07CF" w:rsidP="00C82397">
            <w:pPr>
              <w:jc w:val="center"/>
              <w:rPr>
                <w:lang w:val="en-IN"/>
              </w:rPr>
            </w:pPr>
            <w:r w:rsidRPr="000E07CF">
              <w:rPr>
                <w:lang w:val="en-IN"/>
              </w:rPr>
              <w:t>Standardization</w:t>
            </w:r>
          </w:p>
        </w:tc>
      </w:tr>
      <w:tr w:rsidR="00C82397" w:rsidRPr="000E07CF" w14:paraId="1B9A9237" w14:textId="77777777" w:rsidTr="00D3251B">
        <w:tc>
          <w:tcPr>
            <w:tcW w:w="0" w:type="auto"/>
            <w:hideMark/>
          </w:tcPr>
          <w:p w14:paraId="13CDE8D0" w14:textId="77777777" w:rsidR="000E07CF" w:rsidRPr="000E07CF" w:rsidRDefault="000E07CF" w:rsidP="000E07CF">
            <w:pPr>
              <w:rPr>
                <w:lang w:val="en-IN"/>
              </w:rPr>
            </w:pPr>
            <w:r w:rsidRPr="000E07CF">
              <w:rPr>
                <w:lang w:val="en-IN"/>
              </w:rPr>
              <w:t>1.</w:t>
            </w:r>
          </w:p>
        </w:tc>
        <w:tc>
          <w:tcPr>
            <w:tcW w:w="0" w:type="auto"/>
            <w:hideMark/>
          </w:tcPr>
          <w:p w14:paraId="5D692D8E" w14:textId="77777777" w:rsidR="000E07CF" w:rsidRPr="000E07CF" w:rsidRDefault="000E07CF" w:rsidP="00C82397">
            <w:pPr>
              <w:jc w:val="left"/>
              <w:rPr>
                <w:lang w:val="en-IN"/>
              </w:rPr>
            </w:pPr>
            <w:r w:rsidRPr="000E07CF">
              <w:rPr>
                <w:lang w:val="en-IN"/>
              </w:rPr>
              <w:t>Minimum and maximum value of features are used for scaling</w:t>
            </w:r>
          </w:p>
        </w:tc>
        <w:tc>
          <w:tcPr>
            <w:tcW w:w="0" w:type="auto"/>
            <w:hideMark/>
          </w:tcPr>
          <w:p w14:paraId="2705910E" w14:textId="77777777" w:rsidR="000E07CF" w:rsidRPr="000E07CF" w:rsidRDefault="000E07CF" w:rsidP="00C82397">
            <w:pPr>
              <w:jc w:val="left"/>
              <w:rPr>
                <w:lang w:val="en-IN"/>
              </w:rPr>
            </w:pPr>
            <w:r w:rsidRPr="000E07CF">
              <w:rPr>
                <w:lang w:val="en-IN"/>
              </w:rPr>
              <w:t>Mean and standard deviation is used for scaling.</w:t>
            </w:r>
          </w:p>
        </w:tc>
      </w:tr>
      <w:tr w:rsidR="000E07CF" w:rsidRPr="000E07CF" w14:paraId="4F0F45A9" w14:textId="77777777" w:rsidTr="00D3251B">
        <w:tc>
          <w:tcPr>
            <w:tcW w:w="0" w:type="auto"/>
            <w:hideMark/>
          </w:tcPr>
          <w:p w14:paraId="13E81070" w14:textId="77777777" w:rsidR="000E07CF" w:rsidRPr="000E07CF" w:rsidRDefault="000E07CF" w:rsidP="000E07CF">
            <w:pPr>
              <w:rPr>
                <w:lang w:val="en-IN"/>
              </w:rPr>
            </w:pPr>
            <w:r w:rsidRPr="000E07CF">
              <w:rPr>
                <w:lang w:val="en-IN"/>
              </w:rPr>
              <w:t>2.</w:t>
            </w:r>
          </w:p>
        </w:tc>
        <w:tc>
          <w:tcPr>
            <w:tcW w:w="0" w:type="auto"/>
            <w:hideMark/>
          </w:tcPr>
          <w:p w14:paraId="48CB64F7" w14:textId="77777777" w:rsidR="000E07CF" w:rsidRPr="000E07CF" w:rsidRDefault="000E07CF" w:rsidP="00C82397">
            <w:pPr>
              <w:jc w:val="left"/>
              <w:rPr>
                <w:lang w:val="en-IN"/>
              </w:rPr>
            </w:pPr>
            <w:r w:rsidRPr="000E07CF">
              <w:rPr>
                <w:lang w:val="en-IN"/>
              </w:rPr>
              <w:t>It is used when features are of different scales.</w:t>
            </w:r>
          </w:p>
        </w:tc>
        <w:tc>
          <w:tcPr>
            <w:tcW w:w="0" w:type="auto"/>
            <w:hideMark/>
          </w:tcPr>
          <w:p w14:paraId="3DED2E20" w14:textId="77777777" w:rsidR="000E07CF" w:rsidRPr="000E07CF" w:rsidRDefault="000E07CF" w:rsidP="00C82397">
            <w:pPr>
              <w:jc w:val="left"/>
              <w:rPr>
                <w:lang w:val="en-IN"/>
              </w:rPr>
            </w:pPr>
            <w:r w:rsidRPr="000E07CF">
              <w:rPr>
                <w:lang w:val="en-IN"/>
              </w:rPr>
              <w:t>It is used when we want to ensure zero mean and unit standard deviation.</w:t>
            </w:r>
          </w:p>
        </w:tc>
      </w:tr>
      <w:tr w:rsidR="00C82397" w:rsidRPr="000E07CF" w14:paraId="23360B8D" w14:textId="77777777" w:rsidTr="00D3251B">
        <w:tc>
          <w:tcPr>
            <w:tcW w:w="0" w:type="auto"/>
            <w:hideMark/>
          </w:tcPr>
          <w:p w14:paraId="17F03B8A" w14:textId="77777777" w:rsidR="000E07CF" w:rsidRPr="000E07CF" w:rsidRDefault="000E07CF" w:rsidP="000E07CF">
            <w:pPr>
              <w:rPr>
                <w:lang w:val="en-IN"/>
              </w:rPr>
            </w:pPr>
            <w:r w:rsidRPr="000E07CF">
              <w:rPr>
                <w:lang w:val="en-IN"/>
              </w:rPr>
              <w:t>3.</w:t>
            </w:r>
          </w:p>
        </w:tc>
        <w:tc>
          <w:tcPr>
            <w:tcW w:w="0" w:type="auto"/>
            <w:hideMark/>
          </w:tcPr>
          <w:p w14:paraId="7628DA1F" w14:textId="77777777" w:rsidR="000E07CF" w:rsidRPr="000E07CF" w:rsidRDefault="000E07CF" w:rsidP="00C82397">
            <w:pPr>
              <w:jc w:val="left"/>
              <w:rPr>
                <w:lang w:val="en-IN"/>
              </w:rPr>
            </w:pPr>
            <w:r w:rsidRPr="000E07CF">
              <w:rPr>
                <w:lang w:val="en-IN"/>
              </w:rPr>
              <w:t>Scales values between [0, 1] or [-1, 1].</w:t>
            </w:r>
          </w:p>
        </w:tc>
        <w:tc>
          <w:tcPr>
            <w:tcW w:w="0" w:type="auto"/>
            <w:hideMark/>
          </w:tcPr>
          <w:p w14:paraId="1844D1EC" w14:textId="77777777" w:rsidR="000E07CF" w:rsidRPr="000E07CF" w:rsidRDefault="000E07CF" w:rsidP="00C82397">
            <w:pPr>
              <w:jc w:val="left"/>
              <w:rPr>
                <w:lang w:val="en-IN"/>
              </w:rPr>
            </w:pPr>
            <w:r w:rsidRPr="000E07CF">
              <w:rPr>
                <w:lang w:val="en-IN"/>
              </w:rPr>
              <w:t>It is not bounded to a certain range.</w:t>
            </w:r>
          </w:p>
        </w:tc>
      </w:tr>
      <w:tr w:rsidR="000E07CF" w:rsidRPr="000E07CF" w14:paraId="26493256" w14:textId="77777777" w:rsidTr="00D3251B">
        <w:tc>
          <w:tcPr>
            <w:tcW w:w="0" w:type="auto"/>
            <w:hideMark/>
          </w:tcPr>
          <w:p w14:paraId="6B65D844" w14:textId="77777777" w:rsidR="000E07CF" w:rsidRPr="000E07CF" w:rsidRDefault="000E07CF" w:rsidP="000E07CF">
            <w:pPr>
              <w:rPr>
                <w:lang w:val="en-IN"/>
              </w:rPr>
            </w:pPr>
            <w:r w:rsidRPr="000E07CF">
              <w:rPr>
                <w:lang w:val="en-IN"/>
              </w:rPr>
              <w:t>4.</w:t>
            </w:r>
          </w:p>
        </w:tc>
        <w:tc>
          <w:tcPr>
            <w:tcW w:w="0" w:type="auto"/>
            <w:hideMark/>
          </w:tcPr>
          <w:p w14:paraId="3D26A3D0" w14:textId="77777777" w:rsidR="000E07CF" w:rsidRPr="000E07CF" w:rsidRDefault="000E07CF" w:rsidP="00C82397">
            <w:pPr>
              <w:jc w:val="left"/>
              <w:rPr>
                <w:lang w:val="en-IN"/>
              </w:rPr>
            </w:pPr>
            <w:r w:rsidRPr="000E07CF">
              <w:rPr>
                <w:lang w:val="en-IN"/>
              </w:rPr>
              <w:t>It is really affected by outliers.</w:t>
            </w:r>
          </w:p>
        </w:tc>
        <w:tc>
          <w:tcPr>
            <w:tcW w:w="0" w:type="auto"/>
            <w:hideMark/>
          </w:tcPr>
          <w:p w14:paraId="0E6726D3" w14:textId="77777777" w:rsidR="000E07CF" w:rsidRPr="000E07CF" w:rsidRDefault="000E07CF" w:rsidP="00C82397">
            <w:pPr>
              <w:jc w:val="left"/>
              <w:rPr>
                <w:lang w:val="en-IN"/>
              </w:rPr>
            </w:pPr>
            <w:r w:rsidRPr="000E07CF">
              <w:rPr>
                <w:lang w:val="en-IN"/>
              </w:rPr>
              <w:t>It is much less affected by outliers.</w:t>
            </w:r>
          </w:p>
        </w:tc>
      </w:tr>
      <w:tr w:rsidR="00C82397" w:rsidRPr="000E07CF" w14:paraId="45413F4E" w14:textId="77777777" w:rsidTr="00D3251B">
        <w:tc>
          <w:tcPr>
            <w:tcW w:w="0" w:type="auto"/>
            <w:hideMark/>
          </w:tcPr>
          <w:p w14:paraId="611CE43B" w14:textId="77777777" w:rsidR="000E07CF" w:rsidRPr="000E07CF" w:rsidRDefault="000E07CF" w:rsidP="000E07CF">
            <w:pPr>
              <w:rPr>
                <w:lang w:val="en-IN"/>
              </w:rPr>
            </w:pPr>
            <w:r w:rsidRPr="000E07CF">
              <w:rPr>
                <w:lang w:val="en-IN"/>
              </w:rPr>
              <w:t>5.</w:t>
            </w:r>
          </w:p>
        </w:tc>
        <w:tc>
          <w:tcPr>
            <w:tcW w:w="0" w:type="auto"/>
            <w:hideMark/>
          </w:tcPr>
          <w:p w14:paraId="2C6CA737" w14:textId="77777777" w:rsidR="000E07CF" w:rsidRPr="000E07CF" w:rsidRDefault="000E07CF" w:rsidP="00C82397">
            <w:pPr>
              <w:jc w:val="left"/>
              <w:rPr>
                <w:lang w:val="en-IN"/>
              </w:rPr>
            </w:pPr>
            <w:r w:rsidRPr="000E07CF">
              <w:rPr>
                <w:lang w:val="en-IN"/>
              </w:rPr>
              <w:t>Scikit-Learn provides a transformer called MinMaxScaler for Normalization.</w:t>
            </w:r>
          </w:p>
        </w:tc>
        <w:tc>
          <w:tcPr>
            <w:tcW w:w="0" w:type="auto"/>
            <w:hideMark/>
          </w:tcPr>
          <w:p w14:paraId="5F57C584" w14:textId="77777777" w:rsidR="000E07CF" w:rsidRPr="000E07CF" w:rsidRDefault="000E07CF" w:rsidP="00C82397">
            <w:pPr>
              <w:jc w:val="left"/>
              <w:rPr>
                <w:lang w:val="en-IN"/>
              </w:rPr>
            </w:pPr>
            <w:r w:rsidRPr="000E07CF">
              <w:rPr>
                <w:lang w:val="en-IN"/>
              </w:rPr>
              <w:t>Scikit-Learn provides a transformer called StandardScaler for standardization.</w:t>
            </w:r>
          </w:p>
        </w:tc>
      </w:tr>
    </w:tbl>
    <w:p w14:paraId="222BE93D" w14:textId="77777777" w:rsidR="00222DFA" w:rsidRDefault="00222DFA" w:rsidP="00222DFA"/>
    <w:p w14:paraId="0A1FB36B" w14:textId="0A880F0A" w:rsidR="00016BCA" w:rsidRDefault="00016BCA" w:rsidP="004670EC">
      <w:pPr>
        <w:pStyle w:val="Heading2"/>
      </w:pPr>
      <w:bookmarkStart w:id="58" w:name="_Toc181022408"/>
      <w:r>
        <w:t>Encoding</w:t>
      </w:r>
      <w:r w:rsidR="00BC778D">
        <w:t xml:space="preserve"> Technique</w:t>
      </w:r>
      <w:bookmarkEnd w:id="58"/>
    </w:p>
    <w:p w14:paraId="59360D2C" w14:textId="3A010DEF" w:rsidR="00016BCA" w:rsidRDefault="00016BCA" w:rsidP="00016BCA">
      <w:r>
        <w:t xml:space="preserve">These encoding methods are used to convert </w:t>
      </w:r>
      <w:r>
        <w:rPr>
          <w:rStyle w:val="Strong"/>
        </w:rPr>
        <w:t>categorical variables</w:t>
      </w:r>
      <w:r>
        <w:t xml:space="preserve"> into a format that can be understood by machine learning algorithms.</w:t>
      </w:r>
    </w:p>
    <w:p w14:paraId="766725E4" w14:textId="77777777" w:rsidR="00FD2D93" w:rsidRPr="00FD2D93" w:rsidRDefault="00FD2D93" w:rsidP="00FD2D93">
      <w:pPr>
        <w:rPr>
          <w:lang w:val="en-IN"/>
        </w:rPr>
      </w:pPr>
      <w:r w:rsidRPr="00FD2D93">
        <w:rPr>
          <w:lang w:val="en-IN"/>
        </w:rPr>
        <w:t xml:space="preserve">Here’s a detailed overview of the most commonly used </w:t>
      </w:r>
      <w:r w:rsidRPr="00FD2D93">
        <w:rPr>
          <w:b/>
          <w:bCs/>
          <w:lang w:val="en-IN"/>
        </w:rPr>
        <w:t>encoding techniques</w:t>
      </w:r>
      <w:r w:rsidRPr="00FD2D93">
        <w:rPr>
          <w:lang w:val="en-IN"/>
        </w:rPr>
        <w:t xml:space="preserve"> for categorical data, including their definitions, use cases, advantages, and disadvantages.</w:t>
      </w:r>
    </w:p>
    <w:p w14:paraId="6E2582DA" w14:textId="17CAE51D" w:rsidR="00FD2D93" w:rsidRPr="00FD2D93" w:rsidRDefault="00FD2D93" w:rsidP="00FD2D93">
      <w:pPr>
        <w:rPr>
          <w:lang w:val="en-IN"/>
        </w:rPr>
      </w:pPr>
    </w:p>
    <w:p w14:paraId="3019DC1C" w14:textId="1E36B1BA" w:rsidR="00FD2D93" w:rsidRPr="00FD2D93" w:rsidRDefault="00FD2D93" w:rsidP="00FD2D93">
      <w:pPr>
        <w:pStyle w:val="Heading3"/>
        <w:rPr>
          <w:lang w:val="en-IN"/>
        </w:rPr>
      </w:pPr>
      <w:bookmarkStart w:id="59" w:name="_Toc181022409"/>
      <w:r w:rsidRPr="00FD2D93">
        <w:rPr>
          <w:lang w:val="en-IN"/>
        </w:rPr>
        <w:t>Label Encoding</w:t>
      </w:r>
      <w:bookmarkEnd w:id="59"/>
    </w:p>
    <w:p w14:paraId="6B1DDBD6" w14:textId="77777777" w:rsidR="00FD2D93" w:rsidRPr="00FD2D93" w:rsidRDefault="00FD2D93" w:rsidP="00FD2D93">
      <w:pPr>
        <w:rPr>
          <w:b/>
          <w:bCs/>
          <w:lang w:val="en-IN"/>
        </w:rPr>
      </w:pPr>
      <w:r w:rsidRPr="00FD2D93">
        <w:rPr>
          <w:b/>
          <w:bCs/>
          <w:lang w:val="en-IN"/>
        </w:rPr>
        <w:t>Definition:</w:t>
      </w:r>
    </w:p>
    <w:p w14:paraId="0CC85F0F" w14:textId="37609B5F" w:rsidR="00FD2D93" w:rsidRPr="00FD2D93" w:rsidRDefault="00FD2D93" w:rsidP="0057162F">
      <w:pPr>
        <w:rPr>
          <w:lang w:val="en-IN"/>
        </w:rPr>
      </w:pPr>
      <w:r w:rsidRPr="00FD2D93">
        <w:rPr>
          <w:lang w:val="en-IN"/>
        </w:rPr>
        <w:t>Label encoding assigns a unique integer to each category in a categorical variable.</w:t>
      </w:r>
    </w:p>
    <w:p w14:paraId="7DF38941" w14:textId="77777777" w:rsidR="00FD2D93" w:rsidRPr="00FD2D93" w:rsidRDefault="00FD2D93" w:rsidP="00FD2D93">
      <w:pPr>
        <w:rPr>
          <w:b/>
          <w:bCs/>
          <w:lang w:val="en-IN"/>
        </w:rPr>
      </w:pPr>
      <w:r w:rsidRPr="00FD2D93">
        <w:rPr>
          <w:b/>
          <w:bCs/>
          <w:lang w:val="en-IN"/>
        </w:rPr>
        <w:t>Use Cases:</w:t>
      </w:r>
    </w:p>
    <w:p w14:paraId="02E57568" w14:textId="77777777" w:rsidR="00FD2D93" w:rsidRPr="00FD2D93" w:rsidRDefault="00FD2D93" w:rsidP="00FD2D93">
      <w:pPr>
        <w:numPr>
          <w:ilvl w:val="0"/>
          <w:numId w:val="109"/>
        </w:numPr>
        <w:rPr>
          <w:lang w:val="en-IN"/>
        </w:rPr>
      </w:pPr>
      <w:r w:rsidRPr="00FD2D93">
        <w:rPr>
          <w:lang w:val="en-IN"/>
        </w:rPr>
        <w:t xml:space="preserve">When the categorical data is </w:t>
      </w:r>
      <w:r w:rsidRPr="00FD2D93">
        <w:rPr>
          <w:b/>
          <w:bCs/>
          <w:lang w:val="en-IN"/>
        </w:rPr>
        <w:t>ordinal</w:t>
      </w:r>
      <w:r w:rsidRPr="00FD2D93">
        <w:rPr>
          <w:lang w:val="en-IN"/>
        </w:rPr>
        <w:t xml:space="preserve"> (has an inherent order) or </w:t>
      </w:r>
      <w:r w:rsidRPr="00FD2D93">
        <w:rPr>
          <w:b/>
          <w:bCs/>
          <w:lang w:val="en-IN"/>
        </w:rPr>
        <w:t>binary</w:t>
      </w:r>
      <w:r w:rsidRPr="00FD2D93">
        <w:rPr>
          <w:lang w:val="en-IN"/>
        </w:rPr>
        <w:t xml:space="preserve"> (two categories).</w:t>
      </w:r>
    </w:p>
    <w:p w14:paraId="37D5D4BF" w14:textId="43D84AC1" w:rsidR="00FD2D93" w:rsidRPr="00FD2D93" w:rsidRDefault="00FD2D93" w:rsidP="00FD2D93">
      <w:pPr>
        <w:numPr>
          <w:ilvl w:val="0"/>
          <w:numId w:val="109"/>
        </w:numPr>
        <w:rPr>
          <w:lang w:val="en-IN"/>
        </w:rPr>
      </w:pPr>
      <w:r w:rsidRPr="00FD2D93">
        <w:rPr>
          <w:lang w:val="en-IN"/>
        </w:rPr>
        <w:lastRenderedPageBreak/>
        <w:t xml:space="preserve">Often used to encode the </w:t>
      </w:r>
      <w:r w:rsidRPr="00FD2D93">
        <w:rPr>
          <w:b/>
          <w:bCs/>
          <w:lang w:val="en-IN"/>
        </w:rPr>
        <w:t>target variable</w:t>
      </w:r>
      <w:r w:rsidR="001325B8">
        <w:rPr>
          <w:b/>
          <w:bCs/>
          <w:lang w:val="en-IN"/>
        </w:rPr>
        <w:t xml:space="preserve"> (Y Value)</w:t>
      </w:r>
      <w:r w:rsidRPr="00FD2D93">
        <w:rPr>
          <w:lang w:val="en-IN"/>
        </w:rPr>
        <w:t xml:space="preserve"> in classification problems.</w:t>
      </w:r>
    </w:p>
    <w:p w14:paraId="214F858C" w14:textId="77777777" w:rsidR="00FD2D93" w:rsidRPr="00FD2D93" w:rsidRDefault="00FD2D93" w:rsidP="00FD2D93">
      <w:pPr>
        <w:rPr>
          <w:b/>
          <w:bCs/>
          <w:lang w:val="en-IN"/>
        </w:rPr>
      </w:pPr>
      <w:r w:rsidRPr="00FD2D93">
        <w:rPr>
          <w:b/>
          <w:bCs/>
          <w:lang w:val="en-IN"/>
        </w:rPr>
        <w:t>Advantages:</w:t>
      </w:r>
    </w:p>
    <w:p w14:paraId="02C31465" w14:textId="77777777" w:rsidR="00FD2D93" w:rsidRPr="00FD2D93" w:rsidRDefault="00FD2D93" w:rsidP="00FD2D93">
      <w:pPr>
        <w:numPr>
          <w:ilvl w:val="0"/>
          <w:numId w:val="110"/>
        </w:numPr>
        <w:rPr>
          <w:lang w:val="en-IN"/>
        </w:rPr>
      </w:pPr>
      <w:r w:rsidRPr="00FD2D93">
        <w:rPr>
          <w:lang w:val="en-IN"/>
        </w:rPr>
        <w:t>Simple and fast to implement.</w:t>
      </w:r>
    </w:p>
    <w:p w14:paraId="10F21394" w14:textId="77777777" w:rsidR="00FD2D93" w:rsidRPr="00FD2D93" w:rsidRDefault="00FD2D93" w:rsidP="00FD2D93">
      <w:pPr>
        <w:numPr>
          <w:ilvl w:val="0"/>
          <w:numId w:val="110"/>
        </w:numPr>
        <w:rPr>
          <w:lang w:val="en-IN"/>
        </w:rPr>
      </w:pPr>
      <w:r w:rsidRPr="00FD2D93">
        <w:rPr>
          <w:lang w:val="en-IN"/>
        </w:rPr>
        <w:t>Efficient for binary categorical features or ordinal data.</w:t>
      </w:r>
    </w:p>
    <w:p w14:paraId="31E5C0AD" w14:textId="77777777" w:rsidR="00FD2D93" w:rsidRPr="00FD2D93" w:rsidRDefault="00FD2D93" w:rsidP="00FD2D93">
      <w:pPr>
        <w:rPr>
          <w:b/>
          <w:bCs/>
          <w:lang w:val="en-IN"/>
        </w:rPr>
      </w:pPr>
      <w:r w:rsidRPr="00FD2D93">
        <w:rPr>
          <w:b/>
          <w:bCs/>
          <w:lang w:val="en-IN"/>
        </w:rPr>
        <w:t>Disadvantages:</w:t>
      </w:r>
    </w:p>
    <w:p w14:paraId="3735B961" w14:textId="27923A27" w:rsidR="00FD2D93" w:rsidRDefault="00FD2D93" w:rsidP="00FD2D93">
      <w:pPr>
        <w:numPr>
          <w:ilvl w:val="0"/>
          <w:numId w:val="111"/>
        </w:numPr>
        <w:rPr>
          <w:lang w:val="en-IN"/>
        </w:rPr>
      </w:pPr>
      <w:r w:rsidRPr="00FD2D93">
        <w:rPr>
          <w:lang w:val="en-IN"/>
        </w:rPr>
        <w:t xml:space="preserve">Can </w:t>
      </w:r>
      <w:r w:rsidRPr="00FD2D93">
        <w:rPr>
          <w:b/>
          <w:bCs/>
          <w:lang w:val="en-IN"/>
        </w:rPr>
        <w:t>mislead models</w:t>
      </w:r>
      <w:r w:rsidRPr="00FD2D93">
        <w:rPr>
          <w:lang w:val="en-IN"/>
        </w:rPr>
        <w:t xml:space="preserve"> if applied to </w:t>
      </w:r>
      <w:r w:rsidRPr="00FD2D93">
        <w:rPr>
          <w:b/>
          <w:bCs/>
          <w:lang w:val="en-IN"/>
        </w:rPr>
        <w:t>nominal data</w:t>
      </w:r>
      <w:r w:rsidRPr="00FD2D93">
        <w:rPr>
          <w:lang w:val="en-IN"/>
        </w:rPr>
        <w:t>, as it introduces an arbitrary ranking between categories.</w:t>
      </w:r>
    </w:p>
    <w:p w14:paraId="2BD4672E" w14:textId="27139AE8" w:rsidR="00BC778D" w:rsidRDefault="00BC778D" w:rsidP="00BC778D">
      <w:pPr>
        <w:ind w:left="720"/>
        <w:jc w:val="center"/>
        <w:rPr>
          <w:lang w:val="en-IN"/>
        </w:rPr>
      </w:pPr>
      <w:r w:rsidRPr="00BC778D">
        <w:rPr>
          <w:noProof/>
          <w:lang w:val="en-IN"/>
        </w:rPr>
        <w:drawing>
          <wp:inline distT="0" distB="0" distL="0" distR="0" wp14:anchorId="362A6C75" wp14:editId="7C470561">
            <wp:extent cx="1009039" cy="1446923"/>
            <wp:effectExtent l="0" t="0" r="63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021963" cy="1465455"/>
                    </a:xfrm>
                    <a:prstGeom prst="rect">
                      <a:avLst/>
                    </a:prstGeom>
                  </pic:spPr>
                </pic:pic>
              </a:graphicData>
            </a:graphic>
          </wp:inline>
        </w:drawing>
      </w:r>
    </w:p>
    <w:p w14:paraId="630EFA3A" w14:textId="77777777" w:rsidR="00FD2D93" w:rsidRPr="00FD2D93" w:rsidRDefault="00FD2D93" w:rsidP="00FD2D93">
      <w:pPr>
        <w:ind w:left="720"/>
        <w:rPr>
          <w:lang w:val="en-IN"/>
        </w:rPr>
      </w:pPr>
    </w:p>
    <w:p w14:paraId="2315929C" w14:textId="7862A875" w:rsidR="00FD2D93" w:rsidRPr="00FD2D93" w:rsidRDefault="00FD2D93" w:rsidP="00FD2D93">
      <w:pPr>
        <w:pStyle w:val="Heading3"/>
        <w:rPr>
          <w:lang w:val="en-IN"/>
        </w:rPr>
      </w:pPr>
      <w:bookmarkStart w:id="60" w:name="_Toc181022410"/>
      <w:r w:rsidRPr="00FD2D93">
        <w:rPr>
          <w:lang w:val="en-IN"/>
        </w:rPr>
        <w:t>One-Hot Encoding</w:t>
      </w:r>
      <w:bookmarkEnd w:id="60"/>
    </w:p>
    <w:p w14:paraId="0DA63262" w14:textId="77777777" w:rsidR="00FD2D93" w:rsidRPr="00FD2D93" w:rsidRDefault="00FD2D93" w:rsidP="00FD2D93">
      <w:pPr>
        <w:rPr>
          <w:b/>
          <w:bCs/>
          <w:lang w:val="en-IN"/>
        </w:rPr>
      </w:pPr>
      <w:r w:rsidRPr="00FD2D93">
        <w:rPr>
          <w:b/>
          <w:bCs/>
          <w:lang w:val="en-IN"/>
        </w:rPr>
        <w:t>Definition:</w:t>
      </w:r>
    </w:p>
    <w:p w14:paraId="5F64C5DA" w14:textId="0610E99E" w:rsidR="00BC778D" w:rsidRDefault="00FD2D93" w:rsidP="00FD2D93">
      <w:pPr>
        <w:rPr>
          <w:lang w:val="en-IN"/>
        </w:rPr>
      </w:pPr>
      <w:r w:rsidRPr="00FD2D93">
        <w:rPr>
          <w:lang w:val="en-IN"/>
        </w:rPr>
        <w:t>One-hot encoding converts each unique category into a new binary column, where each column corresponds to one category. Each observation will have a value of 1 in the column representing its category and 0 in all other columns.</w:t>
      </w:r>
    </w:p>
    <w:p w14:paraId="75F3BCE5" w14:textId="21662651" w:rsidR="00BC778D" w:rsidRPr="00FD2D93" w:rsidRDefault="00BC778D" w:rsidP="00FD2D93">
      <w:pPr>
        <w:rPr>
          <w:lang w:val="en-IN"/>
        </w:rPr>
      </w:pPr>
      <w:r>
        <w:rPr>
          <w:lang w:val="en-IN"/>
        </w:rPr>
        <w:t xml:space="preserve">E.g. </w:t>
      </w:r>
      <w:r w:rsidRPr="00BC778D">
        <w:rPr>
          <w:lang w:val="en-IN"/>
        </w:rPr>
        <w:t>Male and Female mapped to 0 and 1. But this can add bias in our model as it will start giving higher preference to the Female parameter as 1&gt;0 but ideally, both labels are equally important in the dataset. To deal with this issue we will use the One Hot Encoding technique.</w:t>
      </w:r>
    </w:p>
    <w:p w14:paraId="3C21F530" w14:textId="77777777" w:rsidR="00FD2D93" w:rsidRPr="00FD2D93" w:rsidRDefault="00FD2D93" w:rsidP="00FD2D93">
      <w:pPr>
        <w:rPr>
          <w:b/>
          <w:bCs/>
          <w:lang w:val="en-IN"/>
        </w:rPr>
      </w:pPr>
      <w:r w:rsidRPr="00FD2D93">
        <w:rPr>
          <w:b/>
          <w:bCs/>
          <w:lang w:val="en-IN"/>
        </w:rPr>
        <w:t>Use Cases:</w:t>
      </w:r>
    </w:p>
    <w:p w14:paraId="7DC81916" w14:textId="658AA6F5" w:rsidR="00FD2D93" w:rsidRPr="00FD2D93" w:rsidRDefault="00FD2D93" w:rsidP="00FD2D93">
      <w:pPr>
        <w:numPr>
          <w:ilvl w:val="0"/>
          <w:numId w:val="112"/>
        </w:numPr>
        <w:rPr>
          <w:lang w:val="en-IN"/>
        </w:rPr>
      </w:pPr>
      <w:r w:rsidRPr="00FD2D93">
        <w:rPr>
          <w:b/>
          <w:bCs/>
          <w:lang w:val="en-IN"/>
        </w:rPr>
        <w:t>Nominal data</w:t>
      </w:r>
      <w:r w:rsidRPr="00FD2D93">
        <w:rPr>
          <w:lang w:val="en-IN"/>
        </w:rPr>
        <w:t xml:space="preserve"> where categories have no order (e.g., </w:t>
      </w:r>
      <w:r w:rsidR="00CD5986" w:rsidRPr="00FD2D93">
        <w:rPr>
          <w:lang w:val="en-IN"/>
        </w:rPr>
        <w:t>colours</w:t>
      </w:r>
      <w:r w:rsidRPr="00FD2D93">
        <w:rPr>
          <w:lang w:val="en-IN"/>
        </w:rPr>
        <w:t>, countries).</w:t>
      </w:r>
    </w:p>
    <w:p w14:paraId="00775B5B" w14:textId="77777777" w:rsidR="00FD2D93" w:rsidRPr="00FD2D93" w:rsidRDefault="00FD2D93" w:rsidP="00FD2D93">
      <w:pPr>
        <w:numPr>
          <w:ilvl w:val="0"/>
          <w:numId w:val="112"/>
        </w:numPr>
        <w:rPr>
          <w:lang w:val="en-IN"/>
        </w:rPr>
      </w:pPr>
      <w:r w:rsidRPr="00FD2D93">
        <w:rPr>
          <w:lang w:val="en-IN"/>
        </w:rPr>
        <w:t xml:space="preserve">Works well for categorical data with </w:t>
      </w:r>
      <w:r w:rsidRPr="00FD2D93">
        <w:rPr>
          <w:b/>
          <w:bCs/>
          <w:lang w:val="en-IN"/>
        </w:rPr>
        <w:t>small numbers of unique categories</w:t>
      </w:r>
      <w:r w:rsidRPr="00FD2D93">
        <w:rPr>
          <w:lang w:val="en-IN"/>
        </w:rPr>
        <w:t>.</w:t>
      </w:r>
    </w:p>
    <w:p w14:paraId="7DF856FF" w14:textId="77777777" w:rsidR="00FD2D93" w:rsidRPr="00FD2D93" w:rsidRDefault="00FD2D93" w:rsidP="00FD2D93">
      <w:pPr>
        <w:rPr>
          <w:b/>
          <w:bCs/>
          <w:lang w:val="en-IN"/>
        </w:rPr>
      </w:pPr>
      <w:r w:rsidRPr="00FD2D93">
        <w:rPr>
          <w:b/>
          <w:bCs/>
          <w:lang w:val="en-IN"/>
        </w:rPr>
        <w:t>Advantages:</w:t>
      </w:r>
    </w:p>
    <w:p w14:paraId="3B2E6388" w14:textId="77777777" w:rsidR="00FD2D93" w:rsidRPr="00FD2D93" w:rsidRDefault="00FD2D93" w:rsidP="00FD2D93">
      <w:pPr>
        <w:numPr>
          <w:ilvl w:val="0"/>
          <w:numId w:val="113"/>
        </w:numPr>
        <w:rPr>
          <w:lang w:val="en-IN"/>
        </w:rPr>
      </w:pPr>
      <w:r w:rsidRPr="00FD2D93">
        <w:rPr>
          <w:lang w:val="en-IN"/>
        </w:rPr>
        <w:t>Prevents the model from assuming any ordinal relationship between categories.</w:t>
      </w:r>
    </w:p>
    <w:p w14:paraId="7DAD3730" w14:textId="77777777" w:rsidR="00FD2D93" w:rsidRPr="00FD2D93" w:rsidRDefault="00FD2D93" w:rsidP="00FD2D93">
      <w:pPr>
        <w:numPr>
          <w:ilvl w:val="0"/>
          <w:numId w:val="113"/>
        </w:numPr>
        <w:rPr>
          <w:lang w:val="en-IN"/>
        </w:rPr>
      </w:pPr>
      <w:r w:rsidRPr="00FD2D93">
        <w:rPr>
          <w:lang w:val="en-IN"/>
        </w:rPr>
        <w:t>Ensures that each category is treated independently.</w:t>
      </w:r>
    </w:p>
    <w:p w14:paraId="792B2405" w14:textId="77777777" w:rsidR="00FD2D93" w:rsidRPr="00FD2D93" w:rsidRDefault="00FD2D93" w:rsidP="00FD2D93">
      <w:pPr>
        <w:rPr>
          <w:b/>
          <w:bCs/>
          <w:lang w:val="en-IN"/>
        </w:rPr>
      </w:pPr>
      <w:r w:rsidRPr="00FD2D93">
        <w:rPr>
          <w:b/>
          <w:bCs/>
          <w:lang w:val="en-IN"/>
        </w:rPr>
        <w:t>Disadvantages:</w:t>
      </w:r>
    </w:p>
    <w:p w14:paraId="0711D020" w14:textId="77777777" w:rsidR="00FD2D93" w:rsidRPr="00FD2D93" w:rsidRDefault="00FD2D93" w:rsidP="00FD2D93">
      <w:pPr>
        <w:numPr>
          <w:ilvl w:val="0"/>
          <w:numId w:val="114"/>
        </w:numPr>
        <w:rPr>
          <w:lang w:val="en-IN"/>
        </w:rPr>
      </w:pPr>
      <w:r w:rsidRPr="00FD2D93">
        <w:rPr>
          <w:b/>
          <w:bCs/>
          <w:lang w:val="en-IN"/>
        </w:rPr>
        <w:t>Increases dimensionality</w:t>
      </w:r>
      <w:r w:rsidRPr="00FD2D93">
        <w:rPr>
          <w:lang w:val="en-IN"/>
        </w:rPr>
        <w:t>: The number of columns grows with the number of unique categories, leading to sparse data.</w:t>
      </w:r>
    </w:p>
    <w:p w14:paraId="516A1C4A" w14:textId="77777777" w:rsidR="00FD2D93" w:rsidRDefault="00FD2D93" w:rsidP="00FD2D93">
      <w:pPr>
        <w:numPr>
          <w:ilvl w:val="0"/>
          <w:numId w:val="114"/>
        </w:numPr>
        <w:rPr>
          <w:lang w:val="en-IN"/>
        </w:rPr>
      </w:pPr>
      <w:r w:rsidRPr="00FD2D93">
        <w:rPr>
          <w:lang w:val="en-IN"/>
        </w:rPr>
        <w:t xml:space="preserve">Can be inefficient for </w:t>
      </w:r>
      <w:r w:rsidRPr="00FD2D93">
        <w:rPr>
          <w:b/>
          <w:bCs/>
          <w:lang w:val="en-IN"/>
        </w:rPr>
        <w:t>high cardinality</w:t>
      </w:r>
      <w:r w:rsidRPr="00FD2D93">
        <w:rPr>
          <w:lang w:val="en-IN"/>
        </w:rPr>
        <w:t xml:space="preserve"> features.</w:t>
      </w:r>
    </w:p>
    <w:p w14:paraId="78453C6C" w14:textId="77777777" w:rsidR="00A43087" w:rsidRDefault="00A43087" w:rsidP="00A43087">
      <w:pPr>
        <w:ind w:left="720"/>
        <w:rPr>
          <w:lang w:val="en-IN"/>
        </w:rPr>
      </w:pPr>
    </w:p>
    <w:p w14:paraId="6773B2C7" w14:textId="15213C76" w:rsidR="00A43087" w:rsidRDefault="00A43087" w:rsidP="00A43087">
      <w:pPr>
        <w:jc w:val="center"/>
        <w:rPr>
          <w:lang w:val="en-IN"/>
        </w:rPr>
      </w:pPr>
      <w:r w:rsidRPr="00A43087">
        <w:rPr>
          <w:noProof/>
          <w:lang w:val="en-IN"/>
        </w:rPr>
        <w:drawing>
          <wp:inline distT="0" distB="0" distL="0" distR="0" wp14:anchorId="37192BCC" wp14:editId="71C889A2">
            <wp:extent cx="4144525" cy="112750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192698" cy="1140614"/>
                    </a:xfrm>
                    <a:prstGeom prst="rect">
                      <a:avLst/>
                    </a:prstGeom>
                  </pic:spPr>
                </pic:pic>
              </a:graphicData>
            </a:graphic>
          </wp:inline>
        </w:drawing>
      </w:r>
    </w:p>
    <w:p w14:paraId="17F02B3A" w14:textId="77777777" w:rsidR="00A43087" w:rsidRDefault="00A43087" w:rsidP="00A43087">
      <w:pPr>
        <w:rPr>
          <w:lang w:val="en-IN"/>
        </w:rPr>
      </w:pPr>
    </w:p>
    <w:p w14:paraId="5AEFC80B" w14:textId="77777777" w:rsidR="00A43087" w:rsidRPr="00A43087" w:rsidRDefault="00A43087" w:rsidP="00A43087">
      <w:pPr>
        <w:pStyle w:val="Heading3"/>
        <w:rPr>
          <w:lang w:val="en-IN"/>
        </w:rPr>
      </w:pPr>
      <w:bookmarkStart w:id="61" w:name="_Toc181022411"/>
      <w:r w:rsidRPr="00A43087">
        <w:rPr>
          <w:lang w:val="en-IN"/>
        </w:rPr>
        <w:lastRenderedPageBreak/>
        <w:t>Dummy Encoding</w:t>
      </w:r>
      <w:bookmarkEnd w:id="61"/>
    </w:p>
    <w:p w14:paraId="3BDA2656" w14:textId="77777777" w:rsidR="00A43087" w:rsidRPr="00A43087" w:rsidRDefault="00A43087" w:rsidP="00A43087">
      <w:pPr>
        <w:rPr>
          <w:lang w:val="en-IN"/>
        </w:rPr>
      </w:pPr>
      <w:r w:rsidRPr="00A43087">
        <w:rPr>
          <w:lang w:val="en-IN"/>
        </w:rPr>
        <w:t>• Dummy coding scheme is </w:t>
      </w:r>
      <w:r w:rsidRPr="00A43087">
        <w:rPr>
          <w:b/>
          <w:bCs/>
          <w:lang w:val="en-IN"/>
        </w:rPr>
        <w:t>similar to one-hot encoding</w:t>
      </w:r>
      <w:r w:rsidRPr="00A43087">
        <w:rPr>
          <w:lang w:val="en-IN"/>
        </w:rPr>
        <w:t>.</w:t>
      </w:r>
    </w:p>
    <w:p w14:paraId="3AFD9100" w14:textId="77777777" w:rsidR="00A43087" w:rsidRPr="00A43087" w:rsidRDefault="00A43087" w:rsidP="00A43087">
      <w:pPr>
        <w:rPr>
          <w:lang w:val="en-IN"/>
        </w:rPr>
      </w:pPr>
      <w:r w:rsidRPr="00A43087">
        <w:rPr>
          <w:lang w:val="en-IN"/>
        </w:rPr>
        <w:t>• This categorical data encoding method transforms the categorical variable into a set of binary variables [0/1].</w:t>
      </w:r>
    </w:p>
    <w:p w14:paraId="2CB08C16" w14:textId="77777777" w:rsidR="00A43087" w:rsidRPr="00A43087" w:rsidRDefault="00A43087" w:rsidP="00A43087">
      <w:pPr>
        <w:rPr>
          <w:lang w:val="en-IN"/>
        </w:rPr>
      </w:pPr>
      <w:r w:rsidRPr="00A43087">
        <w:rPr>
          <w:lang w:val="en-IN"/>
        </w:rPr>
        <w:t>• In the case of </w:t>
      </w:r>
      <w:r w:rsidRPr="00A43087">
        <w:rPr>
          <w:b/>
          <w:bCs/>
          <w:lang w:val="en-IN"/>
        </w:rPr>
        <w:t>one-hot encoding</w:t>
      </w:r>
      <w:r w:rsidRPr="00A43087">
        <w:rPr>
          <w:lang w:val="en-IN"/>
        </w:rPr>
        <w:t>, for N categories in a variable, it uses N binary variables.</w:t>
      </w:r>
    </w:p>
    <w:p w14:paraId="17EF99BB" w14:textId="5DE96975" w:rsidR="00A43087" w:rsidRDefault="00A43087" w:rsidP="00A43087">
      <w:pPr>
        <w:rPr>
          <w:lang w:val="en-IN"/>
        </w:rPr>
      </w:pPr>
      <w:r w:rsidRPr="00A43087">
        <w:rPr>
          <w:lang w:val="en-IN"/>
        </w:rPr>
        <w:t>• The dummy encoding is a small improvement over one-hot-encoding. Dummy encoding uses N-1 features to represent N labels/categories.</w:t>
      </w:r>
    </w:p>
    <w:p w14:paraId="5F88F4D8" w14:textId="77777777" w:rsidR="00A43087" w:rsidRPr="00A43087" w:rsidRDefault="00A43087" w:rsidP="00A43087">
      <w:pPr>
        <w:rPr>
          <w:lang w:val="en-IN"/>
        </w:rPr>
      </w:pPr>
    </w:p>
    <w:p w14:paraId="741B633F" w14:textId="0D3590DF" w:rsidR="00BC778D" w:rsidRDefault="00A43087" w:rsidP="00A43087">
      <w:pPr>
        <w:jc w:val="center"/>
        <w:rPr>
          <w:lang w:val="en-IN"/>
        </w:rPr>
      </w:pPr>
      <w:r w:rsidRPr="00A43087">
        <w:rPr>
          <w:noProof/>
          <w:lang w:val="en-IN"/>
        </w:rPr>
        <w:drawing>
          <wp:inline distT="0" distB="0" distL="0" distR="0" wp14:anchorId="5B036079" wp14:editId="7D5203FE">
            <wp:extent cx="4283390" cy="1167032"/>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304791" cy="1172863"/>
                    </a:xfrm>
                    <a:prstGeom prst="rect">
                      <a:avLst/>
                    </a:prstGeom>
                  </pic:spPr>
                </pic:pic>
              </a:graphicData>
            </a:graphic>
          </wp:inline>
        </w:drawing>
      </w:r>
    </w:p>
    <w:p w14:paraId="06558D29" w14:textId="77777777" w:rsidR="00A43087" w:rsidRPr="00FD2D93" w:rsidRDefault="00A43087" w:rsidP="00BC778D">
      <w:pPr>
        <w:rPr>
          <w:lang w:val="en-IN"/>
        </w:rPr>
      </w:pPr>
    </w:p>
    <w:p w14:paraId="7D860D2B" w14:textId="103C960C" w:rsidR="00FD2D93" w:rsidRPr="00FD2D93" w:rsidRDefault="00FD2D93" w:rsidP="00FD2D93">
      <w:pPr>
        <w:pStyle w:val="Heading3"/>
        <w:rPr>
          <w:lang w:val="en-IN"/>
        </w:rPr>
      </w:pPr>
      <w:bookmarkStart w:id="62" w:name="_Toc181022412"/>
      <w:r w:rsidRPr="00FD2D93">
        <w:rPr>
          <w:lang w:val="en-IN"/>
        </w:rPr>
        <w:t>Ordinal Encoding</w:t>
      </w:r>
      <w:bookmarkEnd w:id="62"/>
    </w:p>
    <w:p w14:paraId="1AB42A60" w14:textId="77777777" w:rsidR="00FD2D93" w:rsidRPr="00FD2D93" w:rsidRDefault="00FD2D93" w:rsidP="00FD2D93">
      <w:pPr>
        <w:rPr>
          <w:b/>
          <w:bCs/>
          <w:lang w:val="en-IN"/>
        </w:rPr>
      </w:pPr>
      <w:r w:rsidRPr="00FD2D93">
        <w:rPr>
          <w:b/>
          <w:bCs/>
          <w:lang w:val="en-IN"/>
        </w:rPr>
        <w:t>Definition:</w:t>
      </w:r>
    </w:p>
    <w:p w14:paraId="3221261F" w14:textId="77777777" w:rsidR="0057162F" w:rsidRDefault="0057162F" w:rsidP="00FD2D93">
      <w:pPr>
        <w:rPr>
          <w:lang w:val="en-IN"/>
        </w:rPr>
      </w:pPr>
      <w:r w:rsidRPr="0057162F">
        <w:rPr>
          <w:lang w:val="en-IN"/>
        </w:rPr>
        <w:t xml:space="preserve">Ordinal encoding is similar to label encoding but allows you to explicitly define the mapping between categories and integer labels. This is especially useful when there is a clear and predefined ordinal relationship. You manually specify the order of categories and map them to integers accordingly. </w:t>
      </w:r>
    </w:p>
    <w:p w14:paraId="4DB15811" w14:textId="0529DD73" w:rsidR="00FD2D93" w:rsidRPr="00FD2D93" w:rsidRDefault="00FD2D93" w:rsidP="00FD2D93">
      <w:pPr>
        <w:rPr>
          <w:b/>
          <w:bCs/>
          <w:lang w:val="en-IN"/>
        </w:rPr>
      </w:pPr>
      <w:r w:rsidRPr="00FD2D93">
        <w:rPr>
          <w:b/>
          <w:bCs/>
          <w:lang w:val="en-IN"/>
        </w:rPr>
        <w:t>Use Cases:</w:t>
      </w:r>
    </w:p>
    <w:p w14:paraId="278C7266" w14:textId="77777777" w:rsidR="00FD2D93" w:rsidRPr="00FD2D93" w:rsidRDefault="00FD2D93" w:rsidP="00FD2D93">
      <w:pPr>
        <w:numPr>
          <w:ilvl w:val="0"/>
          <w:numId w:val="115"/>
        </w:numPr>
        <w:rPr>
          <w:lang w:val="en-IN"/>
        </w:rPr>
      </w:pPr>
      <w:r w:rsidRPr="00FD2D93">
        <w:rPr>
          <w:lang w:val="en-IN"/>
        </w:rPr>
        <w:t xml:space="preserve">For </w:t>
      </w:r>
      <w:r w:rsidRPr="00FD2D93">
        <w:rPr>
          <w:b/>
          <w:bCs/>
          <w:lang w:val="en-IN"/>
        </w:rPr>
        <w:t>ordinal categorical data</w:t>
      </w:r>
      <w:r w:rsidRPr="00FD2D93">
        <w:rPr>
          <w:lang w:val="en-IN"/>
        </w:rPr>
        <w:t xml:space="preserve"> where the categories have a clear ranking (e.g., "Low", "Medium", "High").</w:t>
      </w:r>
    </w:p>
    <w:p w14:paraId="520D6DF3" w14:textId="77777777" w:rsidR="00FD2D93" w:rsidRPr="00FD2D93" w:rsidRDefault="00FD2D93" w:rsidP="00FD2D93">
      <w:pPr>
        <w:rPr>
          <w:b/>
          <w:bCs/>
          <w:lang w:val="en-IN"/>
        </w:rPr>
      </w:pPr>
      <w:r w:rsidRPr="00FD2D93">
        <w:rPr>
          <w:b/>
          <w:bCs/>
          <w:lang w:val="en-IN"/>
        </w:rPr>
        <w:t>Advantages:</w:t>
      </w:r>
    </w:p>
    <w:p w14:paraId="683FD446" w14:textId="77777777" w:rsidR="00FD2D93" w:rsidRPr="00FD2D93" w:rsidRDefault="00FD2D93" w:rsidP="00FD2D93">
      <w:pPr>
        <w:numPr>
          <w:ilvl w:val="0"/>
          <w:numId w:val="116"/>
        </w:numPr>
        <w:rPr>
          <w:lang w:val="en-IN"/>
        </w:rPr>
      </w:pPr>
      <w:r w:rsidRPr="00FD2D93">
        <w:rPr>
          <w:lang w:val="en-IN"/>
        </w:rPr>
        <w:t>Captures the inherent order in the data.</w:t>
      </w:r>
    </w:p>
    <w:p w14:paraId="73BF68D4" w14:textId="77777777" w:rsidR="00FD2D93" w:rsidRPr="00FD2D93" w:rsidRDefault="00FD2D93" w:rsidP="00FD2D93">
      <w:pPr>
        <w:numPr>
          <w:ilvl w:val="0"/>
          <w:numId w:val="116"/>
        </w:numPr>
        <w:rPr>
          <w:lang w:val="en-IN"/>
        </w:rPr>
      </w:pPr>
      <w:r w:rsidRPr="00FD2D93">
        <w:rPr>
          <w:lang w:val="en-IN"/>
        </w:rPr>
        <w:t>Simple to implement and results in low-dimensional encoding.</w:t>
      </w:r>
    </w:p>
    <w:p w14:paraId="11258055" w14:textId="77777777" w:rsidR="00FD2D93" w:rsidRPr="00FD2D93" w:rsidRDefault="00FD2D93" w:rsidP="00FD2D93">
      <w:pPr>
        <w:rPr>
          <w:b/>
          <w:bCs/>
          <w:lang w:val="en-IN"/>
        </w:rPr>
      </w:pPr>
      <w:r w:rsidRPr="00FD2D93">
        <w:rPr>
          <w:b/>
          <w:bCs/>
          <w:lang w:val="en-IN"/>
        </w:rPr>
        <w:t>Disadvantages:</w:t>
      </w:r>
    </w:p>
    <w:p w14:paraId="66B90555" w14:textId="77777777" w:rsidR="00FD2D93" w:rsidRDefault="00FD2D93" w:rsidP="00FD2D93">
      <w:pPr>
        <w:numPr>
          <w:ilvl w:val="0"/>
          <w:numId w:val="117"/>
        </w:numPr>
        <w:rPr>
          <w:lang w:val="en-IN"/>
        </w:rPr>
      </w:pPr>
      <w:r w:rsidRPr="00FD2D93">
        <w:rPr>
          <w:b/>
          <w:bCs/>
          <w:lang w:val="en-IN"/>
        </w:rPr>
        <w:t>Inappropriate for nominal data</w:t>
      </w:r>
      <w:r w:rsidRPr="00FD2D93">
        <w:rPr>
          <w:lang w:val="en-IN"/>
        </w:rPr>
        <w:t>, as it imposes a false sense of order where none exists.</w:t>
      </w:r>
    </w:p>
    <w:p w14:paraId="2E305087" w14:textId="77777777" w:rsidR="00A43087" w:rsidRDefault="00A43087" w:rsidP="00A43087">
      <w:pPr>
        <w:ind w:left="360"/>
        <w:rPr>
          <w:lang w:val="en-IN"/>
        </w:rPr>
      </w:pPr>
    </w:p>
    <w:p w14:paraId="5122B711" w14:textId="5CCD85CE" w:rsidR="00A43087" w:rsidRDefault="00A43087" w:rsidP="00A43087">
      <w:pPr>
        <w:ind w:left="360"/>
        <w:jc w:val="center"/>
        <w:rPr>
          <w:lang w:val="en-IN"/>
        </w:rPr>
      </w:pPr>
      <w:r w:rsidRPr="00A43087">
        <w:rPr>
          <w:noProof/>
          <w:lang w:val="en-IN"/>
        </w:rPr>
        <w:drawing>
          <wp:inline distT="0" distB="0" distL="0" distR="0" wp14:anchorId="53931BA8" wp14:editId="160DC2FB">
            <wp:extent cx="3678118" cy="157000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711382" cy="1584206"/>
                    </a:xfrm>
                    <a:prstGeom prst="rect">
                      <a:avLst/>
                    </a:prstGeom>
                  </pic:spPr>
                </pic:pic>
              </a:graphicData>
            </a:graphic>
          </wp:inline>
        </w:drawing>
      </w:r>
    </w:p>
    <w:p w14:paraId="26F27F09" w14:textId="77777777" w:rsidR="00FD2D93" w:rsidRPr="00FD2D93" w:rsidRDefault="00FD2D93" w:rsidP="00FD2D93">
      <w:pPr>
        <w:ind w:left="720"/>
        <w:rPr>
          <w:lang w:val="en-IN"/>
        </w:rPr>
      </w:pPr>
    </w:p>
    <w:p w14:paraId="4D67ECFE" w14:textId="1E1CAFEA" w:rsidR="00FD2D93" w:rsidRPr="00FD2D93" w:rsidRDefault="00FD2D93" w:rsidP="00FD2D93">
      <w:pPr>
        <w:pStyle w:val="Heading3"/>
        <w:rPr>
          <w:lang w:val="en-IN"/>
        </w:rPr>
      </w:pPr>
      <w:bookmarkStart w:id="63" w:name="_Toc181022413"/>
      <w:r w:rsidRPr="00FD2D93">
        <w:rPr>
          <w:lang w:val="en-IN"/>
        </w:rPr>
        <w:lastRenderedPageBreak/>
        <w:t>Binary Encoding</w:t>
      </w:r>
      <w:bookmarkEnd w:id="63"/>
    </w:p>
    <w:p w14:paraId="26FBA7FD" w14:textId="77777777" w:rsidR="00FD2D93" w:rsidRPr="00FD2D93" w:rsidRDefault="00FD2D93" w:rsidP="00FD2D93">
      <w:pPr>
        <w:rPr>
          <w:b/>
          <w:bCs/>
          <w:lang w:val="en-IN"/>
        </w:rPr>
      </w:pPr>
      <w:r w:rsidRPr="00FD2D93">
        <w:rPr>
          <w:b/>
          <w:bCs/>
          <w:lang w:val="en-IN"/>
        </w:rPr>
        <w:t>Definition:</w:t>
      </w:r>
    </w:p>
    <w:p w14:paraId="1E3FEECF" w14:textId="7EF2557A" w:rsidR="00A43087" w:rsidRDefault="00A43087" w:rsidP="00FD2D93">
      <w:pPr>
        <w:rPr>
          <w:lang w:val="en-IN"/>
        </w:rPr>
      </w:pPr>
      <w:r w:rsidRPr="00A43087">
        <w:rPr>
          <w:lang w:val="en-IN"/>
        </w:rPr>
        <w:t xml:space="preserve">Binary Encoding is similar to One-Hot Encoding, but instead of creating a separate column for each category, the categories are represented as binary digits. </w:t>
      </w:r>
    </w:p>
    <w:p w14:paraId="0090B9EA" w14:textId="7816D03F" w:rsidR="00FD2D93" w:rsidRPr="00FD2D93" w:rsidRDefault="00FD2D93" w:rsidP="00FD2D93">
      <w:pPr>
        <w:rPr>
          <w:b/>
          <w:bCs/>
          <w:lang w:val="en-IN"/>
        </w:rPr>
      </w:pPr>
      <w:r w:rsidRPr="00FD2D93">
        <w:rPr>
          <w:b/>
          <w:bCs/>
          <w:lang w:val="en-IN"/>
        </w:rPr>
        <w:t>Use Cases:</w:t>
      </w:r>
    </w:p>
    <w:p w14:paraId="4B38F73C" w14:textId="77777777" w:rsidR="00FD2D93" w:rsidRPr="00FD2D93" w:rsidRDefault="00FD2D93" w:rsidP="00FD2D93">
      <w:pPr>
        <w:numPr>
          <w:ilvl w:val="0"/>
          <w:numId w:val="118"/>
        </w:numPr>
        <w:rPr>
          <w:lang w:val="en-IN"/>
        </w:rPr>
      </w:pPr>
      <w:r w:rsidRPr="00FD2D93">
        <w:rPr>
          <w:lang w:val="en-IN"/>
        </w:rPr>
        <w:t xml:space="preserve">For </w:t>
      </w:r>
      <w:r w:rsidRPr="00FD2D93">
        <w:rPr>
          <w:b/>
          <w:bCs/>
          <w:lang w:val="en-IN"/>
        </w:rPr>
        <w:t>high cardinality</w:t>
      </w:r>
      <w:r w:rsidRPr="00FD2D93">
        <w:rPr>
          <w:lang w:val="en-IN"/>
        </w:rPr>
        <w:t xml:space="preserve"> categorical features (many unique categories).</w:t>
      </w:r>
    </w:p>
    <w:p w14:paraId="63719F99" w14:textId="77777777" w:rsidR="00FD2D93" w:rsidRPr="00FD2D93" w:rsidRDefault="00FD2D93" w:rsidP="00FD2D93">
      <w:pPr>
        <w:numPr>
          <w:ilvl w:val="0"/>
          <w:numId w:val="118"/>
        </w:numPr>
        <w:rPr>
          <w:lang w:val="en-IN"/>
        </w:rPr>
      </w:pPr>
      <w:r w:rsidRPr="00FD2D93">
        <w:rPr>
          <w:lang w:val="en-IN"/>
        </w:rPr>
        <w:t>Used when one-hot encoding results in too many columns.</w:t>
      </w:r>
    </w:p>
    <w:p w14:paraId="19049DFB" w14:textId="77777777" w:rsidR="00FD2D93" w:rsidRPr="00FD2D93" w:rsidRDefault="00FD2D93" w:rsidP="00FD2D93">
      <w:pPr>
        <w:rPr>
          <w:b/>
          <w:bCs/>
          <w:lang w:val="en-IN"/>
        </w:rPr>
      </w:pPr>
      <w:r w:rsidRPr="00FD2D93">
        <w:rPr>
          <w:b/>
          <w:bCs/>
          <w:lang w:val="en-IN"/>
        </w:rPr>
        <w:t>Advantages:</w:t>
      </w:r>
    </w:p>
    <w:p w14:paraId="612D6127" w14:textId="77777777" w:rsidR="00FD2D93" w:rsidRPr="00FD2D93" w:rsidRDefault="00FD2D93" w:rsidP="00FD2D93">
      <w:pPr>
        <w:numPr>
          <w:ilvl w:val="0"/>
          <w:numId w:val="119"/>
        </w:numPr>
        <w:rPr>
          <w:lang w:val="en-IN"/>
        </w:rPr>
      </w:pPr>
      <w:r w:rsidRPr="00FD2D93">
        <w:rPr>
          <w:b/>
          <w:bCs/>
          <w:lang w:val="en-IN"/>
        </w:rPr>
        <w:t>Reduces dimensionality</w:t>
      </w:r>
      <w:r w:rsidRPr="00FD2D93">
        <w:rPr>
          <w:lang w:val="en-IN"/>
        </w:rPr>
        <w:t xml:space="preserve"> compared to one-hot encoding.</w:t>
      </w:r>
    </w:p>
    <w:p w14:paraId="24F4ED23" w14:textId="77777777" w:rsidR="00FD2D93" w:rsidRPr="00FD2D93" w:rsidRDefault="00FD2D93" w:rsidP="00FD2D93">
      <w:pPr>
        <w:numPr>
          <w:ilvl w:val="0"/>
          <w:numId w:val="119"/>
        </w:numPr>
        <w:rPr>
          <w:lang w:val="en-IN"/>
        </w:rPr>
      </w:pPr>
      <w:r w:rsidRPr="00FD2D93">
        <w:rPr>
          <w:lang w:val="en-IN"/>
        </w:rPr>
        <w:t>Efficient for high cardinality data (e.g., product IDs, customer IDs).</w:t>
      </w:r>
    </w:p>
    <w:p w14:paraId="633A14A1" w14:textId="77777777" w:rsidR="00FD2D93" w:rsidRPr="00FD2D93" w:rsidRDefault="00FD2D93" w:rsidP="00FD2D93">
      <w:pPr>
        <w:rPr>
          <w:b/>
          <w:bCs/>
          <w:lang w:val="en-IN"/>
        </w:rPr>
      </w:pPr>
      <w:r w:rsidRPr="00FD2D93">
        <w:rPr>
          <w:b/>
          <w:bCs/>
          <w:lang w:val="en-IN"/>
        </w:rPr>
        <w:t>Disadvantages:</w:t>
      </w:r>
    </w:p>
    <w:p w14:paraId="4636582D" w14:textId="77777777" w:rsidR="00FD2D93" w:rsidRPr="00FD2D93" w:rsidRDefault="00FD2D93" w:rsidP="00FD2D93">
      <w:pPr>
        <w:numPr>
          <w:ilvl w:val="0"/>
          <w:numId w:val="120"/>
        </w:numPr>
        <w:rPr>
          <w:lang w:val="en-IN"/>
        </w:rPr>
      </w:pPr>
      <w:r w:rsidRPr="00FD2D93">
        <w:rPr>
          <w:lang w:val="en-IN"/>
        </w:rPr>
        <w:t>Less interpretable than one-hot encoding.</w:t>
      </w:r>
    </w:p>
    <w:p w14:paraId="2DE1A192" w14:textId="77777777" w:rsidR="00FD2D93" w:rsidRDefault="00FD2D93" w:rsidP="00FD2D93">
      <w:pPr>
        <w:numPr>
          <w:ilvl w:val="0"/>
          <w:numId w:val="120"/>
        </w:numPr>
        <w:rPr>
          <w:lang w:val="en-IN"/>
        </w:rPr>
      </w:pPr>
      <w:r w:rsidRPr="00FD2D93">
        <w:rPr>
          <w:lang w:val="en-IN"/>
        </w:rPr>
        <w:t>Can still introduce some ordinal relationships between categories, depending on how the binary encoding is interpreted by the model.</w:t>
      </w:r>
    </w:p>
    <w:p w14:paraId="7C5DD876" w14:textId="77777777" w:rsidR="00A43087" w:rsidRDefault="00A43087" w:rsidP="00A43087">
      <w:pPr>
        <w:ind w:left="720"/>
        <w:rPr>
          <w:lang w:val="en-IN"/>
        </w:rPr>
      </w:pPr>
    </w:p>
    <w:p w14:paraId="1A5863A6" w14:textId="771E9E83" w:rsidR="00A43087" w:rsidRPr="00FD2D93" w:rsidRDefault="00A43087" w:rsidP="00A43087">
      <w:pPr>
        <w:ind w:left="720"/>
        <w:jc w:val="center"/>
        <w:rPr>
          <w:lang w:val="en-IN"/>
        </w:rPr>
      </w:pPr>
      <w:r>
        <w:rPr>
          <w:noProof/>
          <w:lang w:val="en-IN"/>
        </w:rPr>
        <w:drawing>
          <wp:inline distT="0" distB="0" distL="0" distR="0" wp14:anchorId="5B59AD03" wp14:editId="284ACC7F">
            <wp:extent cx="6203836" cy="1345721"/>
            <wp:effectExtent l="0" t="0" r="698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331461" cy="1373405"/>
                    </a:xfrm>
                    <a:prstGeom prst="rect">
                      <a:avLst/>
                    </a:prstGeom>
                    <a:noFill/>
                  </pic:spPr>
                </pic:pic>
              </a:graphicData>
            </a:graphic>
          </wp:inline>
        </w:drawing>
      </w:r>
    </w:p>
    <w:p w14:paraId="072A4740" w14:textId="4D956E1D" w:rsidR="00FD2D93" w:rsidRPr="00FD2D93" w:rsidRDefault="00FD2D93" w:rsidP="00FD2D93">
      <w:pPr>
        <w:rPr>
          <w:lang w:val="en-IN"/>
        </w:rPr>
      </w:pPr>
    </w:p>
    <w:p w14:paraId="7BFC077C" w14:textId="547BF925" w:rsidR="00FD2D93" w:rsidRPr="00FD2D93" w:rsidRDefault="00FD2D93" w:rsidP="00FD2D93">
      <w:pPr>
        <w:pStyle w:val="Heading3"/>
        <w:rPr>
          <w:lang w:val="en-IN"/>
        </w:rPr>
      </w:pPr>
      <w:bookmarkStart w:id="64" w:name="_Toc181022414"/>
      <w:r w:rsidRPr="00FD2D93">
        <w:rPr>
          <w:lang w:val="en-IN"/>
        </w:rPr>
        <w:t>Frequency Encoding</w:t>
      </w:r>
      <w:r w:rsidR="0057162F">
        <w:rPr>
          <w:lang w:val="en-IN"/>
        </w:rPr>
        <w:t xml:space="preserve"> (</w:t>
      </w:r>
      <w:r w:rsidR="0057162F" w:rsidRPr="0057162F">
        <w:rPr>
          <w:lang w:val="en-IN"/>
        </w:rPr>
        <w:t>Count Encoding</w:t>
      </w:r>
      <w:r w:rsidR="0057162F">
        <w:rPr>
          <w:lang w:val="en-IN"/>
        </w:rPr>
        <w:t>)</w:t>
      </w:r>
      <w:bookmarkEnd w:id="64"/>
    </w:p>
    <w:p w14:paraId="0EB82AD1" w14:textId="77777777" w:rsidR="00FD2D93" w:rsidRPr="00FD2D93" w:rsidRDefault="00FD2D93" w:rsidP="00FD2D93">
      <w:pPr>
        <w:rPr>
          <w:b/>
          <w:bCs/>
          <w:lang w:val="en-IN"/>
        </w:rPr>
      </w:pPr>
      <w:r w:rsidRPr="00FD2D93">
        <w:rPr>
          <w:b/>
          <w:bCs/>
          <w:lang w:val="en-IN"/>
        </w:rPr>
        <w:t>Definition:</w:t>
      </w:r>
    </w:p>
    <w:p w14:paraId="4A4F56B0" w14:textId="77777777" w:rsidR="00FD2D93" w:rsidRPr="00FD2D93" w:rsidRDefault="00FD2D93" w:rsidP="00FD2D93">
      <w:pPr>
        <w:rPr>
          <w:lang w:val="en-IN"/>
        </w:rPr>
      </w:pPr>
      <w:r w:rsidRPr="00FD2D93">
        <w:rPr>
          <w:lang w:val="en-IN"/>
        </w:rPr>
        <w:t xml:space="preserve">Frequency encoding replaces each category with the </w:t>
      </w:r>
      <w:r w:rsidRPr="00FD2D93">
        <w:rPr>
          <w:b/>
          <w:bCs/>
          <w:lang w:val="en-IN"/>
        </w:rPr>
        <w:t>frequency of its occurrence</w:t>
      </w:r>
      <w:r w:rsidRPr="00FD2D93">
        <w:rPr>
          <w:lang w:val="en-IN"/>
        </w:rPr>
        <w:t xml:space="preserve"> in the dataset. Categories with the highest occurrences are assigned the highest frequency values.</w:t>
      </w:r>
    </w:p>
    <w:p w14:paraId="60BD71B5" w14:textId="77777777" w:rsidR="00FD2D93" w:rsidRPr="00FD2D93" w:rsidRDefault="00FD2D93" w:rsidP="00FD2D93">
      <w:pPr>
        <w:rPr>
          <w:b/>
          <w:bCs/>
          <w:lang w:val="en-IN"/>
        </w:rPr>
      </w:pPr>
      <w:r w:rsidRPr="00FD2D93">
        <w:rPr>
          <w:b/>
          <w:bCs/>
          <w:lang w:val="en-IN"/>
        </w:rPr>
        <w:t>Use Cases:</w:t>
      </w:r>
    </w:p>
    <w:p w14:paraId="5EC00970" w14:textId="77777777" w:rsidR="00FD2D93" w:rsidRPr="00FD2D93" w:rsidRDefault="00FD2D93" w:rsidP="00FD2D93">
      <w:pPr>
        <w:numPr>
          <w:ilvl w:val="0"/>
          <w:numId w:val="121"/>
        </w:numPr>
        <w:rPr>
          <w:lang w:val="en-IN"/>
        </w:rPr>
      </w:pPr>
      <w:r w:rsidRPr="00FD2D93">
        <w:rPr>
          <w:lang w:val="en-IN"/>
        </w:rPr>
        <w:t>Useful when categories have varying frequencies that may carry useful information.</w:t>
      </w:r>
    </w:p>
    <w:p w14:paraId="083701FB" w14:textId="77777777" w:rsidR="00FD2D93" w:rsidRPr="00FD2D93" w:rsidRDefault="00FD2D93" w:rsidP="00FD2D93">
      <w:pPr>
        <w:numPr>
          <w:ilvl w:val="0"/>
          <w:numId w:val="121"/>
        </w:numPr>
        <w:rPr>
          <w:lang w:val="en-IN"/>
        </w:rPr>
      </w:pPr>
      <w:r w:rsidRPr="00FD2D93">
        <w:rPr>
          <w:lang w:val="en-IN"/>
        </w:rPr>
        <w:t xml:space="preserve">For </w:t>
      </w:r>
      <w:r w:rsidRPr="00FD2D93">
        <w:rPr>
          <w:b/>
          <w:bCs/>
          <w:lang w:val="en-IN"/>
        </w:rPr>
        <w:t>nominal data</w:t>
      </w:r>
      <w:r w:rsidRPr="00FD2D93">
        <w:rPr>
          <w:lang w:val="en-IN"/>
        </w:rPr>
        <w:t>, especially when there is a meaningful difference between how often categories occur.</w:t>
      </w:r>
    </w:p>
    <w:p w14:paraId="4153AA10" w14:textId="77777777" w:rsidR="00FD2D93" w:rsidRPr="00FD2D93" w:rsidRDefault="00FD2D93" w:rsidP="00FD2D93">
      <w:pPr>
        <w:rPr>
          <w:b/>
          <w:bCs/>
          <w:lang w:val="en-IN"/>
        </w:rPr>
      </w:pPr>
      <w:r w:rsidRPr="00FD2D93">
        <w:rPr>
          <w:b/>
          <w:bCs/>
          <w:lang w:val="en-IN"/>
        </w:rPr>
        <w:t>Advantages:</w:t>
      </w:r>
    </w:p>
    <w:p w14:paraId="41B00446" w14:textId="77777777" w:rsidR="00FD2D93" w:rsidRPr="00FD2D93" w:rsidRDefault="00FD2D93" w:rsidP="00FD2D93">
      <w:pPr>
        <w:numPr>
          <w:ilvl w:val="0"/>
          <w:numId w:val="122"/>
        </w:numPr>
        <w:rPr>
          <w:lang w:val="en-IN"/>
        </w:rPr>
      </w:pPr>
      <w:r w:rsidRPr="00FD2D93">
        <w:rPr>
          <w:lang w:val="en-IN"/>
        </w:rPr>
        <w:t>Captures category importance based on frequency.</w:t>
      </w:r>
    </w:p>
    <w:p w14:paraId="18A0D0D1" w14:textId="77777777" w:rsidR="00FD2D93" w:rsidRPr="00FD2D93" w:rsidRDefault="00FD2D93" w:rsidP="00FD2D93">
      <w:pPr>
        <w:numPr>
          <w:ilvl w:val="0"/>
          <w:numId w:val="122"/>
        </w:numPr>
        <w:rPr>
          <w:lang w:val="en-IN"/>
        </w:rPr>
      </w:pPr>
      <w:r w:rsidRPr="00FD2D93">
        <w:rPr>
          <w:lang w:val="en-IN"/>
        </w:rPr>
        <w:t>Reduces dimensionality and is more efficient than one-hot encoding.</w:t>
      </w:r>
    </w:p>
    <w:p w14:paraId="6C779E2A" w14:textId="77777777" w:rsidR="00FD2D93" w:rsidRPr="00FD2D93" w:rsidRDefault="00FD2D93" w:rsidP="00FD2D93">
      <w:pPr>
        <w:rPr>
          <w:b/>
          <w:bCs/>
          <w:lang w:val="en-IN"/>
        </w:rPr>
      </w:pPr>
      <w:r w:rsidRPr="00FD2D93">
        <w:rPr>
          <w:b/>
          <w:bCs/>
          <w:lang w:val="en-IN"/>
        </w:rPr>
        <w:t>Disadvantages:</w:t>
      </w:r>
    </w:p>
    <w:p w14:paraId="43FBB2F5" w14:textId="77777777" w:rsidR="00FD2D93" w:rsidRDefault="00FD2D93" w:rsidP="00FD2D93">
      <w:pPr>
        <w:numPr>
          <w:ilvl w:val="0"/>
          <w:numId w:val="123"/>
        </w:numPr>
        <w:rPr>
          <w:lang w:val="en-IN"/>
        </w:rPr>
      </w:pPr>
      <w:r w:rsidRPr="00FD2D93">
        <w:rPr>
          <w:lang w:val="en-IN"/>
        </w:rPr>
        <w:t>Assumes that higher frequency categories are more important, which may not always be the case.</w:t>
      </w:r>
    </w:p>
    <w:p w14:paraId="1B647DB8" w14:textId="77777777" w:rsidR="00A43087" w:rsidRDefault="00A43087" w:rsidP="00A43087">
      <w:pPr>
        <w:ind w:left="720"/>
        <w:rPr>
          <w:lang w:val="en-IN"/>
        </w:rPr>
      </w:pPr>
    </w:p>
    <w:p w14:paraId="6CCE5A99" w14:textId="747E2EFB" w:rsidR="00A43087" w:rsidRDefault="00A43087" w:rsidP="00A43087">
      <w:pPr>
        <w:ind w:left="720"/>
        <w:jc w:val="center"/>
        <w:rPr>
          <w:lang w:val="en-IN"/>
        </w:rPr>
      </w:pPr>
      <w:r w:rsidRPr="00A43087">
        <w:rPr>
          <w:noProof/>
          <w:lang w:val="en-IN"/>
        </w:rPr>
        <w:lastRenderedPageBreak/>
        <w:drawing>
          <wp:inline distT="0" distB="0" distL="0" distR="0" wp14:anchorId="27DD576F" wp14:editId="30838949">
            <wp:extent cx="5559474" cy="1423358"/>
            <wp:effectExtent l="0" t="0" r="317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18648" cy="1464110"/>
                    </a:xfrm>
                    <a:prstGeom prst="rect">
                      <a:avLst/>
                    </a:prstGeom>
                  </pic:spPr>
                </pic:pic>
              </a:graphicData>
            </a:graphic>
          </wp:inline>
        </w:drawing>
      </w:r>
    </w:p>
    <w:p w14:paraId="2448FA99" w14:textId="77777777" w:rsidR="00FD2D93" w:rsidRPr="00FD2D93" w:rsidRDefault="00FD2D93" w:rsidP="00FD2D93">
      <w:pPr>
        <w:ind w:left="720"/>
        <w:rPr>
          <w:lang w:val="en-IN"/>
        </w:rPr>
      </w:pPr>
    </w:p>
    <w:p w14:paraId="12A768B5" w14:textId="62B07031" w:rsidR="00FD2D93" w:rsidRPr="00FD2D93" w:rsidRDefault="00FD2D93" w:rsidP="00FD2D93">
      <w:pPr>
        <w:pStyle w:val="Heading3"/>
        <w:rPr>
          <w:lang w:val="en-IN"/>
        </w:rPr>
      </w:pPr>
      <w:bookmarkStart w:id="65" w:name="_Toc181022415"/>
      <w:r w:rsidRPr="00FD2D93">
        <w:rPr>
          <w:lang w:val="en-IN"/>
        </w:rPr>
        <w:t>Target Encoding (Mean Encoding)</w:t>
      </w:r>
      <w:bookmarkEnd w:id="65"/>
    </w:p>
    <w:p w14:paraId="3B689097" w14:textId="77777777" w:rsidR="00FD2D93" w:rsidRPr="00FD2D93" w:rsidRDefault="00FD2D93" w:rsidP="00FD2D93">
      <w:pPr>
        <w:rPr>
          <w:b/>
          <w:bCs/>
          <w:lang w:val="en-IN"/>
        </w:rPr>
      </w:pPr>
      <w:r w:rsidRPr="00FD2D93">
        <w:rPr>
          <w:b/>
          <w:bCs/>
          <w:lang w:val="en-IN"/>
        </w:rPr>
        <w:t>Definition:</w:t>
      </w:r>
    </w:p>
    <w:p w14:paraId="357FCA78" w14:textId="77777777" w:rsidR="00FD2D93" w:rsidRPr="00FD2D93" w:rsidRDefault="00FD2D93" w:rsidP="00FD2D93">
      <w:pPr>
        <w:rPr>
          <w:lang w:val="en-IN"/>
        </w:rPr>
      </w:pPr>
      <w:r w:rsidRPr="00FD2D93">
        <w:rPr>
          <w:lang w:val="en-IN"/>
        </w:rPr>
        <w:t xml:space="preserve">Target encoding replaces categories with the </w:t>
      </w:r>
      <w:r w:rsidRPr="00FD2D93">
        <w:rPr>
          <w:b/>
          <w:bCs/>
          <w:lang w:val="en-IN"/>
        </w:rPr>
        <w:t>mean of the target variable</w:t>
      </w:r>
      <w:r w:rsidRPr="00FD2D93">
        <w:rPr>
          <w:lang w:val="en-IN"/>
        </w:rPr>
        <w:t xml:space="preserve"> for each category. For example, if a category corresponds to a higher average sales value, it would get a higher encoded value.</w:t>
      </w:r>
    </w:p>
    <w:p w14:paraId="028740BA" w14:textId="77777777" w:rsidR="00FD2D93" w:rsidRPr="00FD2D93" w:rsidRDefault="00FD2D93" w:rsidP="00FD2D93">
      <w:pPr>
        <w:rPr>
          <w:b/>
          <w:bCs/>
          <w:lang w:val="en-IN"/>
        </w:rPr>
      </w:pPr>
      <w:r w:rsidRPr="00FD2D93">
        <w:rPr>
          <w:b/>
          <w:bCs/>
          <w:lang w:val="en-IN"/>
        </w:rPr>
        <w:t>Use Cases:</w:t>
      </w:r>
    </w:p>
    <w:p w14:paraId="19CADEF6" w14:textId="77777777" w:rsidR="00FD2D93" w:rsidRPr="00FD2D93" w:rsidRDefault="00FD2D93" w:rsidP="00FD2D93">
      <w:pPr>
        <w:numPr>
          <w:ilvl w:val="0"/>
          <w:numId w:val="124"/>
        </w:numPr>
        <w:rPr>
          <w:lang w:val="en-IN"/>
        </w:rPr>
      </w:pPr>
      <w:r w:rsidRPr="00FD2D93">
        <w:rPr>
          <w:lang w:val="en-IN"/>
        </w:rPr>
        <w:t xml:space="preserve">Used in </w:t>
      </w:r>
      <w:r w:rsidRPr="00FD2D93">
        <w:rPr>
          <w:b/>
          <w:bCs/>
          <w:lang w:val="en-IN"/>
        </w:rPr>
        <w:t>supervised learning</w:t>
      </w:r>
      <w:r w:rsidRPr="00FD2D93">
        <w:rPr>
          <w:lang w:val="en-IN"/>
        </w:rPr>
        <w:t xml:space="preserve"> problems where the target variable is available during training.</w:t>
      </w:r>
    </w:p>
    <w:p w14:paraId="16D85079" w14:textId="77777777" w:rsidR="00FD2D93" w:rsidRPr="00FD2D93" w:rsidRDefault="00FD2D93" w:rsidP="00FD2D93">
      <w:pPr>
        <w:numPr>
          <w:ilvl w:val="0"/>
          <w:numId w:val="124"/>
        </w:numPr>
        <w:rPr>
          <w:lang w:val="en-IN"/>
        </w:rPr>
      </w:pPr>
      <w:r w:rsidRPr="00FD2D93">
        <w:rPr>
          <w:lang w:val="en-IN"/>
        </w:rPr>
        <w:t xml:space="preserve">For both </w:t>
      </w:r>
      <w:r w:rsidRPr="00FD2D93">
        <w:rPr>
          <w:b/>
          <w:bCs/>
          <w:lang w:val="en-IN"/>
        </w:rPr>
        <w:t>binary and categorical target variables</w:t>
      </w:r>
      <w:r w:rsidRPr="00FD2D93">
        <w:rPr>
          <w:lang w:val="en-IN"/>
        </w:rPr>
        <w:t>.</w:t>
      </w:r>
    </w:p>
    <w:p w14:paraId="0393F8EB" w14:textId="77777777" w:rsidR="00FD2D93" w:rsidRPr="00FD2D93" w:rsidRDefault="00FD2D93" w:rsidP="00FD2D93">
      <w:pPr>
        <w:rPr>
          <w:b/>
          <w:bCs/>
          <w:lang w:val="en-IN"/>
        </w:rPr>
      </w:pPr>
      <w:r w:rsidRPr="00FD2D93">
        <w:rPr>
          <w:b/>
          <w:bCs/>
          <w:lang w:val="en-IN"/>
        </w:rPr>
        <w:t>Advantages:</w:t>
      </w:r>
    </w:p>
    <w:p w14:paraId="5EC1035F" w14:textId="77777777" w:rsidR="00FD2D93" w:rsidRPr="00FD2D93" w:rsidRDefault="00FD2D93" w:rsidP="00FD2D93">
      <w:pPr>
        <w:numPr>
          <w:ilvl w:val="0"/>
          <w:numId w:val="125"/>
        </w:numPr>
        <w:rPr>
          <w:lang w:val="en-IN"/>
        </w:rPr>
      </w:pPr>
      <w:r w:rsidRPr="00FD2D93">
        <w:rPr>
          <w:lang w:val="en-IN"/>
        </w:rPr>
        <w:t>Leverages the relationship between the category and the target variable, making it more informative than one-hot encoding.</w:t>
      </w:r>
    </w:p>
    <w:p w14:paraId="2DAB2F9A" w14:textId="77777777" w:rsidR="00FD2D93" w:rsidRPr="00FD2D93" w:rsidRDefault="00FD2D93" w:rsidP="00FD2D93">
      <w:pPr>
        <w:rPr>
          <w:b/>
          <w:bCs/>
          <w:lang w:val="en-IN"/>
        </w:rPr>
      </w:pPr>
      <w:r w:rsidRPr="00FD2D93">
        <w:rPr>
          <w:b/>
          <w:bCs/>
          <w:lang w:val="en-IN"/>
        </w:rPr>
        <w:t>Disadvantages:</w:t>
      </w:r>
    </w:p>
    <w:p w14:paraId="1B4DE37D" w14:textId="77777777" w:rsidR="00FD2D93" w:rsidRDefault="00FD2D93" w:rsidP="00FD2D93">
      <w:pPr>
        <w:numPr>
          <w:ilvl w:val="0"/>
          <w:numId w:val="126"/>
        </w:numPr>
        <w:rPr>
          <w:lang w:val="en-IN"/>
        </w:rPr>
      </w:pPr>
      <w:r w:rsidRPr="00FD2D93">
        <w:rPr>
          <w:b/>
          <w:bCs/>
          <w:lang w:val="en-IN"/>
        </w:rPr>
        <w:t>Risk of overfitting</w:t>
      </w:r>
      <w:r w:rsidRPr="00FD2D93">
        <w:rPr>
          <w:lang w:val="en-IN"/>
        </w:rPr>
        <w:t>: It directly uses the target variable, which can lead to data leakage if not handled properly (especially with small datasets).</w:t>
      </w:r>
    </w:p>
    <w:p w14:paraId="1909DDAC" w14:textId="77777777" w:rsidR="00135E49" w:rsidRDefault="00135E49" w:rsidP="00135E49">
      <w:pPr>
        <w:rPr>
          <w:lang w:val="en-IN"/>
        </w:rPr>
      </w:pPr>
    </w:p>
    <w:p w14:paraId="065EB720" w14:textId="470E437C" w:rsidR="00135E49" w:rsidRDefault="00135E49" w:rsidP="00135E49">
      <w:pPr>
        <w:jc w:val="center"/>
        <w:rPr>
          <w:lang w:val="en-IN"/>
        </w:rPr>
      </w:pPr>
      <w:r w:rsidRPr="00135E49">
        <w:rPr>
          <w:noProof/>
          <w:lang w:val="en-IN"/>
        </w:rPr>
        <w:drawing>
          <wp:inline distT="0" distB="0" distL="0" distR="0" wp14:anchorId="093FBB53" wp14:editId="033B1B34">
            <wp:extent cx="4884437" cy="112829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931395" cy="1139146"/>
                    </a:xfrm>
                    <a:prstGeom prst="rect">
                      <a:avLst/>
                    </a:prstGeom>
                  </pic:spPr>
                </pic:pic>
              </a:graphicData>
            </a:graphic>
          </wp:inline>
        </w:drawing>
      </w:r>
    </w:p>
    <w:p w14:paraId="3727506F" w14:textId="77777777" w:rsidR="00FD2D93" w:rsidRPr="00FD2D93" w:rsidRDefault="00FD2D93" w:rsidP="00114362">
      <w:pPr>
        <w:rPr>
          <w:lang w:val="en-IN"/>
        </w:rPr>
      </w:pPr>
    </w:p>
    <w:p w14:paraId="190A8938" w14:textId="3653D1AF" w:rsidR="00FD2D93" w:rsidRPr="00FD2D93" w:rsidRDefault="00FD2D93" w:rsidP="00FD2D93">
      <w:pPr>
        <w:pStyle w:val="Heading3"/>
        <w:rPr>
          <w:lang w:val="en-IN"/>
        </w:rPr>
      </w:pPr>
      <w:bookmarkStart w:id="66" w:name="_Toc181022416"/>
      <w:r w:rsidRPr="00FD2D93">
        <w:rPr>
          <w:lang w:val="en-IN"/>
        </w:rPr>
        <w:t>Leave-One-Out Encoding</w:t>
      </w:r>
      <w:bookmarkEnd w:id="66"/>
    </w:p>
    <w:p w14:paraId="443EEB81" w14:textId="77777777" w:rsidR="00FD2D93" w:rsidRPr="00FD2D93" w:rsidRDefault="00FD2D93" w:rsidP="00FD2D93">
      <w:pPr>
        <w:rPr>
          <w:b/>
          <w:bCs/>
          <w:lang w:val="en-IN"/>
        </w:rPr>
      </w:pPr>
      <w:r w:rsidRPr="00FD2D93">
        <w:rPr>
          <w:b/>
          <w:bCs/>
          <w:lang w:val="en-IN"/>
        </w:rPr>
        <w:t>Definition:</w:t>
      </w:r>
    </w:p>
    <w:p w14:paraId="3CDD9C9D" w14:textId="77777777" w:rsidR="00FD2D93" w:rsidRPr="00FD2D93" w:rsidRDefault="00FD2D93" w:rsidP="00FD2D93">
      <w:pPr>
        <w:rPr>
          <w:lang w:val="en-IN"/>
        </w:rPr>
      </w:pPr>
      <w:r w:rsidRPr="00FD2D93">
        <w:rPr>
          <w:lang w:val="en-IN"/>
        </w:rPr>
        <w:t xml:space="preserve">Leave-one-out encoding is a variation of target encoding. For each category, the mean of the target variable is calculated, </w:t>
      </w:r>
      <w:r w:rsidRPr="00FD2D93">
        <w:rPr>
          <w:b/>
          <w:bCs/>
          <w:lang w:val="en-IN"/>
        </w:rPr>
        <w:t>excluding the current row</w:t>
      </w:r>
      <w:r w:rsidRPr="00FD2D93">
        <w:rPr>
          <w:lang w:val="en-IN"/>
        </w:rPr>
        <w:t>. This helps to reduce data leakage and overfitting compared to regular target encoding.</w:t>
      </w:r>
    </w:p>
    <w:p w14:paraId="1CCE0A54" w14:textId="77777777" w:rsidR="00FD2D93" w:rsidRPr="00FD2D93" w:rsidRDefault="00FD2D93" w:rsidP="00FD2D93">
      <w:pPr>
        <w:rPr>
          <w:b/>
          <w:bCs/>
          <w:lang w:val="en-IN"/>
        </w:rPr>
      </w:pPr>
      <w:r w:rsidRPr="00FD2D93">
        <w:rPr>
          <w:b/>
          <w:bCs/>
          <w:lang w:val="en-IN"/>
        </w:rPr>
        <w:t>Use Cases:</w:t>
      </w:r>
    </w:p>
    <w:p w14:paraId="276F0372" w14:textId="77777777" w:rsidR="00FD2D93" w:rsidRPr="00FD2D93" w:rsidRDefault="00FD2D93" w:rsidP="00FD2D93">
      <w:pPr>
        <w:numPr>
          <w:ilvl w:val="0"/>
          <w:numId w:val="130"/>
        </w:numPr>
        <w:rPr>
          <w:lang w:val="en-IN"/>
        </w:rPr>
      </w:pPr>
      <w:r w:rsidRPr="00FD2D93">
        <w:rPr>
          <w:lang w:val="en-IN"/>
        </w:rPr>
        <w:t xml:space="preserve">For </w:t>
      </w:r>
      <w:r w:rsidRPr="00FD2D93">
        <w:rPr>
          <w:b/>
          <w:bCs/>
          <w:lang w:val="en-IN"/>
        </w:rPr>
        <w:t>supervised learning</w:t>
      </w:r>
      <w:r w:rsidRPr="00FD2D93">
        <w:rPr>
          <w:lang w:val="en-IN"/>
        </w:rPr>
        <w:t xml:space="preserve"> when using categorical variables.</w:t>
      </w:r>
    </w:p>
    <w:p w14:paraId="68E3F877" w14:textId="77777777" w:rsidR="00FD2D93" w:rsidRPr="00FD2D93" w:rsidRDefault="00FD2D93" w:rsidP="00FD2D93">
      <w:pPr>
        <w:numPr>
          <w:ilvl w:val="0"/>
          <w:numId w:val="130"/>
        </w:numPr>
        <w:rPr>
          <w:lang w:val="en-IN"/>
        </w:rPr>
      </w:pPr>
      <w:r w:rsidRPr="00FD2D93">
        <w:rPr>
          <w:lang w:val="en-IN"/>
        </w:rPr>
        <w:t>When target encoding is needed, but you want to reduce overfitting.</w:t>
      </w:r>
    </w:p>
    <w:p w14:paraId="0CBFD516" w14:textId="77777777" w:rsidR="00FD2D93" w:rsidRPr="00FD2D93" w:rsidRDefault="00FD2D93" w:rsidP="00FD2D93">
      <w:pPr>
        <w:rPr>
          <w:b/>
          <w:bCs/>
          <w:lang w:val="en-IN"/>
        </w:rPr>
      </w:pPr>
      <w:r w:rsidRPr="00FD2D93">
        <w:rPr>
          <w:b/>
          <w:bCs/>
          <w:lang w:val="en-IN"/>
        </w:rPr>
        <w:t>Advantages:</w:t>
      </w:r>
    </w:p>
    <w:p w14:paraId="365E5707" w14:textId="77777777" w:rsidR="00FD2D93" w:rsidRPr="00FD2D93" w:rsidRDefault="00FD2D93" w:rsidP="00FD2D93">
      <w:pPr>
        <w:numPr>
          <w:ilvl w:val="0"/>
          <w:numId w:val="131"/>
        </w:numPr>
        <w:rPr>
          <w:lang w:val="en-IN"/>
        </w:rPr>
      </w:pPr>
      <w:r w:rsidRPr="00FD2D93">
        <w:rPr>
          <w:lang w:val="en-IN"/>
        </w:rPr>
        <w:t>Reduces data leakage compared to regular target encoding.</w:t>
      </w:r>
    </w:p>
    <w:p w14:paraId="5C3D7D8F" w14:textId="77777777" w:rsidR="00FD2D93" w:rsidRPr="00FD2D93" w:rsidRDefault="00FD2D93" w:rsidP="00FD2D93">
      <w:pPr>
        <w:numPr>
          <w:ilvl w:val="0"/>
          <w:numId w:val="131"/>
        </w:numPr>
        <w:rPr>
          <w:lang w:val="en-IN"/>
        </w:rPr>
      </w:pPr>
      <w:r w:rsidRPr="00FD2D93">
        <w:rPr>
          <w:lang w:val="en-IN"/>
        </w:rPr>
        <w:lastRenderedPageBreak/>
        <w:t>Preserves useful information related to the target variable.</w:t>
      </w:r>
    </w:p>
    <w:p w14:paraId="3E06C4DF" w14:textId="3217E761" w:rsidR="00FD2D93" w:rsidRPr="00FD2D93" w:rsidRDefault="00FD2D93" w:rsidP="00FD2D93">
      <w:pPr>
        <w:rPr>
          <w:b/>
          <w:bCs/>
          <w:lang w:val="en-IN"/>
        </w:rPr>
      </w:pPr>
      <w:r w:rsidRPr="00FD2D93">
        <w:rPr>
          <w:b/>
          <w:bCs/>
          <w:lang w:val="en-IN"/>
        </w:rPr>
        <w:t>Disadvantages:</w:t>
      </w:r>
    </w:p>
    <w:p w14:paraId="24BB6466" w14:textId="77777777" w:rsidR="00FD2D93" w:rsidRPr="00FD2D93" w:rsidRDefault="00FD2D93" w:rsidP="00FD2D93">
      <w:pPr>
        <w:numPr>
          <w:ilvl w:val="0"/>
          <w:numId w:val="132"/>
        </w:numPr>
        <w:rPr>
          <w:lang w:val="en-IN"/>
        </w:rPr>
      </w:pPr>
      <w:r w:rsidRPr="00FD2D93">
        <w:rPr>
          <w:lang w:val="en-IN"/>
        </w:rPr>
        <w:t>More computationally expensive than target encoding.</w:t>
      </w:r>
    </w:p>
    <w:p w14:paraId="4407582C" w14:textId="77777777" w:rsidR="00FD2D93" w:rsidRPr="00FD2D93" w:rsidRDefault="00FD2D93" w:rsidP="00FD2D93">
      <w:pPr>
        <w:numPr>
          <w:ilvl w:val="0"/>
          <w:numId w:val="132"/>
        </w:numPr>
        <w:rPr>
          <w:lang w:val="en-IN"/>
        </w:rPr>
      </w:pPr>
      <w:r w:rsidRPr="00FD2D93">
        <w:rPr>
          <w:lang w:val="en-IN"/>
        </w:rPr>
        <w:t>Still carries the risk of overfitting if not handled carefully.</w:t>
      </w:r>
    </w:p>
    <w:p w14:paraId="0DBE9969" w14:textId="77777777" w:rsidR="005C0E4E" w:rsidRDefault="005C0E4E" w:rsidP="00222DFA"/>
    <w:p w14:paraId="7AC198A1" w14:textId="77777777" w:rsidR="00D65681" w:rsidRDefault="00D65681" w:rsidP="00D65681">
      <w:pPr>
        <w:pStyle w:val="Heading2"/>
      </w:pPr>
      <w:bookmarkStart w:id="67" w:name="_Toc181022417"/>
      <w:r w:rsidRPr="00DA685E">
        <w:t>Dummy variable trap in Regression Models</w:t>
      </w:r>
      <w:bookmarkEnd w:id="67"/>
    </w:p>
    <w:p w14:paraId="700961C1" w14:textId="77777777" w:rsidR="00D65681" w:rsidRDefault="00D65681" w:rsidP="00D65681">
      <w:r>
        <w:t xml:space="preserve">Dummy Variable in Regression Models: </w:t>
      </w:r>
    </w:p>
    <w:p w14:paraId="32F82053" w14:textId="77777777" w:rsidR="00D65681" w:rsidRDefault="00D65681" w:rsidP="00D65681">
      <w:r>
        <w:t xml:space="preserve">In statistics, especially in regression models, we deal with various kinds of data. The data may be quantitative (numerical) or qualitative (categorical). The numerical data can be easily handled in regression models but we can’t use categorical data directly, it needs to be transformed in some way. </w:t>
      </w:r>
    </w:p>
    <w:p w14:paraId="73FCE9B0" w14:textId="77777777" w:rsidR="00D65681" w:rsidRDefault="00D65681" w:rsidP="00D65681"/>
    <w:p w14:paraId="489E0776" w14:textId="77777777" w:rsidR="00D65681" w:rsidRDefault="00D65681" w:rsidP="00D65681">
      <w:r>
        <w:t xml:space="preserve">For transforming categorical attributes to numerical attributes, we can use the label encoding procedure (label encoding assigns a unique integer to each category of data). But this procedure is not alone that suitable, hence, </w:t>
      </w:r>
      <w:r w:rsidRPr="00DA685E">
        <w:rPr>
          <w:b/>
          <w:bCs/>
          <w:i/>
          <w:iCs/>
        </w:rPr>
        <w:t>one hot encoding</w:t>
      </w:r>
      <w:r>
        <w:t xml:space="preserve"> is used in regression models following label encoding. This enables us to create new attributes according to the number of classes present in the categorical attribute i.e. if there are n number of categories in categorical attribute, n new attributes will be created. These attributes created are called </w:t>
      </w:r>
      <w:r w:rsidRPr="00DA685E">
        <w:rPr>
          <w:b/>
          <w:bCs/>
          <w:i/>
          <w:iCs/>
        </w:rPr>
        <w:t>Dummy Variables</w:t>
      </w:r>
      <w:r>
        <w:t xml:space="preserve">. Hence, dummy variables are “proxy” variables for categorical data in regression models. </w:t>
      </w:r>
    </w:p>
    <w:p w14:paraId="719123E3" w14:textId="77777777" w:rsidR="00D65681" w:rsidRDefault="00D65681" w:rsidP="00D65681">
      <w:r>
        <w:t xml:space="preserve">These dummy variables will be created with one-hot encoding and each attribute will have a value of either 0 or 1, representing the presence or absence of that attribute. </w:t>
      </w:r>
    </w:p>
    <w:p w14:paraId="681ABC7D" w14:textId="77777777" w:rsidR="00D65681" w:rsidRDefault="00D65681" w:rsidP="00D65681"/>
    <w:p w14:paraId="64BDFF85" w14:textId="77777777" w:rsidR="00D65681" w:rsidRPr="00DA685E" w:rsidRDefault="00D65681" w:rsidP="00D65681">
      <w:pPr>
        <w:rPr>
          <w:b/>
          <w:bCs/>
        </w:rPr>
      </w:pPr>
      <w:r w:rsidRPr="00DA685E">
        <w:rPr>
          <w:b/>
          <w:bCs/>
        </w:rPr>
        <w:t xml:space="preserve">Dummy Variable Trap: </w:t>
      </w:r>
    </w:p>
    <w:p w14:paraId="680071AC" w14:textId="77777777" w:rsidR="00D65681" w:rsidRDefault="00D65681" w:rsidP="00D65681">
      <w:r>
        <w:t xml:space="preserve">The Dummy variable trap is a scenario where there are attributes that are highly correlated (Multicollinear) and one variable predicts the value of others. When we use one-hot encoding for handling the categorical data, then one dummy variable (attribute) can be predicted with the help of other dummy variables. Hence, one dummy variable is highly correlated with other dummy variables. Using all dummy variables for regression models leads to a dummy variable trap. So, the regression models should be designed to exclude one dummy variable. </w:t>
      </w:r>
    </w:p>
    <w:p w14:paraId="7415C3F3" w14:textId="77777777" w:rsidR="00D65681" w:rsidRDefault="00D65681" w:rsidP="00D65681"/>
    <w:p w14:paraId="020B33C6" w14:textId="77777777" w:rsidR="00D65681" w:rsidRPr="00DA685E" w:rsidRDefault="00D65681" w:rsidP="00D65681">
      <w:pPr>
        <w:rPr>
          <w:b/>
          <w:bCs/>
        </w:rPr>
      </w:pPr>
      <w:r w:rsidRPr="00DA685E">
        <w:rPr>
          <w:b/>
          <w:bCs/>
        </w:rPr>
        <w:t xml:space="preserve">For Example – </w:t>
      </w:r>
    </w:p>
    <w:p w14:paraId="02CDD507" w14:textId="77777777" w:rsidR="00D65681" w:rsidRDefault="00D65681" w:rsidP="00D65681">
      <w:r>
        <w:t>Let’s consider the case of gender having two values male (0 or 1) and female (1 or 0). Including both the dummy variable can cause redundancy because if a person is not male in such case that person is a female, hence, we don’t need to use both the variables in regression models. This will protect us from the dummy variable trap.</w:t>
      </w:r>
    </w:p>
    <w:p w14:paraId="1A0667F4" w14:textId="77777777" w:rsidR="00CD5B56" w:rsidRDefault="00CD5B56" w:rsidP="00D65681"/>
    <w:p w14:paraId="2B43302F" w14:textId="1D82D0E3" w:rsidR="00CD5B56" w:rsidRDefault="00CD5B56" w:rsidP="006A60AB">
      <w:pPr>
        <w:pStyle w:val="Heading2"/>
      </w:pPr>
      <w:bookmarkStart w:id="68" w:name="_Toc181022418"/>
      <w:r w:rsidRPr="00CD5B56">
        <w:t>Data Transformation</w:t>
      </w:r>
      <w:bookmarkEnd w:id="68"/>
    </w:p>
    <w:p w14:paraId="507A34D3" w14:textId="77777777" w:rsidR="00CD5B56" w:rsidRDefault="00CD5B56" w:rsidP="00CD5B56">
      <w:r>
        <w:t xml:space="preserve">Data Transformations are like backstage artists preparing the actors (features) for the grand performance (model training). They are special tools that apply a user-defined function to each </w:t>
      </w:r>
      <w:r>
        <w:lastRenderedPageBreak/>
        <w:t>column of the dataset, performing custom transformations on the data. This process ensures that the data is not just fed to the model but is crafted and tailored to enhance its predictive prowess.</w:t>
      </w:r>
    </w:p>
    <w:p w14:paraId="5BBDC185" w14:textId="7B49737E" w:rsidR="00CD5B56" w:rsidRDefault="00CD5B56" w:rsidP="00CD5B56">
      <w:r>
        <w:t>In short, it is a method that we use to transform the data by using some mathematical or custom functions so that your model will get better data for training.</w:t>
      </w:r>
    </w:p>
    <w:p w14:paraId="75E582EC" w14:textId="77777777" w:rsidR="004E42DE" w:rsidRDefault="004E42DE" w:rsidP="00CD5B56"/>
    <w:p w14:paraId="7D2102C5" w14:textId="77777777" w:rsidR="00CD5B56" w:rsidRDefault="00CD5B56" w:rsidP="00CD5B56">
      <w:pPr>
        <w:pStyle w:val="Heading3"/>
      </w:pPr>
      <w:bookmarkStart w:id="69" w:name="_Toc181022419"/>
      <w:r>
        <w:t>Why do we need to use transformation on our data?</w:t>
      </w:r>
      <w:bookmarkEnd w:id="69"/>
    </w:p>
    <w:p w14:paraId="76742A30" w14:textId="2801C09C" w:rsidR="00CD5B56" w:rsidRPr="00CD5B56" w:rsidRDefault="00CD5B56" w:rsidP="00CD5B56">
      <w:r>
        <w:t>The normal distribution, also known as the Gaussian distribution, is a continuous probability distribution that is widely used in Machine Learning and statistical modeling. It is a bell-shaped curve that is symmetrical around its mean and is characterized by its mean and standard deviation.</w:t>
      </w:r>
    </w:p>
    <w:p w14:paraId="6E06C200" w14:textId="13D2F975" w:rsidR="00CD5B56" w:rsidRDefault="00B03E67" w:rsidP="00CD5B56">
      <w:pPr>
        <w:jc w:val="center"/>
      </w:pPr>
      <w:r>
        <w:rPr>
          <w:noProof/>
        </w:rPr>
        <w:drawing>
          <wp:inline distT="0" distB="0" distL="0" distR="0" wp14:anchorId="5206B548" wp14:editId="50FF2EED">
            <wp:extent cx="3303593" cy="175723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8">
                      <a:extLst>
                        <a:ext uri="{28A0092B-C50C-407E-A947-70E740481C1C}">
                          <a14:useLocalDpi xmlns:a14="http://schemas.microsoft.com/office/drawing/2010/main" val="0"/>
                        </a:ext>
                      </a:extLst>
                    </a:blip>
                    <a:srcRect t="7737" b="8005"/>
                    <a:stretch/>
                  </pic:blipFill>
                  <pic:spPr bwMode="auto">
                    <a:xfrm>
                      <a:off x="0" y="0"/>
                      <a:ext cx="3331548" cy="1772108"/>
                    </a:xfrm>
                    <a:prstGeom prst="rect">
                      <a:avLst/>
                    </a:prstGeom>
                    <a:noFill/>
                    <a:ln>
                      <a:noFill/>
                    </a:ln>
                    <a:extLst>
                      <a:ext uri="{53640926-AAD7-44D8-BBD7-CCE9431645EC}">
                        <a14:shadowObscured xmlns:a14="http://schemas.microsoft.com/office/drawing/2010/main"/>
                      </a:ext>
                    </a:extLst>
                  </pic:spPr>
                </pic:pic>
              </a:graphicData>
            </a:graphic>
          </wp:inline>
        </w:drawing>
      </w:r>
    </w:p>
    <w:p w14:paraId="03E934CC" w14:textId="4A601FCB" w:rsidR="00CD5B56" w:rsidRDefault="007D4E24" w:rsidP="00CD5B56">
      <w:r w:rsidRPr="007D4E24">
        <w:t>The above image says the data is distributed normally and sometimes data can be skewed to either left to right also. In a right-skewed data scenario, more data points fall to the right side and in a left-skewed, data points fall towards the left.</w:t>
      </w:r>
    </w:p>
    <w:p w14:paraId="0CBC8FE3" w14:textId="77777777" w:rsidR="00B03E67" w:rsidRDefault="00B03E67" w:rsidP="00CD5B56"/>
    <w:p w14:paraId="333CC7AA" w14:textId="5EDF2327" w:rsidR="00B03E67" w:rsidRDefault="00B03E67" w:rsidP="00B03E67">
      <w:pPr>
        <w:jc w:val="center"/>
      </w:pPr>
      <w:r>
        <w:rPr>
          <w:noProof/>
        </w:rPr>
        <w:drawing>
          <wp:inline distT="0" distB="0" distL="0" distR="0" wp14:anchorId="477A1EFC" wp14:editId="4A525CAE">
            <wp:extent cx="3509817" cy="1351280"/>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548951" cy="1366347"/>
                    </a:xfrm>
                    <a:prstGeom prst="rect">
                      <a:avLst/>
                    </a:prstGeom>
                    <a:noFill/>
                  </pic:spPr>
                </pic:pic>
              </a:graphicData>
            </a:graphic>
          </wp:inline>
        </w:drawing>
      </w:r>
    </w:p>
    <w:p w14:paraId="4FBC3F30" w14:textId="77777777" w:rsidR="00B03E67" w:rsidRDefault="00B03E67" w:rsidP="00B03E67">
      <w:pPr>
        <w:jc w:val="center"/>
      </w:pPr>
    </w:p>
    <w:p w14:paraId="5A5357E7" w14:textId="7DCF6636" w:rsidR="007D4E24" w:rsidRDefault="007D4E24" w:rsidP="00CD5B56">
      <w:r w:rsidRPr="007D4E24">
        <w:t>Maybe this skewed data is not good for model training, why? Machines learn from patterns, and extreme values can mess up their understanding. We want to make sure the model sees the full story, not just a part of it. So, we often tweak the data to make it more balanced and fairer, helping the machine learn better. So, these transformations will help you achieve balanced data.</w:t>
      </w:r>
    </w:p>
    <w:p w14:paraId="21E28224" w14:textId="77777777" w:rsidR="004E42DE" w:rsidRDefault="004E42DE" w:rsidP="00CD5B56"/>
    <w:p w14:paraId="775A9DB8" w14:textId="5A98E8F7" w:rsidR="007D4E24" w:rsidRDefault="007D4E24" w:rsidP="00CD5B56">
      <w:pPr>
        <w:pStyle w:val="Heading3"/>
      </w:pPr>
      <w:bookmarkStart w:id="70" w:name="_Toc181022420"/>
      <w:r>
        <w:t>Data Transformation Techniques:</w:t>
      </w:r>
      <w:bookmarkEnd w:id="70"/>
    </w:p>
    <w:p w14:paraId="6FBF6F5A" w14:textId="301D83EB" w:rsidR="00CD5B56" w:rsidRPr="007D4E24" w:rsidRDefault="007D4E24" w:rsidP="007D4E24">
      <w:pPr>
        <w:pStyle w:val="ListParagraph"/>
        <w:numPr>
          <w:ilvl w:val="0"/>
          <w:numId w:val="226"/>
        </w:numPr>
        <w:rPr>
          <w:b/>
          <w:bCs/>
        </w:rPr>
      </w:pPr>
      <w:r w:rsidRPr="007D4E24">
        <w:rPr>
          <w:b/>
          <w:bCs/>
        </w:rPr>
        <w:t>Mathematical Transformers</w:t>
      </w:r>
    </w:p>
    <w:p w14:paraId="5FFA54C0" w14:textId="379BE064" w:rsidR="007D4E24" w:rsidRDefault="007D4E24" w:rsidP="004E42DE">
      <w:pPr>
        <w:pStyle w:val="ListParagraph"/>
        <w:ind w:left="360"/>
      </w:pPr>
      <w:r>
        <w:t xml:space="preserve">Mathematical transformers apply mathematical functions to transform data, often to normalize or stabilize variance, improve the distribution, or make the data more suitable for analysis. Here are some common </w:t>
      </w:r>
      <w:r>
        <w:rPr>
          <w:rStyle w:val="Strong"/>
        </w:rPr>
        <w:t>mathematical transformations</w:t>
      </w:r>
      <w:r>
        <w:t>:</w:t>
      </w:r>
    </w:p>
    <w:p w14:paraId="720A948F" w14:textId="77777777" w:rsidR="007D4E24" w:rsidRDefault="007D4E24" w:rsidP="007D4E24">
      <w:pPr>
        <w:pStyle w:val="ListParagraph"/>
      </w:pPr>
    </w:p>
    <w:p w14:paraId="2192223E" w14:textId="763E00AC" w:rsidR="007D4E24" w:rsidRDefault="007D4E24" w:rsidP="007D4E24">
      <w:pPr>
        <w:pStyle w:val="ListParagraph"/>
        <w:numPr>
          <w:ilvl w:val="0"/>
          <w:numId w:val="227"/>
        </w:numPr>
      </w:pPr>
      <w:r>
        <w:t>Function Transformers (Check by hit &amp; trial method)</w:t>
      </w:r>
    </w:p>
    <w:p w14:paraId="7E386BDA" w14:textId="67A8F08F" w:rsidR="007D4E24" w:rsidRDefault="007D4E24" w:rsidP="007D4E24">
      <w:pPr>
        <w:pStyle w:val="ListParagraph"/>
        <w:numPr>
          <w:ilvl w:val="1"/>
          <w:numId w:val="227"/>
        </w:numPr>
      </w:pPr>
      <w:r>
        <w:t>Log Transform (For right skewed data)</w:t>
      </w:r>
    </w:p>
    <w:p w14:paraId="558E8766" w14:textId="6E460B9A" w:rsidR="007D4E24" w:rsidRDefault="007D4E24" w:rsidP="007D4E24">
      <w:pPr>
        <w:pStyle w:val="ListParagraph"/>
        <w:numPr>
          <w:ilvl w:val="1"/>
          <w:numId w:val="227"/>
        </w:numPr>
      </w:pPr>
      <w:r>
        <w:t>Reciprocal Transform (For left skewed data)</w:t>
      </w:r>
    </w:p>
    <w:p w14:paraId="57ED41F9" w14:textId="50971DE5" w:rsidR="007D4E24" w:rsidRDefault="007D4E24" w:rsidP="007D4E24">
      <w:pPr>
        <w:pStyle w:val="ListParagraph"/>
        <w:numPr>
          <w:ilvl w:val="1"/>
          <w:numId w:val="227"/>
        </w:numPr>
      </w:pPr>
      <w:r>
        <w:t>Square Transform (You can try)</w:t>
      </w:r>
    </w:p>
    <w:p w14:paraId="4408D934" w14:textId="77AF70E9" w:rsidR="007D4E24" w:rsidRDefault="007D4E24" w:rsidP="007D4E24">
      <w:pPr>
        <w:pStyle w:val="ListParagraph"/>
        <w:numPr>
          <w:ilvl w:val="1"/>
          <w:numId w:val="227"/>
        </w:numPr>
      </w:pPr>
      <w:r>
        <w:t>Sq Root Transform (You can try)</w:t>
      </w:r>
    </w:p>
    <w:p w14:paraId="22818160" w14:textId="22E654DD" w:rsidR="007D4E24" w:rsidRDefault="007D4E24" w:rsidP="007D4E24">
      <w:pPr>
        <w:pStyle w:val="ListParagraph"/>
        <w:numPr>
          <w:ilvl w:val="1"/>
          <w:numId w:val="227"/>
        </w:numPr>
      </w:pPr>
      <w:r>
        <w:t>Custom Transform (You can try)</w:t>
      </w:r>
    </w:p>
    <w:p w14:paraId="5D4CFF6A" w14:textId="27F177A0" w:rsidR="007D4E24" w:rsidRDefault="007D4E24" w:rsidP="007D4E24">
      <w:pPr>
        <w:pStyle w:val="ListParagraph"/>
        <w:numPr>
          <w:ilvl w:val="0"/>
          <w:numId w:val="227"/>
        </w:numPr>
      </w:pPr>
      <w:r>
        <w:t>Power Transformers (Most Used)</w:t>
      </w:r>
    </w:p>
    <w:p w14:paraId="6DEF608B" w14:textId="32058F5A" w:rsidR="007D4E24" w:rsidRDefault="007D4E24" w:rsidP="007D4E24">
      <w:pPr>
        <w:pStyle w:val="ListParagraph"/>
        <w:numPr>
          <w:ilvl w:val="1"/>
          <w:numId w:val="227"/>
        </w:numPr>
      </w:pPr>
      <w:r>
        <w:t>Box-Cox (Work good for all type of skewed but cannot be used for negative values and 0)</w:t>
      </w:r>
    </w:p>
    <w:p w14:paraId="1357A8F0" w14:textId="6E3040E5" w:rsidR="007D4E24" w:rsidRDefault="007D4E24" w:rsidP="007D4E24">
      <w:pPr>
        <w:pStyle w:val="ListParagraph"/>
        <w:numPr>
          <w:ilvl w:val="1"/>
          <w:numId w:val="227"/>
        </w:numPr>
      </w:pPr>
      <w:r>
        <w:t>Yeo-Johnson (Work good for all type of skewed)</w:t>
      </w:r>
    </w:p>
    <w:p w14:paraId="20C9D007" w14:textId="7640114B" w:rsidR="007D4E24" w:rsidRDefault="007D4E24" w:rsidP="007D4E24">
      <w:pPr>
        <w:pStyle w:val="ListParagraph"/>
        <w:numPr>
          <w:ilvl w:val="0"/>
          <w:numId w:val="227"/>
        </w:numPr>
      </w:pPr>
      <w:r>
        <w:t>Quantile Transformer</w:t>
      </w:r>
    </w:p>
    <w:p w14:paraId="5875142C" w14:textId="77777777" w:rsidR="007D4E24" w:rsidRDefault="007D4E24" w:rsidP="007D4E24">
      <w:pPr>
        <w:pStyle w:val="ListParagraph"/>
      </w:pPr>
    </w:p>
    <w:p w14:paraId="3AEEF0FE" w14:textId="6B882566" w:rsidR="007D4E24" w:rsidRDefault="007D4E24" w:rsidP="00CD5B56">
      <w:pPr>
        <w:pStyle w:val="ListParagraph"/>
        <w:numPr>
          <w:ilvl w:val="0"/>
          <w:numId w:val="226"/>
        </w:numPr>
        <w:rPr>
          <w:b/>
          <w:bCs/>
        </w:rPr>
      </w:pPr>
      <w:r w:rsidRPr="007D4E24">
        <w:rPr>
          <w:b/>
          <w:bCs/>
        </w:rPr>
        <w:t xml:space="preserve">Binning </w:t>
      </w:r>
      <w:r>
        <w:rPr>
          <w:b/>
          <w:bCs/>
        </w:rPr>
        <w:t>(</w:t>
      </w:r>
      <w:r w:rsidRPr="007D4E24">
        <w:rPr>
          <w:b/>
          <w:bCs/>
        </w:rPr>
        <w:t>Discretization</w:t>
      </w:r>
      <w:r>
        <w:rPr>
          <w:b/>
          <w:bCs/>
        </w:rPr>
        <w:t xml:space="preserve">) and </w:t>
      </w:r>
      <w:r w:rsidR="004E42DE" w:rsidRPr="004E42DE">
        <w:rPr>
          <w:b/>
          <w:bCs/>
        </w:rPr>
        <w:t>Binarization</w:t>
      </w:r>
    </w:p>
    <w:p w14:paraId="55FED680" w14:textId="6C660E02" w:rsidR="004E42DE" w:rsidRPr="004E42DE" w:rsidRDefault="004E42DE" w:rsidP="004E42DE">
      <w:pPr>
        <w:pStyle w:val="ListParagraph"/>
        <w:numPr>
          <w:ilvl w:val="0"/>
          <w:numId w:val="230"/>
        </w:numPr>
      </w:pPr>
      <w:r w:rsidRPr="004E42DE">
        <w:t>Binning / Discretization</w:t>
      </w:r>
    </w:p>
    <w:p w14:paraId="2C77DA6C" w14:textId="77777777" w:rsidR="004E42DE" w:rsidRPr="004E42DE" w:rsidRDefault="004E42DE" w:rsidP="004E42DE">
      <w:pPr>
        <w:pStyle w:val="ListParagraph"/>
      </w:pPr>
      <w:r w:rsidRPr="004E42DE">
        <w:t>Binning is the process of grouping a set of continuous or numerical data points into a smaller number of discrete “bins” for analysis.</w:t>
      </w:r>
    </w:p>
    <w:p w14:paraId="0D03269F" w14:textId="77777777" w:rsidR="004E42DE" w:rsidRPr="004E42DE" w:rsidRDefault="004E42DE" w:rsidP="004E42DE">
      <w:pPr>
        <w:pStyle w:val="ListParagraph"/>
      </w:pPr>
    </w:p>
    <w:p w14:paraId="4CED5CE1" w14:textId="77777777" w:rsidR="004E42DE" w:rsidRPr="004E42DE" w:rsidRDefault="004E42DE" w:rsidP="004E42DE">
      <w:pPr>
        <w:pStyle w:val="ListParagraph"/>
      </w:pPr>
      <w:r w:rsidRPr="004E42DE">
        <w:t>What are Bins? Bins are intervals or ranges into which you divide the range of your continuous numerical data.</w:t>
      </w:r>
    </w:p>
    <w:p w14:paraId="491109A4" w14:textId="77777777" w:rsidR="004E42DE" w:rsidRPr="004E42DE" w:rsidRDefault="004E42DE" w:rsidP="004E42DE">
      <w:pPr>
        <w:pStyle w:val="ListParagraph"/>
      </w:pPr>
    </w:p>
    <w:p w14:paraId="2DABB39E" w14:textId="77777777" w:rsidR="004E42DE" w:rsidRPr="004E42DE" w:rsidRDefault="004E42DE" w:rsidP="004E42DE">
      <w:pPr>
        <w:pStyle w:val="ListParagraph"/>
        <w:rPr>
          <w:b/>
          <w:bCs/>
        </w:rPr>
      </w:pPr>
      <w:r w:rsidRPr="004E42DE">
        <w:rPr>
          <w:b/>
          <w:bCs/>
        </w:rPr>
        <w:t>Why do we create Bins?</w:t>
      </w:r>
    </w:p>
    <w:p w14:paraId="2F16827A" w14:textId="77777777" w:rsidR="004E42DE" w:rsidRPr="004E42DE" w:rsidRDefault="004E42DE" w:rsidP="004E42DE">
      <w:pPr>
        <w:pStyle w:val="ListParagraph"/>
        <w:ind w:left="1440"/>
      </w:pPr>
      <w:r w:rsidRPr="004E42DE">
        <w:t>Simplification: Binning simplifies the data by converting a range of values into a smaller set of discrete categories, making it easier to understand and interpret.</w:t>
      </w:r>
    </w:p>
    <w:p w14:paraId="0D984024" w14:textId="77777777" w:rsidR="004E42DE" w:rsidRPr="004E42DE" w:rsidRDefault="004E42DE" w:rsidP="004E42DE">
      <w:pPr>
        <w:pStyle w:val="ListParagraph"/>
        <w:ind w:left="1440"/>
      </w:pPr>
      <w:r w:rsidRPr="004E42DE">
        <w:t>Handling Non-Linearity: Some machine learning algorithms may assume linear relationships, and binning can help capture non-linear patterns.</w:t>
      </w:r>
    </w:p>
    <w:p w14:paraId="770C2673" w14:textId="24E152F0" w:rsidR="004E42DE" w:rsidRDefault="004E42DE" w:rsidP="004E42DE">
      <w:pPr>
        <w:pStyle w:val="ListParagraph"/>
        <w:ind w:left="1440"/>
      </w:pPr>
      <w:r w:rsidRPr="004E42DE">
        <w:t>Dealing with Outliers: Binning can also be useful for handling outliers by placing extreme values into specific bins.</w:t>
      </w:r>
    </w:p>
    <w:p w14:paraId="4A196BC9" w14:textId="77777777" w:rsidR="00B03E67" w:rsidRDefault="00B03E67" w:rsidP="004E42DE">
      <w:pPr>
        <w:pStyle w:val="ListParagraph"/>
        <w:ind w:left="1440"/>
      </w:pPr>
    </w:p>
    <w:p w14:paraId="516099A6" w14:textId="58D610F9" w:rsidR="004E42DE" w:rsidRDefault="004E42DE" w:rsidP="004E42DE">
      <w:pPr>
        <w:jc w:val="center"/>
      </w:pPr>
      <w:r w:rsidRPr="004E42DE">
        <w:rPr>
          <w:noProof/>
        </w:rPr>
        <w:drawing>
          <wp:inline distT="0" distB="0" distL="0" distR="0" wp14:anchorId="27561293" wp14:editId="471E7F4F">
            <wp:extent cx="3196253" cy="2002421"/>
            <wp:effectExtent l="0" t="0" r="444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0"/>
                    <a:srcRect t="2487" r="3588"/>
                    <a:stretch/>
                  </pic:blipFill>
                  <pic:spPr bwMode="auto">
                    <a:xfrm>
                      <a:off x="0" y="0"/>
                      <a:ext cx="3216417" cy="2015054"/>
                    </a:xfrm>
                    <a:prstGeom prst="rect">
                      <a:avLst/>
                    </a:prstGeom>
                    <a:ln>
                      <a:noFill/>
                    </a:ln>
                    <a:extLst>
                      <a:ext uri="{53640926-AAD7-44D8-BBD7-CCE9431645EC}">
                        <a14:shadowObscured xmlns:a14="http://schemas.microsoft.com/office/drawing/2010/main"/>
                      </a:ext>
                    </a:extLst>
                  </pic:spPr>
                </pic:pic>
              </a:graphicData>
            </a:graphic>
          </wp:inline>
        </w:drawing>
      </w:r>
    </w:p>
    <w:p w14:paraId="0A8CE9B1" w14:textId="77777777" w:rsidR="00B03E67" w:rsidRDefault="00B03E67" w:rsidP="00B03E67"/>
    <w:p w14:paraId="272AEA6B" w14:textId="0A0AFECC" w:rsidR="004E42DE" w:rsidRDefault="004E42DE" w:rsidP="004E42DE">
      <w:pPr>
        <w:pStyle w:val="ListParagraph"/>
        <w:numPr>
          <w:ilvl w:val="0"/>
          <w:numId w:val="230"/>
        </w:numPr>
      </w:pPr>
      <w:r>
        <w:t>Binarization:</w:t>
      </w:r>
    </w:p>
    <w:p w14:paraId="1E9563B2" w14:textId="0077F348" w:rsidR="004E42DE" w:rsidRDefault="004E42DE" w:rsidP="00B03E67">
      <w:pPr>
        <w:pStyle w:val="ListParagraph"/>
      </w:pPr>
      <w:r>
        <w:lastRenderedPageBreak/>
        <w:t>Binarization is the process of converting numerical data into binary form, typically 0s and 1s. It involves setting a threshold value, and any data point above the threshold is marked as 1, while those below or equal to the threshold are marked as 0.</w:t>
      </w:r>
    </w:p>
    <w:p w14:paraId="584F2703" w14:textId="77777777" w:rsidR="00B03E67" w:rsidRPr="0078660E" w:rsidRDefault="00B03E67" w:rsidP="00B03E67"/>
    <w:p w14:paraId="6F988A6F" w14:textId="77777777" w:rsidR="00B03E67" w:rsidRPr="00A94618" w:rsidRDefault="00000000" w:rsidP="00B03E67">
      <w:pPr>
        <w:pStyle w:val="Heading2"/>
        <w:rPr>
          <w:color w:val="auto"/>
          <w:lang w:val="en-IN"/>
        </w:rPr>
      </w:pPr>
      <w:hyperlink r:id="rId101" w:history="1">
        <w:bookmarkStart w:id="71" w:name="_Toc181022421"/>
        <w:r w:rsidR="00B03E67" w:rsidRPr="00A94618">
          <w:rPr>
            <w:rStyle w:val="Hyperlink"/>
            <w:color w:val="auto"/>
            <w:u w:val="none"/>
            <w:lang w:val="en-IN"/>
          </w:rPr>
          <w:t>Outliers</w:t>
        </w:r>
        <w:bookmarkEnd w:id="71"/>
      </w:hyperlink>
    </w:p>
    <w:p w14:paraId="4A03B730" w14:textId="77777777" w:rsidR="00B03E67" w:rsidRDefault="00B03E67" w:rsidP="00B03E67">
      <w:pPr>
        <w:rPr>
          <w:lang w:val="en-IN"/>
        </w:rPr>
      </w:pPr>
      <w:r w:rsidRPr="00240E9E">
        <w:rPr>
          <w:lang w:val="en-IN"/>
        </w:rPr>
        <w:t>An Outlier is a data item/object that deviates significantly from the rest of the (so-called normal) objects. Identifying outliers is important in statistics and data analysis because they can have a significant impact on the results of statistical analyses. The analysis for outlier detection is referred to as outlier mining.</w:t>
      </w:r>
    </w:p>
    <w:p w14:paraId="51A7C534" w14:textId="535A20D9" w:rsidR="00B03E67" w:rsidRDefault="00B03E67" w:rsidP="0088247C">
      <w:pPr>
        <w:pStyle w:val="Heading3"/>
      </w:pPr>
      <w:bookmarkStart w:id="72" w:name="_Hlk180587915"/>
      <w:bookmarkStart w:id="73" w:name="_Toc181022422"/>
      <w:r w:rsidRPr="007A769F">
        <w:rPr>
          <w:lang w:val="en-IN"/>
        </w:rPr>
        <w:t>Outlier detection</w:t>
      </w:r>
      <w:bookmarkEnd w:id="72"/>
      <w:bookmarkEnd w:id="73"/>
    </w:p>
    <w:p w14:paraId="2C453009" w14:textId="10FF0A77" w:rsidR="00B03E67" w:rsidRDefault="00B3179E" w:rsidP="00B03E67">
      <w:pPr>
        <w:pStyle w:val="ListParagraph"/>
        <w:numPr>
          <w:ilvl w:val="0"/>
          <w:numId w:val="78"/>
        </w:numPr>
        <w:rPr>
          <w:b/>
          <w:bCs/>
          <w:lang w:val="en-IN"/>
        </w:rPr>
      </w:pPr>
      <w:r w:rsidRPr="00B3179E">
        <w:rPr>
          <w:b/>
          <w:bCs/>
          <w:lang w:val="en-IN"/>
        </w:rPr>
        <w:t xml:space="preserve">Outlier detection </w:t>
      </w:r>
      <w:r w:rsidR="00B03E67" w:rsidRPr="00F55DDC">
        <w:rPr>
          <w:b/>
          <w:bCs/>
          <w:lang w:val="en-IN"/>
        </w:rPr>
        <w:t>Using Box Plot</w:t>
      </w:r>
    </w:p>
    <w:p w14:paraId="65D4F14D" w14:textId="77777777" w:rsidR="00B3179E" w:rsidRDefault="00B3179E" w:rsidP="00B3179E">
      <w:pPr>
        <w:pStyle w:val="ListParagraph"/>
        <w:rPr>
          <w:b/>
          <w:bCs/>
          <w:lang w:val="en-IN"/>
        </w:rPr>
      </w:pPr>
    </w:p>
    <w:p w14:paraId="7550A26E" w14:textId="0F4D58B2" w:rsidR="00B03E67" w:rsidRDefault="00B3179E" w:rsidP="00B03E67">
      <w:pPr>
        <w:pStyle w:val="ListParagraph"/>
        <w:numPr>
          <w:ilvl w:val="0"/>
          <w:numId w:val="78"/>
        </w:numPr>
        <w:rPr>
          <w:b/>
          <w:bCs/>
          <w:lang w:val="en-IN"/>
        </w:rPr>
      </w:pPr>
      <w:r w:rsidRPr="00B3179E">
        <w:rPr>
          <w:b/>
          <w:bCs/>
          <w:lang w:val="en-IN"/>
        </w:rPr>
        <w:t xml:space="preserve">Outlier detection </w:t>
      </w:r>
      <w:r w:rsidR="00B03E67" w:rsidRPr="00F55DDC">
        <w:rPr>
          <w:b/>
          <w:bCs/>
          <w:lang w:val="en-IN"/>
        </w:rPr>
        <w:t>Using Scatterplot</w:t>
      </w:r>
    </w:p>
    <w:p w14:paraId="0D4AD10B" w14:textId="77777777" w:rsidR="00B3179E" w:rsidRPr="00B3179E" w:rsidRDefault="00B3179E" w:rsidP="00B3179E">
      <w:pPr>
        <w:rPr>
          <w:b/>
          <w:bCs/>
          <w:lang w:val="en-IN"/>
        </w:rPr>
      </w:pPr>
    </w:p>
    <w:p w14:paraId="31745C02" w14:textId="3E7432A4" w:rsidR="00B03E67" w:rsidRPr="00CA32E3" w:rsidRDefault="00B3179E" w:rsidP="00B03E67">
      <w:pPr>
        <w:pStyle w:val="ListParagraph"/>
        <w:numPr>
          <w:ilvl w:val="0"/>
          <w:numId w:val="78"/>
        </w:numPr>
        <w:rPr>
          <w:b/>
          <w:bCs/>
          <w:lang w:val="en-IN"/>
        </w:rPr>
      </w:pPr>
      <w:r w:rsidRPr="00B3179E">
        <w:rPr>
          <w:b/>
          <w:bCs/>
          <w:lang w:val="en-IN"/>
        </w:rPr>
        <w:t xml:space="preserve">Outlier detection </w:t>
      </w:r>
      <w:r w:rsidR="00B03E67" w:rsidRPr="00F55DDC">
        <w:rPr>
          <w:b/>
          <w:bCs/>
          <w:lang w:val="en-IN"/>
        </w:rPr>
        <w:t>with Z-Score</w:t>
      </w:r>
      <w:r>
        <w:rPr>
          <w:b/>
          <w:bCs/>
          <w:lang w:val="en-IN"/>
        </w:rPr>
        <w:t xml:space="preserve"> Method</w:t>
      </w:r>
      <w:r w:rsidR="00B03E67">
        <w:rPr>
          <w:b/>
          <w:bCs/>
          <w:lang w:val="en-IN"/>
        </w:rPr>
        <w:t xml:space="preserve"> (More Robust Approach)</w:t>
      </w:r>
    </w:p>
    <w:p w14:paraId="57FA90EB" w14:textId="77777777" w:rsidR="00B03E67" w:rsidRDefault="00B03E67" w:rsidP="00B03E67">
      <w:pPr>
        <w:rPr>
          <w:b/>
          <w:bCs/>
        </w:rPr>
      </w:pPr>
    </w:p>
    <w:p w14:paraId="42965931" w14:textId="77777777" w:rsidR="00B03E67" w:rsidRDefault="00000000" w:rsidP="00B03E67">
      <w:hyperlink r:id="rId102" w:history="1">
        <w:r w:rsidR="00B03E67" w:rsidRPr="00CA32E3">
          <w:rPr>
            <w:rStyle w:val="Hyperlink"/>
            <w:b/>
            <w:bCs/>
          </w:rPr>
          <w:t>Z- Score</w:t>
        </w:r>
      </w:hyperlink>
      <w:r w:rsidR="00B03E67" w:rsidRPr="00CA32E3">
        <w:rPr>
          <w:b/>
          <w:bCs/>
        </w:rPr>
        <w:t>, </w:t>
      </w:r>
      <w:r w:rsidR="00B03E67" w:rsidRPr="00CA32E3">
        <w:t>also known as the </w:t>
      </w:r>
      <w:r w:rsidR="00B03E67" w:rsidRPr="00CA32E3">
        <w:rPr>
          <w:b/>
          <w:bCs/>
        </w:rPr>
        <w:t>standard score</w:t>
      </w:r>
      <w:r w:rsidR="00B03E67" w:rsidRPr="00CA32E3">
        <w:t>,</w:t>
      </w:r>
      <w:r w:rsidR="00B03E67" w:rsidRPr="00CA32E3">
        <w:rPr>
          <w:b/>
          <w:bCs/>
        </w:rPr>
        <w:t> tells us the deviation of a data point from the mean</w:t>
      </w:r>
      <w:r w:rsidR="00B03E67" w:rsidRPr="00CA32E3">
        <w:t> by expressing it in terms of standard deviations above or below the mean. It gives us an idea of how far a data point is from the mean. Hence, the Z-Score is measured in terms of standard deviation from the mean.</w:t>
      </w:r>
    </w:p>
    <w:p w14:paraId="1CE89421" w14:textId="77777777" w:rsidR="00B03E67" w:rsidRDefault="00B03E67" w:rsidP="00B03E67">
      <w:pPr>
        <w:ind w:left="851"/>
        <w:jc w:val="center"/>
        <w:rPr>
          <w:b/>
          <w:bCs/>
          <w:i/>
          <w:iCs/>
          <w:lang w:val="en-IN"/>
        </w:rPr>
      </w:pPr>
      <w:r w:rsidRPr="00CA32E3">
        <w:rPr>
          <w:b/>
          <w:bCs/>
          <w:i/>
          <w:iCs/>
          <w:lang w:val="en-IN"/>
        </w:rPr>
        <w:t>z = (X – μ) / σ</w:t>
      </w:r>
    </w:p>
    <w:p w14:paraId="21877BF9" w14:textId="77777777" w:rsidR="00B03E67" w:rsidRDefault="00B03E67" w:rsidP="00B03E67">
      <w:pPr>
        <w:ind w:left="851"/>
        <w:jc w:val="center"/>
        <w:rPr>
          <w:b/>
          <w:bCs/>
          <w:i/>
          <w:iCs/>
        </w:rPr>
      </w:pPr>
      <w:r w:rsidRPr="00CA32E3">
        <w:rPr>
          <w:b/>
          <w:bCs/>
          <w:i/>
          <w:iCs/>
        </w:rPr>
        <w:t>mean (μ) and standard deviation (σ).</w:t>
      </w:r>
    </w:p>
    <w:p w14:paraId="417533A2" w14:textId="77777777" w:rsidR="004B6657" w:rsidRDefault="004B6657" w:rsidP="00B03E67">
      <w:pPr>
        <w:ind w:left="851"/>
        <w:jc w:val="center"/>
        <w:rPr>
          <w:b/>
          <w:bCs/>
          <w:i/>
          <w:iCs/>
        </w:rPr>
      </w:pPr>
    </w:p>
    <w:p w14:paraId="0C347F99" w14:textId="77777777" w:rsidR="004B6657" w:rsidRPr="004B6657" w:rsidRDefault="004B6657" w:rsidP="004B6657">
      <w:pPr>
        <w:pStyle w:val="ListParagraph"/>
        <w:numPr>
          <w:ilvl w:val="0"/>
          <w:numId w:val="231"/>
        </w:numPr>
        <w:rPr>
          <w:b/>
          <w:bCs/>
        </w:rPr>
      </w:pPr>
      <w:r w:rsidRPr="004B6657">
        <w:rPr>
          <w:b/>
          <w:bCs/>
        </w:rPr>
        <w:t>Common Z-Score Thresholds for Outlier Detection:</w:t>
      </w:r>
    </w:p>
    <w:p w14:paraId="550FBE36" w14:textId="77777777" w:rsidR="004B6657" w:rsidRPr="004B6657" w:rsidRDefault="004B6657" w:rsidP="004B6657">
      <w:r w:rsidRPr="004B6657">
        <w:t>Z &gt; 3 or Z &lt; -3: Any data point with a Z-score greater than 3 or less than -3 is typically considered an outlier.</w:t>
      </w:r>
    </w:p>
    <w:p w14:paraId="58010F35" w14:textId="77777777" w:rsidR="004B6657" w:rsidRDefault="004B6657" w:rsidP="004B6657">
      <w:r w:rsidRPr="004B6657">
        <w:t>Z &gt; 2 or Z &lt; -2: A less strict threshold, where points outside 2 standard deviations are sometimes considered outliers in some practical applications.</w:t>
      </w:r>
    </w:p>
    <w:p w14:paraId="63E310CA" w14:textId="77777777" w:rsidR="00B3179E" w:rsidRPr="004B6657" w:rsidRDefault="00B3179E" w:rsidP="004B6657"/>
    <w:p w14:paraId="3BB14C2E" w14:textId="77777777" w:rsidR="004B6657" w:rsidRPr="004B6657" w:rsidRDefault="004B6657" w:rsidP="004B6657">
      <w:pPr>
        <w:pStyle w:val="ListParagraph"/>
        <w:numPr>
          <w:ilvl w:val="0"/>
          <w:numId w:val="231"/>
        </w:numPr>
        <w:rPr>
          <w:b/>
          <w:bCs/>
        </w:rPr>
      </w:pPr>
      <w:r w:rsidRPr="004B6657">
        <w:rPr>
          <w:b/>
          <w:bCs/>
        </w:rPr>
        <w:t>When NOT to Use the Z-Score Method:</w:t>
      </w:r>
    </w:p>
    <w:p w14:paraId="1BC45814" w14:textId="77777777" w:rsidR="004B6657" w:rsidRPr="004B6657" w:rsidRDefault="004B6657" w:rsidP="004B6657">
      <w:r w:rsidRPr="004B6657">
        <w:rPr>
          <w:b/>
          <w:bCs/>
        </w:rPr>
        <w:t>Non-normal distribution:</w:t>
      </w:r>
      <w:r w:rsidRPr="004B6657">
        <w:t xml:space="preserve"> If your data is highly skewed, with heavy tails or is not normally distributed, other methods like the IQR (Interquartile Range) or robust statistical methods might be better for outlier detection.</w:t>
      </w:r>
    </w:p>
    <w:p w14:paraId="5673C929" w14:textId="77777777" w:rsidR="004B6657" w:rsidRPr="004B6657" w:rsidRDefault="004B6657" w:rsidP="004B6657">
      <w:r w:rsidRPr="004B6657">
        <w:rPr>
          <w:b/>
          <w:bCs/>
        </w:rPr>
        <w:t>Small sample size:</w:t>
      </w:r>
      <w:r w:rsidRPr="004B6657">
        <w:t xml:space="preserve"> The Z-score method might not be reliable if the dataset is small or has many naturally occurring fluctuations.</w:t>
      </w:r>
    </w:p>
    <w:p w14:paraId="38E0002F" w14:textId="32F91831" w:rsidR="004B6657" w:rsidRPr="004B6657" w:rsidRDefault="004B6657" w:rsidP="004B6657">
      <w:r w:rsidRPr="004B6657">
        <w:rPr>
          <w:b/>
          <w:bCs/>
        </w:rPr>
        <w:t>Presence of significant skewness or heteroscedasticity:</w:t>
      </w:r>
      <w:r w:rsidRPr="004B6657">
        <w:t xml:space="preserve"> These issues can affect the calculation of the mean and standard deviation, making Z-scores less useful for outlier detection.</w:t>
      </w:r>
    </w:p>
    <w:p w14:paraId="65ABCBF5" w14:textId="77777777" w:rsidR="00B03E67" w:rsidRDefault="00B03E67" w:rsidP="00B03E67">
      <w:pPr>
        <w:ind w:left="851"/>
        <w:jc w:val="center"/>
        <w:rPr>
          <w:b/>
          <w:bCs/>
          <w:i/>
          <w:iCs/>
        </w:rPr>
      </w:pPr>
    </w:p>
    <w:p w14:paraId="0ABC614E" w14:textId="259E65CB" w:rsidR="00B03E67" w:rsidRPr="00CA32E3" w:rsidRDefault="00B3179E" w:rsidP="00B03E67">
      <w:pPr>
        <w:pStyle w:val="ListParagraph"/>
        <w:numPr>
          <w:ilvl w:val="0"/>
          <w:numId w:val="78"/>
        </w:numPr>
        <w:rPr>
          <w:b/>
          <w:bCs/>
          <w:lang w:val="en-IN"/>
        </w:rPr>
      </w:pPr>
      <w:r w:rsidRPr="00B3179E">
        <w:rPr>
          <w:b/>
          <w:bCs/>
          <w:lang w:val="en-IN"/>
        </w:rPr>
        <w:t xml:space="preserve">Outlier detection </w:t>
      </w:r>
      <w:r w:rsidR="00B03E67" w:rsidRPr="00CA32E3">
        <w:rPr>
          <w:b/>
          <w:bCs/>
          <w:lang w:val="en-IN"/>
        </w:rPr>
        <w:t>using IQR</w:t>
      </w:r>
      <w:r w:rsidR="00B03E67">
        <w:rPr>
          <w:b/>
          <w:bCs/>
          <w:lang w:val="en-IN"/>
        </w:rPr>
        <w:t xml:space="preserve"> (More Robust Approach)</w:t>
      </w:r>
    </w:p>
    <w:p w14:paraId="77EDA501" w14:textId="77777777" w:rsidR="00B03E67" w:rsidRDefault="00B03E67" w:rsidP="00B03E67">
      <w:pPr>
        <w:rPr>
          <w:b/>
          <w:bCs/>
        </w:rPr>
      </w:pPr>
    </w:p>
    <w:p w14:paraId="72E015FD" w14:textId="77777777" w:rsidR="00B03E67" w:rsidRDefault="00000000" w:rsidP="00B03E67">
      <w:hyperlink r:id="rId103" w:history="1">
        <w:r w:rsidR="00B03E67" w:rsidRPr="00CA32E3">
          <w:rPr>
            <w:rStyle w:val="Hyperlink"/>
            <w:b/>
            <w:bCs/>
          </w:rPr>
          <w:t>IQR (Inter Quartile Range)</w:t>
        </w:r>
      </w:hyperlink>
      <w:r w:rsidR="00B03E67">
        <w:rPr>
          <w:b/>
          <w:bCs/>
          <w:lang w:val="en-IN"/>
        </w:rPr>
        <w:t xml:space="preserve"> </w:t>
      </w:r>
      <w:r w:rsidR="00B03E67" w:rsidRPr="00CA32E3">
        <w:t>approach to finding the outliers is the most commonly used and most trusted approach used in the research field.</w:t>
      </w:r>
    </w:p>
    <w:p w14:paraId="19B88A37" w14:textId="77777777" w:rsidR="00B03E67" w:rsidRPr="00937C7F" w:rsidRDefault="00B03E67" w:rsidP="00B03E67">
      <w:pPr>
        <w:rPr>
          <w:lang w:val="en-IN"/>
        </w:rPr>
      </w:pPr>
      <w:r w:rsidRPr="00937C7F">
        <w:rPr>
          <w:lang w:val="en-IN"/>
        </w:rPr>
        <w:t>IQR in </w:t>
      </w:r>
      <w:hyperlink r:id="rId104" w:tgtFrame="_blank" w:history="1">
        <w:r w:rsidRPr="00937C7F">
          <w:rPr>
            <w:rStyle w:val="Hyperlink"/>
            <w:lang w:val="en-IN"/>
          </w:rPr>
          <w:t>Statistics</w:t>
        </w:r>
      </w:hyperlink>
      <w:r w:rsidRPr="00937C7F">
        <w:rPr>
          <w:lang w:val="en-IN"/>
        </w:rPr>
        <w:t> is used to measure variability by dividing a data set into quartiles. The data is sorted in ascending order and split into 4 equal parts. Q1, Q2, Q3 called first, second and third quartiles in the given data.</w:t>
      </w:r>
    </w:p>
    <w:p w14:paraId="579B2AD5" w14:textId="77777777" w:rsidR="00B03E67" w:rsidRPr="00937C7F" w:rsidRDefault="00B03E67" w:rsidP="00B03E67">
      <w:pPr>
        <w:numPr>
          <w:ilvl w:val="0"/>
          <w:numId w:val="79"/>
        </w:numPr>
        <w:rPr>
          <w:lang w:val="en-IN"/>
        </w:rPr>
      </w:pPr>
      <w:r w:rsidRPr="00937C7F">
        <w:rPr>
          <w:lang w:val="en-IN"/>
        </w:rPr>
        <w:t>Q1 represents the 25th percentile of the data.</w:t>
      </w:r>
    </w:p>
    <w:p w14:paraId="76C718D3" w14:textId="77777777" w:rsidR="00B03E67" w:rsidRPr="00937C7F" w:rsidRDefault="00B03E67" w:rsidP="00B03E67">
      <w:pPr>
        <w:numPr>
          <w:ilvl w:val="0"/>
          <w:numId w:val="80"/>
        </w:numPr>
        <w:rPr>
          <w:lang w:val="en-IN"/>
        </w:rPr>
      </w:pPr>
      <w:r w:rsidRPr="00937C7F">
        <w:rPr>
          <w:lang w:val="en-IN"/>
        </w:rPr>
        <w:t>Q2 represents the 50th percentile of the data.</w:t>
      </w:r>
    </w:p>
    <w:p w14:paraId="4F1042A0" w14:textId="77777777" w:rsidR="00B03E67" w:rsidRPr="004D465A" w:rsidRDefault="00B03E67" w:rsidP="00B03E67">
      <w:pPr>
        <w:numPr>
          <w:ilvl w:val="0"/>
          <w:numId w:val="81"/>
        </w:numPr>
        <w:rPr>
          <w:lang w:val="en-IN"/>
        </w:rPr>
      </w:pPr>
      <w:r w:rsidRPr="00937C7F">
        <w:rPr>
          <w:lang w:val="en-IN"/>
        </w:rPr>
        <w:t>Q3 represents the 75th percentile of the data.</w:t>
      </w:r>
    </w:p>
    <w:p w14:paraId="3DD8C439" w14:textId="77777777" w:rsidR="00B03E67" w:rsidRDefault="00B03E67" w:rsidP="00B03E67">
      <w:pPr>
        <w:rPr>
          <w:i/>
          <w:iCs/>
          <w:lang w:val="en-IN"/>
        </w:rPr>
      </w:pPr>
      <w:r w:rsidRPr="00937C7F">
        <w:rPr>
          <w:i/>
          <w:iCs/>
          <w:lang w:val="en-IN"/>
        </w:rPr>
        <w:t>IQR = Quartile3 – Quartile1</w:t>
      </w:r>
    </w:p>
    <w:p w14:paraId="3FEC9F37" w14:textId="77777777" w:rsidR="00B03E67" w:rsidRDefault="00B03E67" w:rsidP="00B03E67">
      <w:pPr>
        <w:jc w:val="center"/>
        <w:rPr>
          <w:i/>
          <w:iCs/>
          <w:lang w:val="en-IN"/>
        </w:rPr>
      </w:pPr>
      <w:r w:rsidRPr="004D465A">
        <w:rPr>
          <w:i/>
          <w:iCs/>
          <w:noProof/>
          <w:lang w:val="en-IN"/>
        </w:rPr>
        <w:drawing>
          <wp:inline distT="0" distB="0" distL="0" distR="0" wp14:anchorId="6D65C244" wp14:editId="73DA89DC">
            <wp:extent cx="3255128" cy="1773141"/>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298436" cy="1796732"/>
                    </a:xfrm>
                    <a:prstGeom prst="rect">
                      <a:avLst/>
                    </a:prstGeom>
                  </pic:spPr>
                </pic:pic>
              </a:graphicData>
            </a:graphic>
          </wp:inline>
        </w:drawing>
      </w:r>
    </w:p>
    <w:p w14:paraId="73A4D905" w14:textId="77777777" w:rsidR="00B03E67" w:rsidRPr="00937C7F" w:rsidRDefault="00B03E67" w:rsidP="00B03E67">
      <w:pPr>
        <w:jc w:val="center"/>
        <w:rPr>
          <w:i/>
          <w:iCs/>
          <w:lang w:val="en-IN"/>
        </w:rPr>
      </w:pPr>
    </w:p>
    <w:p w14:paraId="16267F11" w14:textId="77777777" w:rsidR="00B03E67" w:rsidRPr="00937C7F" w:rsidRDefault="00B03E67" w:rsidP="00B03E67">
      <w:pPr>
        <w:jc w:val="left"/>
        <w:rPr>
          <w:i/>
          <w:iCs/>
          <w:lang w:val="en-IN"/>
        </w:rPr>
      </w:pPr>
      <w:r w:rsidRPr="00937C7F">
        <w:rPr>
          <w:b/>
          <w:bCs/>
          <w:i/>
          <w:iCs/>
          <w:lang w:val="en-IN"/>
        </w:rPr>
        <w:t>Syntax:</w:t>
      </w:r>
      <w:r>
        <w:rPr>
          <w:b/>
          <w:bCs/>
          <w:i/>
          <w:iCs/>
          <w:lang w:val="en-IN"/>
        </w:rPr>
        <w:t xml:space="preserve"> </w:t>
      </w:r>
      <w:r w:rsidRPr="00937C7F">
        <w:rPr>
          <w:i/>
          <w:iCs/>
          <w:lang w:val="en-IN"/>
        </w:rPr>
        <w:t>Quartile</w:t>
      </w:r>
      <w:r>
        <w:rPr>
          <w:i/>
          <w:iCs/>
          <w:lang w:val="en-IN"/>
        </w:rPr>
        <w:t xml:space="preserve"> =</w:t>
      </w:r>
      <w:r w:rsidRPr="00937C7F">
        <w:rPr>
          <w:i/>
          <w:iCs/>
          <w:lang w:val="en-IN"/>
        </w:rPr>
        <w:t xml:space="preserve"> numpy.percentile(arr, n, axis=None, out=None)</w:t>
      </w:r>
      <w:r w:rsidRPr="00937C7F">
        <w:rPr>
          <w:i/>
          <w:iCs/>
          <w:lang w:val="en-IN"/>
        </w:rPr>
        <w:br/>
      </w:r>
      <w:r w:rsidRPr="00937C7F">
        <w:rPr>
          <w:b/>
          <w:bCs/>
          <w:i/>
          <w:iCs/>
          <w:lang w:val="en-IN"/>
        </w:rPr>
        <w:t>Parameters </w:t>
      </w:r>
      <w:r w:rsidRPr="00937C7F">
        <w:rPr>
          <w:i/>
          <w:iCs/>
          <w:lang w:val="en-IN"/>
        </w:rPr>
        <w:t>:</w:t>
      </w:r>
    </w:p>
    <w:p w14:paraId="5DE57887" w14:textId="77777777" w:rsidR="00B03E67" w:rsidRPr="00937C7F" w:rsidRDefault="00B03E67" w:rsidP="00B03E67">
      <w:pPr>
        <w:numPr>
          <w:ilvl w:val="0"/>
          <w:numId w:val="82"/>
        </w:numPr>
        <w:rPr>
          <w:i/>
          <w:iCs/>
          <w:lang w:val="en-IN"/>
        </w:rPr>
      </w:pPr>
      <w:r w:rsidRPr="00937C7F">
        <w:rPr>
          <w:i/>
          <w:iCs/>
          <w:lang w:val="en-IN"/>
        </w:rPr>
        <w:t>arr: input array.</w:t>
      </w:r>
    </w:p>
    <w:p w14:paraId="474DCC94" w14:textId="77777777" w:rsidR="00B03E67" w:rsidRDefault="00B03E67" w:rsidP="00B03E67">
      <w:pPr>
        <w:numPr>
          <w:ilvl w:val="0"/>
          <w:numId w:val="83"/>
        </w:numPr>
        <w:rPr>
          <w:i/>
          <w:iCs/>
          <w:lang w:val="en-IN"/>
        </w:rPr>
      </w:pPr>
      <w:r w:rsidRPr="00937C7F">
        <w:rPr>
          <w:i/>
          <w:iCs/>
          <w:lang w:val="en-IN"/>
        </w:rPr>
        <w:t>n: percentile value.</w:t>
      </w:r>
    </w:p>
    <w:p w14:paraId="0EAE1512" w14:textId="77777777" w:rsidR="00B03E67" w:rsidRDefault="00B03E67" w:rsidP="00B03E67">
      <w:pPr>
        <w:rPr>
          <w:i/>
          <w:iCs/>
          <w:lang w:val="en-IN"/>
        </w:rPr>
      </w:pPr>
    </w:p>
    <w:p w14:paraId="476B1C12" w14:textId="77777777" w:rsidR="00B03E67" w:rsidRPr="00937C7F" w:rsidRDefault="00B03E67" w:rsidP="00B03E67">
      <w:pPr>
        <w:rPr>
          <w:lang w:val="en-IN"/>
        </w:rPr>
      </w:pPr>
      <w:r w:rsidRPr="00937C7F">
        <w:rPr>
          <w:lang w:val="en-IN"/>
        </w:rPr>
        <w:t>upper = Q3 +1.5*IQR</w:t>
      </w:r>
    </w:p>
    <w:p w14:paraId="7320B1C8" w14:textId="77777777" w:rsidR="00B03E67" w:rsidRDefault="00B03E67" w:rsidP="00B03E67">
      <w:pPr>
        <w:rPr>
          <w:lang w:val="en-IN"/>
        </w:rPr>
      </w:pPr>
      <w:r w:rsidRPr="00937C7F">
        <w:rPr>
          <w:lang w:val="en-IN"/>
        </w:rPr>
        <w:t>lower = Q1 – 1.5*IQR</w:t>
      </w:r>
    </w:p>
    <w:p w14:paraId="48513E4A" w14:textId="77777777" w:rsidR="00B03E67" w:rsidRDefault="00B03E67" w:rsidP="00B03E67">
      <w:pPr>
        <w:jc w:val="center"/>
        <w:rPr>
          <w:lang w:val="en-IN"/>
        </w:rPr>
      </w:pPr>
      <w:r w:rsidRPr="006D1F19">
        <w:rPr>
          <w:noProof/>
          <w:lang w:val="en-IN"/>
        </w:rPr>
        <w:drawing>
          <wp:inline distT="0" distB="0" distL="0" distR="0" wp14:anchorId="21E7B123" wp14:editId="668CE1E8">
            <wp:extent cx="2798859" cy="2670175"/>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819915" cy="2690263"/>
                    </a:xfrm>
                    <a:prstGeom prst="rect">
                      <a:avLst/>
                    </a:prstGeom>
                  </pic:spPr>
                </pic:pic>
              </a:graphicData>
            </a:graphic>
          </wp:inline>
        </w:drawing>
      </w:r>
    </w:p>
    <w:p w14:paraId="6FCF87CE" w14:textId="714596F8" w:rsidR="00B03E67" w:rsidRDefault="00DE40BE" w:rsidP="00DE40BE">
      <w:r>
        <w:t xml:space="preserve">The </w:t>
      </w:r>
      <w:r>
        <w:rPr>
          <w:rStyle w:val="Strong"/>
        </w:rPr>
        <w:t>IQR proximity method</w:t>
      </w:r>
      <w:r>
        <w:t xml:space="preserve"> is best used when you have </w:t>
      </w:r>
      <w:r>
        <w:rPr>
          <w:rStyle w:val="Strong"/>
        </w:rPr>
        <w:t>non-normal or skewed univariate data</w:t>
      </w:r>
      <w:r>
        <w:t xml:space="preserve"> and need a </w:t>
      </w:r>
      <w:r>
        <w:rPr>
          <w:rStyle w:val="Strong"/>
        </w:rPr>
        <w:t>robust</w:t>
      </w:r>
      <w:r>
        <w:t xml:space="preserve"> and </w:t>
      </w:r>
      <w:r>
        <w:rPr>
          <w:rStyle w:val="Strong"/>
        </w:rPr>
        <w:t>simple</w:t>
      </w:r>
      <w:r>
        <w:t xml:space="preserve"> technique to detect outliers. It is effective when outliers are </w:t>
      </w:r>
      <w:r>
        <w:lastRenderedPageBreak/>
        <w:t>expected to lie outside a reasonable range of the data but less suited for high-dimensional or correlated datasets.</w:t>
      </w:r>
    </w:p>
    <w:p w14:paraId="147FA110" w14:textId="20DF446B" w:rsidR="007A769F" w:rsidRDefault="007A769F" w:rsidP="007A769F">
      <w:pPr>
        <w:pStyle w:val="Heading3"/>
        <w:rPr>
          <w:lang w:val="en-IN"/>
        </w:rPr>
      </w:pPr>
      <w:bookmarkStart w:id="74" w:name="_Toc181022423"/>
      <w:r>
        <w:rPr>
          <w:lang w:val="en-IN"/>
        </w:rPr>
        <w:t>Outlier Removal</w:t>
      </w:r>
      <w:bookmarkEnd w:id="74"/>
    </w:p>
    <w:p w14:paraId="07D2EE54" w14:textId="1E532FB0" w:rsidR="007A769F" w:rsidRDefault="007A769F" w:rsidP="007A769F">
      <w:pPr>
        <w:pStyle w:val="ListParagraph"/>
        <w:numPr>
          <w:ilvl w:val="1"/>
          <w:numId w:val="104"/>
        </w:numPr>
        <w:rPr>
          <w:lang w:val="en-IN"/>
        </w:rPr>
      </w:pPr>
      <w:r>
        <w:rPr>
          <w:lang w:val="en-IN"/>
        </w:rPr>
        <w:t>Removing Outlier</w:t>
      </w:r>
    </w:p>
    <w:p w14:paraId="0D26499F" w14:textId="4392F373" w:rsidR="007A769F" w:rsidRDefault="007A769F" w:rsidP="007A769F">
      <w:pPr>
        <w:pStyle w:val="ListParagraph"/>
        <w:numPr>
          <w:ilvl w:val="1"/>
          <w:numId w:val="104"/>
        </w:numPr>
        <w:rPr>
          <w:lang w:val="en-IN"/>
        </w:rPr>
      </w:pPr>
      <w:r>
        <w:rPr>
          <w:lang w:val="en-IN"/>
        </w:rPr>
        <w:t>Copping Outlier – Replacing outliers with max (If it lies on max side) and min (If it lies on min side) limit.</w:t>
      </w:r>
    </w:p>
    <w:p w14:paraId="543AA5C3" w14:textId="77777777" w:rsidR="007A769F" w:rsidRPr="007A769F" w:rsidRDefault="007A769F" w:rsidP="007A769F">
      <w:pPr>
        <w:rPr>
          <w:lang w:val="en-IN"/>
        </w:rPr>
      </w:pPr>
    </w:p>
    <w:p w14:paraId="0799CB65" w14:textId="77777777" w:rsidR="00B03E67" w:rsidRDefault="00B03E67" w:rsidP="00B03E67">
      <w:pPr>
        <w:pStyle w:val="Heading3"/>
        <w:rPr>
          <w:lang w:val="en-IN"/>
        </w:rPr>
      </w:pPr>
      <w:bookmarkStart w:id="75" w:name="_Toc181022424"/>
      <w:r>
        <w:rPr>
          <w:lang w:val="en-IN"/>
        </w:rPr>
        <w:t>Outlier vs Anomaly</w:t>
      </w:r>
      <w:bookmarkEnd w:id="75"/>
    </w:p>
    <w:p w14:paraId="321CA85A" w14:textId="77777777" w:rsidR="00B03E67" w:rsidRPr="00F55DDC" w:rsidRDefault="00B03E67" w:rsidP="00B03E67">
      <w:pPr>
        <w:rPr>
          <w:lang w:val="en-IN"/>
        </w:rPr>
      </w:pPr>
      <w:r w:rsidRPr="00F55DDC">
        <w:rPr>
          <w:b/>
          <w:bCs/>
          <w:lang w:val="en-IN"/>
        </w:rPr>
        <w:t>Outlier</w:t>
      </w:r>
      <w:r w:rsidRPr="00F55DDC">
        <w:rPr>
          <w:lang w:val="en-IN"/>
        </w:rPr>
        <w:t> is when some data points are behaving differently but doesn’t contribute to any </w:t>
      </w:r>
      <w:r w:rsidRPr="00F55DDC">
        <w:rPr>
          <w:i/>
          <w:iCs/>
          <w:lang w:val="en-IN"/>
        </w:rPr>
        <w:t>bad</w:t>
      </w:r>
      <w:r w:rsidRPr="00F55DDC">
        <w:rPr>
          <w:lang w:val="en-IN"/>
        </w:rPr>
        <w:t> thing. For example, employees making too high or too low salary.</w:t>
      </w:r>
    </w:p>
    <w:p w14:paraId="10734330" w14:textId="77777777" w:rsidR="00B03E67" w:rsidRPr="00F55DDC" w:rsidRDefault="00B03E67" w:rsidP="00B03E67">
      <w:pPr>
        <w:rPr>
          <w:lang w:val="en-IN"/>
        </w:rPr>
      </w:pPr>
    </w:p>
    <w:p w14:paraId="30E54EA6" w14:textId="77777777" w:rsidR="00B03E67" w:rsidRDefault="00B03E67" w:rsidP="00B03E67">
      <w:pPr>
        <w:rPr>
          <w:lang w:val="en-IN"/>
        </w:rPr>
      </w:pPr>
      <w:r w:rsidRPr="00F55DDC">
        <w:rPr>
          <w:b/>
          <w:bCs/>
          <w:lang w:val="en-IN"/>
        </w:rPr>
        <w:t>Anomaly</w:t>
      </w:r>
      <w:r w:rsidRPr="00F55DDC">
        <w:rPr>
          <w:lang w:val="en-IN"/>
        </w:rPr>
        <w:t> is when something unusual (or unexpected) is experienced by the monitoring system that is alarming. For example, a user who does 50</w:t>
      </w:r>
      <w:r>
        <w:rPr>
          <w:lang w:val="en-IN"/>
        </w:rPr>
        <w:t>0</w:t>
      </w:r>
      <w:r w:rsidRPr="00F55DDC">
        <w:rPr>
          <w:lang w:val="en-IN"/>
        </w:rPr>
        <w:t xml:space="preserve"> - 60</w:t>
      </w:r>
      <w:r>
        <w:rPr>
          <w:lang w:val="en-IN"/>
        </w:rPr>
        <w:t>0</w:t>
      </w:r>
      <w:r w:rsidRPr="00F55DDC">
        <w:rPr>
          <w:lang w:val="en-IN"/>
        </w:rPr>
        <w:t xml:space="preserve"> </w:t>
      </w:r>
      <w:r>
        <w:rPr>
          <w:lang w:val="en-IN"/>
        </w:rPr>
        <w:t xml:space="preserve">RS </w:t>
      </w:r>
      <w:r w:rsidRPr="00F55DDC">
        <w:rPr>
          <w:lang w:val="en-IN"/>
        </w:rPr>
        <w:t xml:space="preserve">purchase daily from card, has done 50000 </w:t>
      </w:r>
      <w:r>
        <w:rPr>
          <w:lang w:val="en-IN"/>
        </w:rPr>
        <w:t>RS</w:t>
      </w:r>
      <w:r w:rsidRPr="00F55DDC">
        <w:rPr>
          <w:lang w:val="en-IN"/>
        </w:rPr>
        <w:t xml:space="preserve"> purchase.</w:t>
      </w:r>
    </w:p>
    <w:p w14:paraId="073F83D2" w14:textId="77777777" w:rsidR="00B03E67" w:rsidRDefault="00B03E67" w:rsidP="00B03E67">
      <w:pPr>
        <w:tabs>
          <w:tab w:val="left" w:pos="4082"/>
        </w:tabs>
      </w:pPr>
    </w:p>
    <w:p w14:paraId="6F693A8F" w14:textId="4810DF1E" w:rsidR="00135E95" w:rsidRDefault="00135E95" w:rsidP="00A93D56">
      <w:pPr>
        <w:pStyle w:val="Heading2"/>
        <w:tabs>
          <w:tab w:val="left" w:pos="4082"/>
        </w:tabs>
      </w:pPr>
      <w:bookmarkStart w:id="76" w:name="_Toc181022425"/>
      <w:r w:rsidRPr="00135E95">
        <w:t>Feature Construction</w:t>
      </w:r>
      <w:r>
        <w:t xml:space="preserve"> and Feature Splitting</w:t>
      </w:r>
      <w:bookmarkEnd w:id="76"/>
    </w:p>
    <w:p w14:paraId="4D3B7777" w14:textId="6FBE21C1" w:rsidR="00135E95" w:rsidRDefault="00135E95" w:rsidP="00135E95">
      <w:r w:rsidRPr="00135E95">
        <w:rPr>
          <w:b/>
          <w:bCs/>
          <w:i/>
          <w:iCs/>
        </w:rPr>
        <w:t>Feature construction</w:t>
      </w:r>
      <w:r w:rsidRPr="00135E95">
        <w:t> is the process of creating new features or variables from existing data that can be used to improve the performance of machine learning models. Features are the input variables used by machine learning algorithms to make predictions, and feature construction involves transforming the raw data into a more meaningful representation that captures the underlying patterns and relationships in the data.</w:t>
      </w:r>
    </w:p>
    <w:p w14:paraId="59213AD4" w14:textId="77777777" w:rsidR="002466E1" w:rsidRDefault="002466E1" w:rsidP="002466E1">
      <w:r>
        <w:t>To better understand it, let’s look at a simple example. Below are the prices of properties in x city. It shows the area of the house and total price.</w:t>
      </w:r>
    </w:p>
    <w:p w14:paraId="6ADAB306" w14:textId="77777777" w:rsidR="002466E1" w:rsidRPr="00600A68" w:rsidRDefault="002466E1" w:rsidP="002466E1">
      <w:pPr>
        <w:jc w:val="center"/>
      </w:pPr>
      <w:r>
        <w:rPr>
          <w:noProof/>
        </w:rPr>
        <w:drawing>
          <wp:inline distT="0" distB="0" distL="0" distR="0" wp14:anchorId="2EC6BDA1" wp14:editId="19659E16">
            <wp:extent cx="1958983" cy="1258869"/>
            <wp:effectExtent l="0" t="0" r="3175" b="0"/>
            <wp:docPr id="29" name="Picture 29" descr="Sample data for feature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ample data for feature engineering."/>
                    <pic:cNvPicPr>
                      <a:picLocks noChangeAspect="1" noChangeArrowheads="1"/>
                    </pic:cNvPicPr>
                  </pic:nvPicPr>
                  <pic:blipFill rotWithShape="1">
                    <a:blip r:embed="rId107">
                      <a:extLst>
                        <a:ext uri="{28A0092B-C50C-407E-A947-70E740481C1C}">
                          <a14:useLocalDpi xmlns:a14="http://schemas.microsoft.com/office/drawing/2010/main" val="0"/>
                        </a:ext>
                      </a:extLst>
                    </a:blip>
                    <a:srcRect t="10980"/>
                    <a:stretch/>
                  </pic:blipFill>
                  <pic:spPr bwMode="auto">
                    <a:xfrm>
                      <a:off x="0" y="0"/>
                      <a:ext cx="1972578" cy="1267605"/>
                    </a:xfrm>
                    <a:prstGeom prst="rect">
                      <a:avLst/>
                    </a:prstGeom>
                    <a:noFill/>
                    <a:ln>
                      <a:noFill/>
                    </a:ln>
                    <a:extLst>
                      <a:ext uri="{53640926-AAD7-44D8-BBD7-CCE9431645EC}">
                        <a14:shadowObscured xmlns:a14="http://schemas.microsoft.com/office/drawing/2010/main"/>
                      </a:ext>
                    </a:extLst>
                  </pic:spPr>
                </pic:pic>
              </a:graphicData>
            </a:graphic>
          </wp:inline>
        </w:drawing>
      </w:r>
    </w:p>
    <w:p w14:paraId="6312EF7A" w14:textId="77777777" w:rsidR="002466E1" w:rsidRDefault="002466E1" w:rsidP="002466E1">
      <w:r w:rsidRPr="00600A68">
        <w:t>To begin, we’ll add a new column to display the cost per square foot.</w:t>
      </w:r>
    </w:p>
    <w:p w14:paraId="3B341BF4" w14:textId="25C05B87" w:rsidR="002466E1" w:rsidRDefault="002466E1" w:rsidP="002466E1">
      <w:pPr>
        <w:jc w:val="center"/>
      </w:pPr>
      <w:r>
        <w:rPr>
          <w:noProof/>
        </w:rPr>
        <w:drawing>
          <wp:inline distT="0" distB="0" distL="0" distR="0" wp14:anchorId="6A6E683D" wp14:editId="28A1D97B">
            <wp:extent cx="2633832" cy="1020961"/>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08">
                      <a:extLst>
                        <a:ext uri="{28A0092B-C50C-407E-A947-70E740481C1C}">
                          <a14:useLocalDpi xmlns:a14="http://schemas.microsoft.com/office/drawing/2010/main" val="0"/>
                        </a:ext>
                      </a:extLst>
                    </a:blip>
                    <a:srcRect t="10577"/>
                    <a:stretch/>
                  </pic:blipFill>
                  <pic:spPr bwMode="auto">
                    <a:xfrm>
                      <a:off x="0" y="0"/>
                      <a:ext cx="2640803" cy="1023663"/>
                    </a:xfrm>
                    <a:prstGeom prst="rect">
                      <a:avLst/>
                    </a:prstGeom>
                    <a:noFill/>
                    <a:ln>
                      <a:noFill/>
                    </a:ln>
                    <a:extLst>
                      <a:ext uri="{53640926-AAD7-44D8-BBD7-CCE9431645EC}">
                        <a14:shadowObscured xmlns:a14="http://schemas.microsoft.com/office/drawing/2010/main"/>
                      </a:ext>
                    </a:extLst>
                  </pic:spPr>
                </pic:pic>
              </a:graphicData>
            </a:graphic>
          </wp:inline>
        </w:drawing>
      </w:r>
    </w:p>
    <w:p w14:paraId="6EA3C5F5" w14:textId="77777777" w:rsidR="00135E95" w:rsidRDefault="00135E95" w:rsidP="00135E95"/>
    <w:p w14:paraId="1BEDF21D" w14:textId="359E67A8" w:rsidR="00135E95" w:rsidRDefault="00135E95" w:rsidP="00135E95">
      <w:r w:rsidRPr="00135E95">
        <w:rPr>
          <w:b/>
          <w:bCs/>
          <w:i/>
          <w:iCs/>
        </w:rPr>
        <w:t>Feature splitting</w:t>
      </w:r>
      <w:r w:rsidRPr="00135E95">
        <w:t xml:space="preserve"> is a technique in machine learning that involves breaking down a single feature into multiple features. The purpose of this technique is to generate more informative features </w:t>
      </w:r>
      <w:r w:rsidRPr="00135E95">
        <w:lastRenderedPageBreak/>
        <w:t>that can provide greater insight into the relationships between input variables and the target variable. By splitting features, continuous variables can be converted into categorical variables, information can be extracted from date and time features, and text features can be separated into smaller units.</w:t>
      </w:r>
    </w:p>
    <w:p w14:paraId="163E30BF" w14:textId="77777777" w:rsidR="00135E95" w:rsidRPr="00135E95" w:rsidRDefault="00135E95" w:rsidP="00135E95"/>
    <w:p w14:paraId="225AA3A5" w14:textId="5FB994A8" w:rsidR="00394E5F" w:rsidRDefault="00A621BA" w:rsidP="006A60AB">
      <w:pPr>
        <w:pStyle w:val="Heading2"/>
      </w:pPr>
      <w:bookmarkStart w:id="77" w:name="_Toc181022426"/>
      <w:r w:rsidRPr="00A621BA">
        <w:rPr>
          <w:bCs/>
          <w:lang w:val="en-IN"/>
        </w:rPr>
        <w:t>Dimensionality Reduction</w:t>
      </w:r>
      <w:bookmarkEnd w:id="77"/>
    </w:p>
    <w:p w14:paraId="7E2065AD" w14:textId="77777777" w:rsidR="009F37EF" w:rsidRDefault="006A60AB" w:rsidP="006A60AB">
      <w:r w:rsidRPr="006A60AB">
        <w:t>To address the </w:t>
      </w:r>
      <w:hyperlink r:id="rId109" w:history="1">
        <w:r w:rsidRPr="006A60AB">
          <w:rPr>
            <w:rStyle w:val="Hyperlink"/>
          </w:rPr>
          <w:t>curse of dimensionality</w:t>
        </w:r>
      </w:hyperlink>
      <w:r w:rsidRPr="006A60AB">
        <w:t>, </w:t>
      </w:r>
      <w:hyperlink r:id="rId110" w:history="1">
        <w:r w:rsidRPr="006A60AB">
          <w:rPr>
            <w:rStyle w:val="Hyperlink"/>
          </w:rPr>
          <w:t>Feature engineering </w:t>
        </w:r>
      </w:hyperlink>
      <w:r w:rsidRPr="006A60AB">
        <w:t>techniques are used which include feature selection and feature extraction. </w:t>
      </w:r>
    </w:p>
    <w:p w14:paraId="58418A47" w14:textId="77777777" w:rsidR="009F37EF" w:rsidRDefault="009F37EF" w:rsidP="006A60AB"/>
    <w:p w14:paraId="03FA4C08" w14:textId="77777777" w:rsidR="009F37EF" w:rsidRDefault="009F37EF" w:rsidP="009F37EF">
      <w:r>
        <w:t>Dimensionality reduction is a process and technique to reduce the number of dimensions -- or features -- in a data set. The goal of dimensionality reduction is to decrease the data set's complexity by reducing the number of features while keeping the most important properties of the original data.</w:t>
      </w:r>
    </w:p>
    <w:p w14:paraId="34438023" w14:textId="77777777" w:rsidR="009F37EF" w:rsidRDefault="009F37EF" w:rsidP="009F37EF"/>
    <w:p w14:paraId="521B9539" w14:textId="1C977F28" w:rsidR="002466E1" w:rsidRDefault="009F37EF" w:rsidP="009F37EF">
      <w:r>
        <w:t>Dimensionality reduction is advantageous to AI developers or data professionals working with massive data sets, performing data visualization and analyzing complex data. It aids in the process of data compression, allowing the data to take up less storage space as well as reducing computation times. The technique is commonly used in machine learning (ML).</w:t>
      </w:r>
    </w:p>
    <w:p w14:paraId="452FF16E" w14:textId="29FACCFB" w:rsidR="009F37EF" w:rsidRDefault="009F37EF" w:rsidP="009F37EF">
      <w:r w:rsidRPr="009F37EF">
        <w:t>Dimensionality reduction is a particularly useful way to prevent overfitting and to solve classification and regression problems.</w:t>
      </w:r>
    </w:p>
    <w:p w14:paraId="4C95FEB9" w14:textId="77777777" w:rsidR="009F37EF" w:rsidRDefault="009F37EF" w:rsidP="009F37EF"/>
    <w:p w14:paraId="1B107F17" w14:textId="3890509F" w:rsidR="002466E1" w:rsidRDefault="009F37EF" w:rsidP="002466E1">
      <w:pPr>
        <w:pStyle w:val="Heading3"/>
      </w:pPr>
      <w:bookmarkStart w:id="78" w:name="_Toc181022427"/>
      <w:r>
        <w:t>D</w:t>
      </w:r>
      <w:r w:rsidRPr="009F37EF">
        <w:t xml:space="preserve">ifferent </w:t>
      </w:r>
      <w:r>
        <w:t>T</w:t>
      </w:r>
      <w:r w:rsidRPr="009F37EF">
        <w:t xml:space="preserve">echniques for </w:t>
      </w:r>
      <w:r w:rsidR="002466E1">
        <w:t>Di</w:t>
      </w:r>
      <w:r w:rsidR="002466E1" w:rsidRPr="006A60AB">
        <w:t>mensionality</w:t>
      </w:r>
      <w:r w:rsidR="002466E1">
        <w:t xml:space="preserve"> Reduction</w:t>
      </w:r>
      <w:bookmarkEnd w:id="78"/>
    </w:p>
    <w:p w14:paraId="502DB0B6" w14:textId="77777777" w:rsidR="009F37EF" w:rsidRPr="009F37EF" w:rsidRDefault="009F37EF" w:rsidP="009F37EF">
      <w:pPr>
        <w:rPr>
          <w:lang w:val="en-IN"/>
        </w:rPr>
      </w:pPr>
      <w:r w:rsidRPr="009F37EF">
        <w:rPr>
          <w:lang w:val="en-IN"/>
        </w:rPr>
        <w:t>There are two common dimensionality reduction techniques: feature selection and feature extraction.</w:t>
      </w:r>
    </w:p>
    <w:p w14:paraId="03E1035F" w14:textId="77777777" w:rsidR="009F37EF" w:rsidRPr="009F37EF" w:rsidRDefault="009F37EF" w:rsidP="009F37EF">
      <w:pPr>
        <w:numPr>
          <w:ilvl w:val="0"/>
          <w:numId w:val="232"/>
        </w:numPr>
        <w:rPr>
          <w:lang w:val="en-IN"/>
        </w:rPr>
      </w:pPr>
      <w:r w:rsidRPr="009F37EF">
        <w:rPr>
          <w:lang w:val="en-IN"/>
        </w:rPr>
        <w:t>In </w:t>
      </w:r>
      <w:r w:rsidRPr="009F37EF">
        <w:rPr>
          <w:b/>
          <w:bCs/>
          <w:lang w:val="en-IN"/>
        </w:rPr>
        <w:t>feature selection</w:t>
      </w:r>
      <w:r w:rsidRPr="009F37EF">
        <w:rPr>
          <w:lang w:val="en-IN"/>
        </w:rPr>
        <w:t>, small subsets of the most relevant features are chosen from a larger set of dimensional data to represent a model by </w:t>
      </w:r>
      <w:hyperlink r:id="rId111" w:history="1">
        <w:r w:rsidRPr="009F37EF">
          <w:rPr>
            <w:rStyle w:val="Hyperlink"/>
            <w:lang w:val="en-IN"/>
          </w:rPr>
          <w:t>filtering</w:t>
        </w:r>
      </w:hyperlink>
      <w:r w:rsidRPr="009F37EF">
        <w:rPr>
          <w:lang w:val="en-IN"/>
        </w:rPr>
        <w:t>, wrapping or embedding. The goal here is to reduce the data set's dimensionality while keeping its most important features.</w:t>
      </w:r>
    </w:p>
    <w:p w14:paraId="6A4B1166" w14:textId="77777777" w:rsidR="009F37EF" w:rsidRDefault="009F37EF" w:rsidP="009F37EF">
      <w:pPr>
        <w:numPr>
          <w:ilvl w:val="0"/>
          <w:numId w:val="232"/>
        </w:numPr>
        <w:rPr>
          <w:lang w:val="en-IN"/>
        </w:rPr>
      </w:pPr>
      <w:r w:rsidRPr="009F37EF">
        <w:rPr>
          <w:b/>
          <w:bCs/>
          <w:lang w:val="en-IN"/>
        </w:rPr>
        <w:t>Feature extraction</w:t>
      </w:r>
      <w:r w:rsidRPr="009F37EF">
        <w:rPr>
          <w:lang w:val="en-IN"/>
        </w:rPr>
        <w:t> combines and transforms the data set's original features to create new features. The goal is to create a lower-dimensional data set that still has the data set's properties.</w:t>
      </w:r>
    </w:p>
    <w:p w14:paraId="296E8765" w14:textId="77777777" w:rsidR="009F37EF" w:rsidRPr="009F37EF" w:rsidRDefault="009F37EF" w:rsidP="009F37EF">
      <w:pPr>
        <w:rPr>
          <w:lang w:val="en-IN"/>
        </w:rPr>
      </w:pPr>
    </w:p>
    <w:p w14:paraId="5CE7779B" w14:textId="77777777" w:rsidR="009F37EF" w:rsidRPr="009F37EF" w:rsidRDefault="009F37EF" w:rsidP="009F37EF">
      <w:pPr>
        <w:rPr>
          <w:lang w:val="en-IN"/>
        </w:rPr>
      </w:pPr>
      <w:r w:rsidRPr="009F37EF">
        <w:rPr>
          <w:lang w:val="en-IN"/>
        </w:rPr>
        <w:t>Feature selection uses different methods, such as the following:</w:t>
      </w:r>
    </w:p>
    <w:p w14:paraId="36E45152" w14:textId="77777777" w:rsidR="009F37EF" w:rsidRPr="009F37EF" w:rsidRDefault="009F37EF" w:rsidP="009F37EF">
      <w:pPr>
        <w:numPr>
          <w:ilvl w:val="0"/>
          <w:numId w:val="233"/>
        </w:numPr>
        <w:rPr>
          <w:lang w:val="en-IN"/>
        </w:rPr>
      </w:pPr>
      <w:r w:rsidRPr="009F37EF">
        <w:rPr>
          <w:b/>
          <w:bCs/>
          <w:lang w:val="en-IN"/>
        </w:rPr>
        <w:t>The filter method.</w:t>
      </w:r>
      <w:r w:rsidRPr="009F37EF">
        <w:rPr>
          <w:lang w:val="en-IN"/>
        </w:rPr>
        <w:t> Filters a data set into a subset that only has the most relevant features of the original data set.</w:t>
      </w:r>
    </w:p>
    <w:p w14:paraId="701092B9" w14:textId="77777777" w:rsidR="009F37EF" w:rsidRPr="009F37EF" w:rsidRDefault="009F37EF" w:rsidP="009F37EF">
      <w:pPr>
        <w:numPr>
          <w:ilvl w:val="0"/>
          <w:numId w:val="233"/>
        </w:numPr>
        <w:rPr>
          <w:lang w:val="en-IN"/>
        </w:rPr>
      </w:pPr>
      <w:r w:rsidRPr="009F37EF">
        <w:rPr>
          <w:b/>
          <w:bCs/>
          <w:lang w:val="en-IN"/>
        </w:rPr>
        <w:t>The wrapper method.</w:t>
      </w:r>
      <w:r w:rsidRPr="009F37EF">
        <w:rPr>
          <w:lang w:val="en-IN"/>
        </w:rPr>
        <w:t> Feeds features into an ML model to evaluate if a feature should be removed or added.</w:t>
      </w:r>
    </w:p>
    <w:p w14:paraId="46D9BE8A" w14:textId="77777777" w:rsidR="009F37EF" w:rsidRDefault="009F37EF" w:rsidP="009F37EF">
      <w:pPr>
        <w:numPr>
          <w:ilvl w:val="0"/>
          <w:numId w:val="233"/>
        </w:numPr>
        <w:rPr>
          <w:lang w:val="en-IN"/>
        </w:rPr>
      </w:pPr>
      <w:r w:rsidRPr="009F37EF">
        <w:rPr>
          <w:b/>
          <w:bCs/>
          <w:lang w:val="en-IN"/>
        </w:rPr>
        <w:t>The embedded method.</w:t>
      </w:r>
      <w:r w:rsidRPr="009F37EF">
        <w:rPr>
          <w:lang w:val="en-IN"/>
        </w:rPr>
        <w:t> Evaluates the performance of each feature by checking training iterations of the ML model.</w:t>
      </w:r>
    </w:p>
    <w:p w14:paraId="4CF35C5D" w14:textId="77777777" w:rsidR="009F37EF" w:rsidRPr="009F37EF" w:rsidRDefault="009F37EF" w:rsidP="009F37EF">
      <w:pPr>
        <w:rPr>
          <w:lang w:val="en-IN"/>
        </w:rPr>
      </w:pPr>
    </w:p>
    <w:p w14:paraId="2A6F8D60" w14:textId="77777777" w:rsidR="009F37EF" w:rsidRPr="009F37EF" w:rsidRDefault="009F37EF" w:rsidP="009F37EF">
      <w:pPr>
        <w:rPr>
          <w:lang w:val="en-IN"/>
        </w:rPr>
      </w:pPr>
      <w:bookmarkStart w:id="79" w:name="_Hlk180825859"/>
      <w:r w:rsidRPr="009F37EF">
        <w:rPr>
          <w:lang w:val="en-IN"/>
        </w:rPr>
        <w:lastRenderedPageBreak/>
        <w:t xml:space="preserve">Feature extraction </w:t>
      </w:r>
      <w:bookmarkEnd w:id="79"/>
      <w:r w:rsidRPr="009F37EF">
        <w:rPr>
          <w:lang w:val="en-IN"/>
        </w:rPr>
        <w:t>uses methods such as the following:</w:t>
      </w:r>
    </w:p>
    <w:p w14:paraId="148F5C2B" w14:textId="77777777" w:rsidR="009F37EF" w:rsidRPr="009F37EF" w:rsidRDefault="009F37EF" w:rsidP="009F37EF">
      <w:pPr>
        <w:numPr>
          <w:ilvl w:val="0"/>
          <w:numId w:val="234"/>
        </w:numPr>
        <w:rPr>
          <w:lang w:val="en-IN"/>
        </w:rPr>
      </w:pPr>
      <w:r w:rsidRPr="009F37EF">
        <w:rPr>
          <w:b/>
          <w:bCs/>
          <w:lang w:val="en-IN"/>
        </w:rPr>
        <w:t>Principal component analysis (PCA).</w:t>
      </w:r>
      <w:r w:rsidRPr="009F37EF">
        <w:rPr>
          <w:lang w:val="en-IN"/>
        </w:rPr>
        <w:t> A statistical process that identifies smaller units of features from larger data sets. These small units are called principal components.</w:t>
      </w:r>
    </w:p>
    <w:p w14:paraId="5ACF8B40" w14:textId="77777777" w:rsidR="009F37EF" w:rsidRPr="009F37EF" w:rsidRDefault="009F37EF" w:rsidP="009F37EF">
      <w:pPr>
        <w:numPr>
          <w:ilvl w:val="0"/>
          <w:numId w:val="234"/>
        </w:numPr>
        <w:rPr>
          <w:lang w:val="en-IN"/>
        </w:rPr>
      </w:pPr>
      <w:r w:rsidRPr="009F37EF">
        <w:rPr>
          <w:b/>
          <w:bCs/>
          <w:lang w:val="en-IN"/>
        </w:rPr>
        <w:t>Linear discriminant analysis (LDA).</w:t>
      </w:r>
      <w:r w:rsidRPr="009F37EF">
        <w:rPr>
          <w:lang w:val="en-IN"/>
        </w:rPr>
        <w:t> A method that finds features that separate different classes of data the best.</w:t>
      </w:r>
    </w:p>
    <w:p w14:paraId="671E07D7" w14:textId="6EC7E895" w:rsidR="009F37EF" w:rsidRDefault="009F37EF" w:rsidP="009F37EF">
      <w:pPr>
        <w:numPr>
          <w:ilvl w:val="0"/>
          <w:numId w:val="234"/>
        </w:numPr>
        <w:rPr>
          <w:lang w:val="en-IN"/>
        </w:rPr>
      </w:pPr>
      <w:r w:rsidRPr="009F37EF">
        <w:rPr>
          <w:b/>
          <w:bCs/>
          <w:lang w:val="en-IN"/>
        </w:rPr>
        <w:t>T-distributed stochastic neighbour embedding (t-SNE).</w:t>
      </w:r>
      <w:r w:rsidRPr="009F37EF">
        <w:rPr>
          <w:lang w:val="en-IN"/>
        </w:rPr>
        <w:t> An unsupervised, nonlinear dimensionality reduction method that creates a probability distribution over pairs of objects and then creates a probability distribution over the points in a low-dimensional map.</w:t>
      </w:r>
    </w:p>
    <w:p w14:paraId="2DE8728F" w14:textId="77777777" w:rsidR="00E645DB" w:rsidRPr="009F37EF" w:rsidRDefault="00E645DB" w:rsidP="00E645DB">
      <w:pPr>
        <w:rPr>
          <w:lang w:val="en-IN"/>
        </w:rPr>
      </w:pPr>
    </w:p>
    <w:p w14:paraId="061FAB09" w14:textId="77777777" w:rsidR="009F37EF" w:rsidRPr="009F37EF" w:rsidRDefault="009F37EF" w:rsidP="009F37EF">
      <w:pPr>
        <w:rPr>
          <w:lang w:val="en-IN"/>
        </w:rPr>
      </w:pPr>
      <w:r w:rsidRPr="009F37EF">
        <w:rPr>
          <w:lang w:val="en-IN"/>
        </w:rPr>
        <w:t>Other methods used in dimensionality reduction include the following:</w:t>
      </w:r>
    </w:p>
    <w:p w14:paraId="07F12947" w14:textId="77777777" w:rsidR="009F37EF" w:rsidRPr="009F37EF" w:rsidRDefault="009F37EF" w:rsidP="009F37EF">
      <w:pPr>
        <w:numPr>
          <w:ilvl w:val="0"/>
          <w:numId w:val="235"/>
        </w:numPr>
        <w:rPr>
          <w:lang w:val="en-IN"/>
        </w:rPr>
      </w:pPr>
      <w:r w:rsidRPr="009F37EF">
        <w:rPr>
          <w:lang w:val="en-IN"/>
        </w:rPr>
        <w:t>Factor analysis.</w:t>
      </w:r>
    </w:p>
    <w:p w14:paraId="49C93453" w14:textId="77777777" w:rsidR="009F37EF" w:rsidRPr="009F37EF" w:rsidRDefault="009F37EF" w:rsidP="009F37EF">
      <w:pPr>
        <w:numPr>
          <w:ilvl w:val="0"/>
          <w:numId w:val="235"/>
        </w:numPr>
        <w:rPr>
          <w:lang w:val="en-IN"/>
        </w:rPr>
      </w:pPr>
      <w:r w:rsidRPr="009F37EF">
        <w:rPr>
          <w:lang w:val="en-IN"/>
        </w:rPr>
        <w:t>High </w:t>
      </w:r>
      <w:hyperlink r:id="rId112" w:history="1">
        <w:r w:rsidRPr="009F37EF">
          <w:rPr>
            <w:rStyle w:val="Hyperlink"/>
            <w:lang w:val="en-IN"/>
          </w:rPr>
          <w:t>correlation</w:t>
        </w:r>
      </w:hyperlink>
      <w:r w:rsidRPr="009F37EF">
        <w:rPr>
          <w:lang w:val="en-IN"/>
        </w:rPr>
        <w:t> filter.</w:t>
      </w:r>
    </w:p>
    <w:p w14:paraId="46E94272" w14:textId="77777777" w:rsidR="009F37EF" w:rsidRPr="009F37EF" w:rsidRDefault="009F37EF" w:rsidP="009F37EF">
      <w:pPr>
        <w:numPr>
          <w:ilvl w:val="0"/>
          <w:numId w:val="235"/>
        </w:numPr>
        <w:rPr>
          <w:lang w:val="en-IN"/>
        </w:rPr>
      </w:pPr>
      <w:r w:rsidRPr="009F37EF">
        <w:rPr>
          <w:lang w:val="en-IN"/>
        </w:rPr>
        <w:t>UMAP.</w:t>
      </w:r>
    </w:p>
    <w:p w14:paraId="7DA6F7A3" w14:textId="77777777" w:rsidR="009F37EF" w:rsidRPr="009F37EF" w:rsidRDefault="009F37EF" w:rsidP="009F37EF">
      <w:pPr>
        <w:numPr>
          <w:ilvl w:val="0"/>
          <w:numId w:val="235"/>
        </w:numPr>
        <w:rPr>
          <w:lang w:val="en-IN"/>
        </w:rPr>
      </w:pPr>
      <w:r w:rsidRPr="009F37EF">
        <w:rPr>
          <w:lang w:val="en-IN"/>
        </w:rPr>
        <w:t>Random forest.</w:t>
      </w:r>
    </w:p>
    <w:p w14:paraId="6B6166C5" w14:textId="77777777" w:rsidR="002466E1" w:rsidRDefault="002466E1" w:rsidP="00CD5B56"/>
    <w:p w14:paraId="24A95687" w14:textId="69963FD3" w:rsidR="00600A68" w:rsidRDefault="00202EBB" w:rsidP="00202EBB">
      <w:pPr>
        <w:pStyle w:val="Heading2"/>
      </w:pPr>
      <w:bookmarkStart w:id="80" w:name="_Toc181022428"/>
      <w:r w:rsidRPr="00202EBB">
        <w:t>Feature Selection</w:t>
      </w:r>
      <w:bookmarkEnd w:id="80"/>
    </w:p>
    <w:p w14:paraId="061A7BBD" w14:textId="77777777" w:rsidR="00CE174D" w:rsidRDefault="00CE174D" w:rsidP="00CE174D">
      <w:r>
        <w:t>Feature Selection is the method of reducing the input variable to your model by using only relevant data and getting rid of noise in data.</w:t>
      </w:r>
    </w:p>
    <w:p w14:paraId="4109C4DF" w14:textId="77777777" w:rsidR="00CE174D" w:rsidRDefault="00CE174D" w:rsidP="00CE174D"/>
    <w:p w14:paraId="69079D24" w14:textId="2ED2763B" w:rsidR="00202EBB" w:rsidRDefault="00CE174D" w:rsidP="00CE174D">
      <w:r>
        <w:t>It is the process of automatically choosing relevant features for your machine learning model based on the type of problem you are trying to solve. We do this by including or excluding important features without changing them. It helps in cutting down the noise in our data and reducing the size of our input data.</w:t>
      </w:r>
    </w:p>
    <w:p w14:paraId="53007ACE" w14:textId="213A5BE7" w:rsidR="00CE174D" w:rsidRPr="00CE174D" w:rsidRDefault="00CE174D" w:rsidP="00CE174D">
      <w:pPr>
        <w:rPr>
          <w:lang w:val="en-IN"/>
        </w:rPr>
      </w:pPr>
    </w:p>
    <w:p w14:paraId="54740FC5" w14:textId="77777777" w:rsidR="00CE174D" w:rsidRPr="00CE174D" w:rsidRDefault="00CE174D" w:rsidP="00CE174D">
      <w:pPr>
        <w:rPr>
          <w:lang w:val="en-IN"/>
        </w:rPr>
      </w:pPr>
      <w:r w:rsidRPr="00CE174D">
        <w:rPr>
          <w:lang w:val="en-IN"/>
        </w:rPr>
        <w:t>Feature selection models are of two types:</w:t>
      </w:r>
    </w:p>
    <w:p w14:paraId="038DD7BB" w14:textId="77777777" w:rsidR="00CE174D" w:rsidRPr="00CE174D" w:rsidRDefault="00CE174D" w:rsidP="00CE174D">
      <w:pPr>
        <w:numPr>
          <w:ilvl w:val="0"/>
          <w:numId w:val="209"/>
        </w:numPr>
        <w:rPr>
          <w:lang w:val="en-IN"/>
        </w:rPr>
      </w:pPr>
      <w:r w:rsidRPr="00CE174D">
        <w:rPr>
          <w:lang w:val="en-IN"/>
        </w:rPr>
        <w:t>Supervised Models: Supervised feature selection refers to the method which uses the output label class for feature selection. They use the target variables to identify the variables which can increase the efficiency of the model</w:t>
      </w:r>
    </w:p>
    <w:p w14:paraId="7399C845" w14:textId="77777777" w:rsidR="00CE174D" w:rsidRDefault="00CE174D" w:rsidP="00CE174D">
      <w:pPr>
        <w:numPr>
          <w:ilvl w:val="0"/>
          <w:numId w:val="209"/>
        </w:numPr>
        <w:rPr>
          <w:lang w:val="en-IN"/>
        </w:rPr>
      </w:pPr>
      <w:r w:rsidRPr="00CE174D">
        <w:rPr>
          <w:lang w:val="en-IN"/>
        </w:rPr>
        <w:t>Unsupervised Models: Unsupervised feature selection refers to the method which does not need the output label class for feature selection. We use them for unlabelled data.</w:t>
      </w:r>
    </w:p>
    <w:p w14:paraId="5EB1CAB9" w14:textId="77777777" w:rsidR="00CE174D" w:rsidRPr="00CE174D" w:rsidRDefault="00CE174D" w:rsidP="00CE174D">
      <w:pPr>
        <w:rPr>
          <w:lang w:val="en-IN"/>
        </w:rPr>
      </w:pPr>
    </w:p>
    <w:p w14:paraId="6DA4E6C4" w14:textId="739A9E8B" w:rsidR="00CE174D" w:rsidRPr="00CE174D" w:rsidRDefault="00CE174D" w:rsidP="00CE174D">
      <w:pPr>
        <w:jc w:val="center"/>
        <w:rPr>
          <w:lang w:val="en-IN"/>
        </w:rPr>
      </w:pPr>
      <w:r w:rsidRPr="00CE174D">
        <w:rPr>
          <w:noProof/>
          <w:lang w:val="en-IN"/>
        </w:rPr>
        <w:drawing>
          <wp:inline distT="0" distB="0" distL="0" distR="0" wp14:anchorId="3C34DC9E" wp14:editId="0C74D1E3">
            <wp:extent cx="3554395" cy="1618075"/>
            <wp:effectExtent l="0" t="0" r="8255" b="1270"/>
            <wp:docPr id="31" name="Picture 31" descr="feature-selection-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eature-selection-models"/>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558059" cy="1619743"/>
                    </a:xfrm>
                    <a:prstGeom prst="rect">
                      <a:avLst/>
                    </a:prstGeom>
                    <a:noFill/>
                    <a:ln>
                      <a:noFill/>
                    </a:ln>
                  </pic:spPr>
                </pic:pic>
              </a:graphicData>
            </a:graphic>
          </wp:inline>
        </w:drawing>
      </w:r>
    </w:p>
    <w:p w14:paraId="5748EB7C" w14:textId="77777777" w:rsidR="001A1661" w:rsidRDefault="001A1661" w:rsidP="00CE174D"/>
    <w:p w14:paraId="201247ED" w14:textId="785E0FC2" w:rsidR="00357034" w:rsidRDefault="001A1661" w:rsidP="00357034">
      <w:pPr>
        <w:pStyle w:val="Heading3"/>
      </w:pPr>
      <w:bookmarkStart w:id="81" w:name="_Toc181022429"/>
      <w:r w:rsidRPr="00357034">
        <w:t>Filter Method</w:t>
      </w:r>
      <w:bookmarkEnd w:id="81"/>
    </w:p>
    <w:p w14:paraId="5553E7DD" w14:textId="11610D57" w:rsidR="00CE174D" w:rsidRDefault="001A1661" w:rsidP="00357034">
      <w:r w:rsidRPr="001A1661">
        <w:t xml:space="preserve">In this method, features are dropped based on their relation to the output, or how they are correlating to the output. We use correlation to check if the features are positively or negatively correlated to the output labels and drop features accordingly. </w:t>
      </w:r>
    </w:p>
    <w:p w14:paraId="43BCBB61" w14:textId="77777777" w:rsidR="00357034" w:rsidRDefault="00357034" w:rsidP="00357034"/>
    <w:p w14:paraId="2C02E946" w14:textId="47629484" w:rsidR="001A1661" w:rsidRDefault="001A1661" w:rsidP="001A1661">
      <w:pPr>
        <w:jc w:val="center"/>
        <w:rPr>
          <w:b/>
          <w:bCs/>
        </w:rPr>
      </w:pPr>
      <w:r w:rsidRPr="00357034">
        <w:rPr>
          <w:b/>
          <w:bCs/>
          <w:noProof/>
        </w:rPr>
        <w:drawing>
          <wp:inline distT="0" distB="0" distL="0" distR="0" wp14:anchorId="7F379803" wp14:editId="16032223">
            <wp:extent cx="5355387" cy="413721"/>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473161" cy="422819"/>
                    </a:xfrm>
                    <a:prstGeom prst="rect">
                      <a:avLst/>
                    </a:prstGeom>
                    <a:noFill/>
                  </pic:spPr>
                </pic:pic>
              </a:graphicData>
            </a:graphic>
          </wp:inline>
        </w:drawing>
      </w:r>
    </w:p>
    <w:p w14:paraId="3563E5EF" w14:textId="77777777" w:rsidR="00357034" w:rsidRDefault="00357034" w:rsidP="001A1661">
      <w:pPr>
        <w:jc w:val="center"/>
        <w:rPr>
          <w:b/>
          <w:bCs/>
        </w:rPr>
      </w:pPr>
    </w:p>
    <w:p w14:paraId="5043CA6F" w14:textId="7FA9251C" w:rsidR="00357034" w:rsidRDefault="00357034" w:rsidP="00357034">
      <w:pPr>
        <w:rPr>
          <w:b/>
          <w:bCs/>
        </w:rPr>
      </w:pPr>
      <w:r>
        <w:rPr>
          <w:b/>
          <w:bCs/>
        </w:rPr>
        <w:t>Some Filter Based T</w:t>
      </w:r>
      <w:r w:rsidRPr="00357034">
        <w:rPr>
          <w:b/>
          <w:bCs/>
        </w:rPr>
        <w:t>echniques</w:t>
      </w:r>
    </w:p>
    <w:p w14:paraId="1B7E8F17" w14:textId="7B83C9F6" w:rsidR="00357034" w:rsidRDefault="00357034" w:rsidP="00357034">
      <w:pPr>
        <w:pStyle w:val="ListParagraph"/>
        <w:numPr>
          <w:ilvl w:val="0"/>
          <w:numId w:val="242"/>
        </w:numPr>
      </w:pPr>
      <w:r>
        <w:t>Drop Duplicate Features (Columns)</w:t>
      </w:r>
    </w:p>
    <w:p w14:paraId="658A577B" w14:textId="77777777" w:rsidR="006F7500" w:rsidRDefault="006F7500" w:rsidP="006F7500"/>
    <w:p w14:paraId="7630DFFC" w14:textId="324B7344" w:rsidR="00036AF4" w:rsidRPr="00036AF4" w:rsidRDefault="00357034" w:rsidP="00476F5A">
      <w:pPr>
        <w:pStyle w:val="ListParagraph"/>
        <w:numPr>
          <w:ilvl w:val="0"/>
          <w:numId w:val="241"/>
        </w:numPr>
        <w:rPr>
          <w:lang w:val="en-IN"/>
        </w:rPr>
      </w:pPr>
      <w:r w:rsidRPr="00357034">
        <w:rPr>
          <w:b/>
          <w:bCs/>
          <w:lang w:val="en-IN"/>
        </w:rPr>
        <w:t>Variance Threshold</w:t>
      </w:r>
    </w:p>
    <w:p w14:paraId="4D9B74A9" w14:textId="43D3E02A" w:rsidR="006F7500" w:rsidRPr="00036AF4" w:rsidRDefault="00357034" w:rsidP="00476F5A">
      <w:pPr>
        <w:pStyle w:val="ListParagraph"/>
        <w:numPr>
          <w:ilvl w:val="0"/>
          <w:numId w:val="241"/>
        </w:numPr>
      </w:pPr>
      <w:r w:rsidRPr="00036AF4">
        <w:rPr>
          <w:b/>
          <w:bCs/>
        </w:rPr>
        <w:t>Correlation Coefficient</w:t>
      </w:r>
    </w:p>
    <w:p w14:paraId="377A7CD8" w14:textId="1B057AEC" w:rsidR="00357034" w:rsidRPr="00036AF4" w:rsidRDefault="00357034" w:rsidP="00357034">
      <w:pPr>
        <w:pStyle w:val="ListParagraph"/>
        <w:numPr>
          <w:ilvl w:val="0"/>
          <w:numId w:val="241"/>
        </w:numPr>
        <w:rPr>
          <w:b/>
          <w:bCs/>
        </w:rPr>
      </w:pPr>
      <w:r w:rsidRPr="00036AF4">
        <w:rPr>
          <w:b/>
          <w:bCs/>
        </w:rPr>
        <w:t>ANOVA</w:t>
      </w:r>
      <w:r w:rsidR="006F7500">
        <w:rPr>
          <w:b/>
          <w:bCs/>
        </w:rPr>
        <w:t xml:space="preserve"> (</w:t>
      </w:r>
      <w:r w:rsidR="006F7500" w:rsidRPr="006F7500">
        <w:rPr>
          <w:b/>
          <w:bCs/>
        </w:rPr>
        <w:t>Analysis of variance</w:t>
      </w:r>
      <w:r w:rsidR="006F7500">
        <w:rPr>
          <w:b/>
          <w:bCs/>
        </w:rPr>
        <w:t>)</w:t>
      </w:r>
    </w:p>
    <w:p w14:paraId="0D645BFA" w14:textId="08EE86AE" w:rsidR="00357034" w:rsidRPr="00036AF4" w:rsidRDefault="00357034" w:rsidP="00357034">
      <w:pPr>
        <w:pStyle w:val="ListParagraph"/>
        <w:numPr>
          <w:ilvl w:val="0"/>
          <w:numId w:val="241"/>
        </w:numPr>
        <w:rPr>
          <w:b/>
          <w:bCs/>
        </w:rPr>
      </w:pPr>
      <w:r w:rsidRPr="00036AF4">
        <w:rPr>
          <w:b/>
          <w:bCs/>
        </w:rPr>
        <w:t>Chi-Square Test</w:t>
      </w:r>
    </w:p>
    <w:p w14:paraId="240E9199" w14:textId="322A7F19" w:rsidR="00036AF4" w:rsidRPr="00036AF4" w:rsidRDefault="00036AF4" w:rsidP="00357034">
      <w:pPr>
        <w:pStyle w:val="ListParagraph"/>
        <w:numPr>
          <w:ilvl w:val="0"/>
          <w:numId w:val="241"/>
        </w:numPr>
        <w:rPr>
          <w:b/>
          <w:bCs/>
        </w:rPr>
      </w:pPr>
      <w:r w:rsidRPr="00036AF4">
        <w:rPr>
          <w:b/>
          <w:bCs/>
        </w:rPr>
        <w:t>Fisher’s Score</w:t>
      </w:r>
    </w:p>
    <w:p w14:paraId="01D1084A" w14:textId="75EA6437" w:rsidR="00036AF4" w:rsidRDefault="00036AF4" w:rsidP="00036AF4">
      <w:pPr>
        <w:pStyle w:val="ListParagraph"/>
        <w:numPr>
          <w:ilvl w:val="0"/>
          <w:numId w:val="241"/>
        </w:numPr>
        <w:rPr>
          <w:b/>
          <w:bCs/>
        </w:rPr>
      </w:pPr>
      <w:r w:rsidRPr="00036AF4">
        <w:rPr>
          <w:b/>
          <w:bCs/>
        </w:rPr>
        <w:t>Information Gain</w:t>
      </w:r>
    </w:p>
    <w:p w14:paraId="136D3D44" w14:textId="7FFE3EB1" w:rsidR="00F4513D" w:rsidRPr="00036AF4" w:rsidRDefault="00F4513D" w:rsidP="00036AF4">
      <w:pPr>
        <w:pStyle w:val="ListParagraph"/>
        <w:numPr>
          <w:ilvl w:val="0"/>
          <w:numId w:val="241"/>
        </w:numPr>
        <w:rPr>
          <w:b/>
          <w:bCs/>
        </w:rPr>
      </w:pPr>
      <w:r>
        <w:rPr>
          <w:b/>
          <w:bCs/>
        </w:rPr>
        <w:t>Manual Info</w:t>
      </w:r>
    </w:p>
    <w:p w14:paraId="385C9F4A" w14:textId="77777777" w:rsidR="00357034" w:rsidRPr="00357034" w:rsidRDefault="00357034" w:rsidP="00357034"/>
    <w:p w14:paraId="05B08F16" w14:textId="77777777" w:rsidR="00476F5A" w:rsidRPr="00476F5A" w:rsidRDefault="00476F5A" w:rsidP="00476F5A">
      <w:r w:rsidRPr="00476F5A">
        <w:rPr>
          <w:b/>
          <w:bCs/>
        </w:rPr>
        <w:t>Advantages and Disadvantages</w:t>
      </w:r>
    </w:p>
    <w:p w14:paraId="41BABE0A" w14:textId="77777777" w:rsidR="00476F5A" w:rsidRPr="00476F5A" w:rsidRDefault="00476F5A" w:rsidP="00476F5A">
      <w:pPr>
        <w:rPr>
          <w:b/>
          <w:bCs/>
        </w:rPr>
      </w:pPr>
      <w:r w:rsidRPr="00476F5A">
        <w:rPr>
          <w:b/>
          <w:bCs/>
        </w:rPr>
        <w:t>Advantages</w:t>
      </w:r>
    </w:p>
    <w:p w14:paraId="4BACFF6C" w14:textId="0DA4F524" w:rsidR="00476F5A" w:rsidRDefault="00476F5A" w:rsidP="00476F5A">
      <w:pPr>
        <w:pStyle w:val="ListParagraph"/>
        <w:numPr>
          <w:ilvl w:val="0"/>
          <w:numId w:val="231"/>
        </w:numPr>
      </w:pPr>
      <w:r>
        <w:t>Simplicity: Filter methods are generally straightforward and easy to understand. They involve calculating a statistic that measures the relevance of each feature, and selecting the top features based on this statistic.</w:t>
      </w:r>
    </w:p>
    <w:p w14:paraId="29B8532D" w14:textId="4B9A2397" w:rsidR="00476F5A" w:rsidRDefault="00476F5A" w:rsidP="00476F5A">
      <w:pPr>
        <w:pStyle w:val="ListParagraph"/>
        <w:numPr>
          <w:ilvl w:val="0"/>
          <w:numId w:val="231"/>
        </w:numPr>
      </w:pPr>
      <w:r>
        <w:t>Speed: These methods are usually computationally efficient. Because they evaluate each feature independently, they can be much faster than wrapper methods or embedded methods, which need to train a model to evaluate feature importance.</w:t>
      </w:r>
    </w:p>
    <w:p w14:paraId="1D0A6E63" w14:textId="7CC7CBA4" w:rsidR="00476F5A" w:rsidRDefault="00476F5A" w:rsidP="00476F5A">
      <w:pPr>
        <w:pStyle w:val="ListParagraph"/>
        <w:numPr>
          <w:ilvl w:val="0"/>
          <w:numId w:val="231"/>
        </w:numPr>
      </w:pPr>
      <w:r>
        <w:t>Scalability: Filter methods can handle a large number of features effectively because they don't involve any learning methods. This makes them suitable for high-dimensional datasets.</w:t>
      </w:r>
    </w:p>
    <w:p w14:paraId="3439A08F" w14:textId="77777777" w:rsidR="00476F5A" w:rsidRDefault="00476F5A" w:rsidP="00476F5A">
      <w:pPr>
        <w:pStyle w:val="ListParagraph"/>
        <w:numPr>
          <w:ilvl w:val="0"/>
          <w:numId w:val="231"/>
        </w:numPr>
      </w:pPr>
      <w:r>
        <w:t>Pre-processing Step: They can serve as a pre-processing step for other feature selection methods. For instance, you could use a filter method to remove irrelevant features before applying a more computationally expensive method, such as a wrapper method.</w:t>
      </w:r>
    </w:p>
    <w:p w14:paraId="21D16A90" w14:textId="2BC7F1A1" w:rsidR="00476F5A" w:rsidRDefault="00476F5A" w:rsidP="00476F5A"/>
    <w:p w14:paraId="79F1DD44" w14:textId="77777777" w:rsidR="00476F5A" w:rsidRPr="00476F5A" w:rsidRDefault="00476F5A" w:rsidP="00476F5A">
      <w:pPr>
        <w:rPr>
          <w:b/>
          <w:bCs/>
        </w:rPr>
      </w:pPr>
      <w:r w:rsidRPr="00476F5A">
        <w:rPr>
          <w:b/>
          <w:bCs/>
        </w:rPr>
        <w:t>Disadvantages</w:t>
      </w:r>
    </w:p>
    <w:p w14:paraId="15DFAA33" w14:textId="3917DB07" w:rsidR="00476F5A" w:rsidRDefault="00476F5A" w:rsidP="00476F5A">
      <w:pPr>
        <w:pStyle w:val="ListParagraph"/>
        <w:numPr>
          <w:ilvl w:val="0"/>
          <w:numId w:val="231"/>
        </w:numPr>
      </w:pPr>
      <w:r>
        <w:t>Lack of Feature Interaction: Filter methods treat each feature individually and hence do not consider the interactions between features. They might miss out on identifying important features that don't appear significant individually but are significant in combination with other features.</w:t>
      </w:r>
    </w:p>
    <w:p w14:paraId="1D11E256" w14:textId="164A7DCF" w:rsidR="00476F5A" w:rsidRDefault="00476F5A" w:rsidP="00476F5A">
      <w:pPr>
        <w:pStyle w:val="ListParagraph"/>
        <w:numPr>
          <w:ilvl w:val="0"/>
          <w:numId w:val="231"/>
        </w:numPr>
      </w:pPr>
      <w:r>
        <w:lastRenderedPageBreak/>
        <w:t>Model Agnostic: Filter methods are agnostic to the machine learning model that will be used for the prediction. This means that the selected features might not necessarily contribute to the accuracy of the specific model you want to use.</w:t>
      </w:r>
    </w:p>
    <w:p w14:paraId="64AAB3DE" w14:textId="5A48C351" w:rsidR="00476F5A" w:rsidRDefault="00476F5A" w:rsidP="00476F5A">
      <w:pPr>
        <w:pStyle w:val="ListParagraph"/>
        <w:numPr>
          <w:ilvl w:val="0"/>
          <w:numId w:val="231"/>
        </w:numPr>
      </w:pPr>
      <w:r>
        <w:t>Statistical Measures Limitation: The statistical measures used in these methods have their own limitations. For example, correlation is a measure of linear relationship and might not capture non-linear relationships effectively. Similarly, variance-based methods might keep features with high variance but low predictive power.</w:t>
      </w:r>
    </w:p>
    <w:p w14:paraId="62434D5F" w14:textId="3479D012" w:rsidR="00202EBB" w:rsidRDefault="00476F5A" w:rsidP="00476F5A">
      <w:pPr>
        <w:pStyle w:val="ListParagraph"/>
        <w:numPr>
          <w:ilvl w:val="0"/>
          <w:numId w:val="231"/>
        </w:numPr>
      </w:pPr>
      <w:r>
        <w:t>Threshold Determination: For some methods, determining the threshold to select features can be a bit subjective. For example, what constitutes "low" variance or "high" correlation might differ depending on the context or the specific dataset.</w:t>
      </w:r>
    </w:p>
    <w:p w14:paraId="29A19C56" w14:textId="77777777" w:rsidR="00357034" w:rsidRDefault="00357034" w:rsidP="00357034"/>
    <w:p w14:paraId="1890B429" w14:textId="025C3DA6" w:rsidR="00357034" w:rsidRDefault="001A1661" w:rsidP="00357034">
      <w:pPr>
        <w:pStyle w:val="Heading3"/>
      </w:pPr>
      <w:bookmarkStart w:id="82" w:name="_Toc181022430"/>
      <w:r w:rsidRPr="001A1661">
        <w:t>Wrapper Method:</w:t>
      </w:r>
      <w:bookmarkEnd w:id="82"/>
      <w:r w:rsidRPr="001A1661">
        <w:t xml:space="preserve"> </w:t>
      </w:r>
    </w:p>
    <w:p w14:paraId="1A49ACB7" w14:textId="5D963441" w:rsidR="001A1661" w:rsidRDefault="001A1661" w:rsidP="00357034">
      <w:r w:rsidRPr="001A1661">
        <w:t>We split our data into subsets and train a model using this. Based on the output of the model, we add and subtract features and train the model again. It forms the subsets using a greedy approach and evaluates the accuracy of all the possible combinations of features. E.g.: Forward Selection, Backwards Elimination, etc.</w:t>
      </w:r>
    </w:p>
    <w:p w14:paraId="7FA3EB84" w14:textId="373B4EC5" w:rsidR="001A1661" w:rsidRDefault="001A1661" w:rsidP="001A1661">
      <w:pPr>
        <w:jc w:val="center"/>
      </w:pPr>
      <w:r>
        <w:rPr>
          <w:noProof/>
        </w:rPr>
        <w:drawing>
          <wp:inline distT="0" distB="0" distL="0" distR="0" wp14:anchorId="31A6A7CC" wp14:editId="79441A3C">
            <wp:extent cx="5181054" cy="918677"/>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207828" cy="923424"/>
                    </a:xfrm>
                    <a:prstGeom prst="rect">
                      <a:avLst/>
                    </a:prstGeom>
                    <a:noFill/>
                    <a:ln>
                      <a:noFill/>
                    </a:ln>
                  </pic:spPr>
                </pic:pic>
              </a:graphicData>
            </a:graphic>
          </wp:inline>
        </w:drawing>
      </w:r>
    </w:p>
    <w:p w14:paraId="7060AEB6" w14:textId="77777777" w:rsidR="00476F5A" w:rsidRDefault="00476F5A" w:rsidP="00476F5A"/>
    <w:p w14:paraId="385C037F" w14:textId="1590F4C6" w:rsidR="00476F5A" w:rsidRDefault="00476F5A" w:rsidP="00476F5A">
      <w:pPr>
        <w:rPr>
          <w:b/>
          <w:bCs/>
        </w:rPr>
      </w:pPr>
      <w:bookmarkStart w:id="83" w:name="_Hlk180883703"/>
      <w:r>
        <w:rPr>
          <w:b/>
          <w:bCs/>
        </w:rPr>
        <w:t>Some Wrapper T</w:t>
      </w:r>
      <w:r w:rsidRPr="00357034">
        <w:rPr>
          <w:b/>
          <w:bCs/>
        </w:rPr>
        <w:t>echniques</w:t>
      </w:r>
    </w:p>
    <w:p w14:paraId="60A2B15D" w14:textId="17C37317" w:rsidR="00476F5A" w:rsidRDefault="00476F5A" w:rsidP="00476F5A">
      <w:pPr>
        <w:pStyle w:val="ListParagraph"/>
        <w:numPr>
          <w:ilvl w:val="0"/>
          <w:numId w:val="244"/>
        </w:numPr>
        <w:rPr>
          <w:b/>
          <w:bCs/>
        </w:rPr>
      </w:pPr>
      <w:r w:rsidRPr="00476F5A">
        <w:rPr>
          <w:b/>
          <w:bCs/>
        </w:rPr>
        <w:t>Exhaustive Feature Selectio</w:t>
      </w:r>
      <w:r>
        <w:rPr>
          <w:b/>
          <w:bCs/>
        </w:rPr>
        <w:t>n (Best Subset Selection)</w:t>
      </w:r>
    </w:p>
    <w:p w14:paraId="2AD686F6" w14:textId="062E4A16" w:rsidR="00476F5A" w:rsidRDefault="00476F5A" w:rsidP="00476F5A">
      <w:pPr>
        <w:pStyle w:val="ListParagraph"/>
        <w:numPr>
          <w:ilvl w:val="0"/>
          <w:numId w:val="244"/>
        </w:numPr>
        <w:rPr>
          <w:b/>
          <w:bCs/>
        </w:rPr>
      </w:pPr>
      <w:r w:rsidRPr="00476F5A">
        <w:rPr>
          <w:b/>
          <w:bCs/>
        </w:rPr>
        <w:t>Backward Feature Elimination</w:t>
      </w:r>
    </w:p>
    <w:p w14:paraId="0AA062D7" w14:textId="355B9A72" w:rsidR="00476F5A" w:rsidRDefault="00476F5A" w:rsidP="00476F5A">
      <w:pPr>
        <w:pStyle w:val="ListParagraph"/>
        <w:numPr>
          <w:ilvl w:val="0"/>
          <w:numId w:val="244"/>
        </w:numPr>
        <w:rPr>
          <w:b/>
          <w:bCs/>
        </w:rPr>
      </w:pPr>
      <w:r w:rsidRPr="00476F5A">
        <w:rPr>
          <w:b/>
          <w:bCs/>
        </w:rPr>
        <w:t>Forward Feature Selection</w:t>
      </w:r>
    </w:p>
    <w:p w14:paraId="508D1D9D" w14:textId="22509F06" w:rsidR="00476F5A" w:rsidRDefault="00476F5A" w:rsidP="00476F5A">
      <w:pPr>
        <w:pStyle w:val="ListParagraph"/>
        <w:numPr>
          <w:ilvl w:val="0"/>
          <w:numId w:val="244"/>
        </w:numPr>
        <w:rPr>
          <w:b/>
          <w:bCs/>
        </w:rPr>
      </w:pPr>
      <w:r w:rsidRPr="00476F5A">
        <w:rPr>
          <w:b/>
          <w:bCs/>
        </w:rPr>
        <w:t>Recursive Feature Elimination</w:t>
      </w:r>
    </w:p>
    <w:p w14:paraId="0CBE5C39" w14:textId="77777777" w:rsidR="00476F5A" w:rsidRDefault="00476F5A" w:rsidP="00476F5A">
      <w:pPr>
        <w:rPr>
          <w:b/>
          <w:bCs/>
        </w:rPr>
      </w:pPr>
    </w:p>
    <w:p w14:paraId="1A47FC1A" w14:textId="28715218" w:rsidR="00476F5A" w:rsidRPr="00476F5A" w:rsidRDefault="00476F5A" w:rsidP="00476F5A">
      <w:r w:rsidRPr="00476F5A">
        <w:rPr>
          <w:b/>
          <w:bCs/>
        </w:rPr>
        <w:t>Advantages and Disadvantages</w:t>
      </w:r>
    </w:p>
    <w:bookmarkEnd w:id="83"/>
    <w:p w14:paraId="032A1FE6" w14:textId="77777777" w:rsidR="00476F5A" w:rsidRPr="00476F5A" w:rsidRDefault="00476F5A" w:rsidP="00476F5A">
      <w:pPr>
        <w:rPr>
          <w:b/>
          <w:bCs/>
        </w:rPr>
      </w:pPr>
      <w:r w:rsidRPr="00476F5A">
        <w:rPr>
          <w:b/>
          <w:bCs/>
        </w:rPr>
        <w:t>Advantages</w:t>
      </w:r>
    </w:p>
    <w:p w14:paraId="3381E3D2" w14:textId="0960E588" w:rsidR="00476F5A" w:rsidRPr="00476F5A" w:rsidRDefault="00476F5A" w:rsidP="00476F5A">
      <w:pPr>
        <w:pStyle w:val="ListParagraph"/>
        <w:numPr>
          <w:ilvl w:val="0"/>
          <w:numId w:val="245"/>
        </w:numPr>
      </w:pPr>
      <w:r w:rsidRPr="00476F5A">
        <w:t>Accuracy: Wrapper methods usually provide the best performing feature subset for a given machine learning algorithm because they use the predictive power of the algorithm itself for feature selection.</w:t>
      </w:r>
    </w:p>
    <w:p w14:paraId="190DBCEA" w14:textId="77777777" w:rsidR="00476F5A" w:rsidRPr="00476F5A" w:rsidRDefault="00476F5A" w:rsidP="00476F5A">
      <w:pPr>
        <w:pStyle w:val="ListParagraph"/>
        <w:numPr>
          <w:ilvl w:val="0"/>
          <w:numId w:val="245"/>
        </w:numPr>
      </w:pPr>
      <w:r w:rsidRPr="00476F5A">
        <w:t>Interaction of Features: They consider the interaction of features. While filter methods consider each feature independently, wrapper methods evaluate subsets of features together. This means that they can find groups of features that together improve the performance of the model, even if individually these features are not strong predictors.</w:t>
      </w:r>
    </w:p>
    <w:p w14:paraId="3F150FBC" w14:textId="7477C613" w:rsidR="00476F5A" w:rsidRPr="00476F5A" w:rsidRDefault="00476F5A" w:rsidP="00476F5A">
      <w:pPr>
        <w:rPr>
          <w:b/>
          <w:bCs/>
        </w:rPr>
      </w:pPr>
    </w:p>
    <w:p w14:paraId="26097804" w14:textId="77777777" w:rsidR="00476F5A" w:rsidRPr="00476F5A" w:rsidRDefault="00476F5A" w:rsidP="00476F5A">
      <w:pPr>
        <w:rPr>
          <w:b/>
          <w:bCs/>
        </w:rPr>
      </w:pPr>
      <w:r w:rsidRPr="00476F5A">
        <w:rPr>
          <w:b/>
          <w:bCs/>
        </w:rPr>
        <w:t>Disadvantages</w:t>
      </w:r>
    </w:p>
    <w:p w14:paraId="4BB04BFE" w14:textId="49F89F09" w:rsidR="00476F5A" w:rsidRPr="00476F5A" w:rsidRDefault="00476F5A" w:rsidP="00F4513D">
      <w:pPr>
        <w:pStyle w:val="ListParagraph"/>
        <w:numPr>
          <w:ilvl w:val="0"/>
          <w:numId w:val="246"/>
        </w:numPr>
      </w:pPr>
      <w:r w:rsidRPr="00476F5A">
        <w:lastRenderedPageBreak/>
        <w:t>Computational Complexity: The main downside of wrapper methods is their computational cost. As they work by generating and evaluating many different subsets of features, they can be very time-consuming, especially for datasets with a large number of features.</w:t>
      </w:r>
    </w:p>
    <w:p w14:paraId="1840AABD" w14:textId="7E12E858" w:rsidR="00476F5A" w:rsidRPr="00476F5A" w:rsidRDefault="00476F5A" w:rsidP="00F4513D">
      <w:pPr>
        <w:pStyle w:val="ListParagraph"/>
        <w:numPr>
          <w:ilvl w:val="0"/>
          <w:numId w:val="246"/>
        </w:numPr>
      </w:pPr>
      <w:r w:rsidRPr="00476F5A">
        <w:t>Risk of Overfitting: Because wrapper methods optimize the feature subset to maximize the performance of a specific machine learning model, they might select a feature subset that performs well on the training data but not as well on unseen data, leading to overfitting.</w:t>
      </w:r>
    </w:p>
    <w:p w14:paraId="695DC7F3" w14:textId="0246A370" w:rsidR="00476F5A" w:rsidRPr="00476F5A" w:rsidRDefault="00476F5A" w:rsidP="00F4513D">
      <w:pPr>
        <w:pStyle w:val="ListParagraph"/>
        <w:numPr>
          <w:ilvl w:val="0"/>
          <w:numId w:val="246"/>
        </w:numPr>
      </w:pPr>
      <w:r w:rsidRPr="00476F5A">
        <w:t>Model Specific: The selected feature subset is tailored to maximize the performance of the specific model used in the feature selection process. Therefore, this subset might not perform as well with a different type of model.</w:t>
      </w:r>
    </w:p>
    <w:p w14:paraId="3CAE5B4A" w14:textId="77777777" w:rsidR="00357034" w:rsidRDefault="00357034" w:rsidP="001A1661">
      <w:pPr>
        <w:jc w:val="center"/>
      </w:pPr>
    </w:p>
    <w:p w14:paraId="1628311E" w14:textId="1EF0F9D5" w:rsidR="00357034" w:rsidRDefault="001A1661" w:rsidP="00357034">
      <w:pPr>
        <w:pStyle w:val="Heading3"/>
      </w:pPr>
      <w:bookmarkStart w:id="84" w:name="_Toc181022431"/>
      <w:r w:rsidRPr="001A1661">
        <w:t>Intrinsic Method</w:t>
      </w:r>
      <w:r>
        <w:t xml:space="preserve"> (E</w:t>
      </w:r>
      <w:r w:rsidRPr="001A1661">
        <w:t xml:space="preserve">mbedded </w:t>
      </w:r>
      <w:r>
        <w:t>Me</w:t>
      </w:r>
      <w:r w:rsidRPr="001A1661">
        <w:t>thods</w:t>
      </w:r>
      <w:r>
        <w:t>)</w:t>
      </w:r>
      <w:bookmarkEnd w:id="84"/>
    </w:p>
    <w:p w14:paraId="174EF9DC" w14:textId="20C3E4AB" w:rsidR="001A1661" w:rsidRDefault="001A1661" w:rsidP="001A1661">
      <w:r w:rsidRPr="001A1661">
        <w:t>This method combines the qualities of both the Filter and Wrapper method to create the best subset.</w:t>
      </w:r>
      <w:r>
        <w:t xml:space="preserve"> </w:t>
      </w:r>
      <w:r w:rsidRPr="001A1661">
        <w:t>This method takes care of the machine training iterative process while maintaining the computation cost to be minimum. E.g.: Lasso and Ridge Regression.</w:t>
      </w:r>
    </w:p>
    <w:p w14:paraId="450D2EBE" w14:textId="65B8F2C8" w:rsidR="001A1661" w:rsidRDefault="001A1661" w:rsidP="001A1661">
      <w:pPr>
        <w:jc w:val="center"/>
      </w:pPr>
      <w:r>
        <w:rPr>
          <w:noProof/>
        </w:rPr>
        <w:drawing>
          <wp:inline distT="0" distB="0" distL="0" distR="0" wp14:anchorId="12854A99" wp14:editId="4AAF2FA3">
            <wp:extent cx="5442190" cy="1238873"/>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461796" cy="1243336"/>
                    </a:xfrm>
                    <a:prstGeom prst="rect">
                      <a:avLst/>
                    </a:prstGeom>
                    <a:noFill/>
                  </pic:spPr>
                </pic:pic>
              </a:graphicData>
            </a:graphic>
          </wp:inline>
        </w:drawing>
      </w:r>
    </w:p>
    <w:p w14:paraId="6483FF88" w14:textId="77777777" w:rsidR="00F4513D" w:rsidRDefault="00F4513D" w:rsidP="00F4513D">
      <w:pPr>
        <w:rPr>
          <w:b/>
          <w:bCs/>
        </w:rPr>
      </w:pPr>
      <w:r>
        <w:rPr>
          <w:b/>
          <w:bCs/>
        </w:rPr>
        <w:t>Some Wrapper T</w:t>
      </w:r>
      <w:r w:rsidRPr="00357034">
        <w:rPr>
          <w:b/>
          <w:bCs/>
        </w:rPr>
        <w:t>echniques</w:t>
      </w:r>
    </w:p>
    <w:p w14:paraId="2A30C59D" w14:textId="57021A3D" w:rsidR="00F4513D" w:rsidRDefault="00F4513D" w:rsidP="00F4513D">
      <w:pPr>
        <w:pStyle w:val="ListParagraph"/>
        <w:numPr>
          <w:ilvl w:val="0"/>
          <w:numId w:val="248"/>
        </w:numPr>
        <w:rPr>
          <w:b/>
          <w:bCs/>
        </w:rPr>
      </w:pPr>
      <w:r w:rsidRPr="00F4513D">
        <w:rPr>
          <w:b/>
          <w:bCs/>
        </w:rPr>
        <w:t>Regularization</w:t>
      </w:r>
    </w:p>
    <w:p w14:paraId="5146A4F8" w14:textId="78AE61E6" w:rsidR="00F4513D" w:rsidRPr="00F4513D" w:rsidRDefault="00F4513D" w:rsidP="00F4513D">
      <w:pPr>
        <w:pStyle w:val="ListParagraph"/>
        <w:numPr>
          <w:ilvl w:val="0"/>
          <w:numId w:val="248"/>
        </w:numPr>
        <w:rPr>
          <w:b/>
          <w:bCs/>
        </w:rPr>
      </w:pPr>
      <w:r w:rsidRPr="00F4513D">
        <w:rPr>
          <w:b/>
          <w:bCs/>
        </w:rPr>
        <w:t>Random Forest Importance</w:t>
      </w:r>
    </w:p>
    <w:p w14:paraId="2AE1D335" w14:textId="77777777" w:rsidR="00F4513D" w:rsidRPr="00F4513D" w:rsidRDefault="00F4513D" w:rsidP="00F4513D">
      <w:pPr>
        <w:rPr>
          <w:b/>
          <w:bCs/>
        </w:rPr>
      </w:pPr>
    </w:p>
    <w:p w14:paraId="5453E7AC" w14:textId="77777777" w:rsidR="00F4513D" w:rsidRPr="00476F5A" w:rsidRDefault="00F4513D" w:rsidP="00F4513D">
      <w:r w:rsidRPr="00476F5A">
        <w:rPr>
          <w:b/>
          <w:bCs/>
        </w:rPr>
        <w:t>Advantages and Disadvantages</w:t>
      </w:r>
    </w:p>
    <w:p w14:paraId="6E5397FA" w14:textId="15066C87" w:rsidR="00F4513D" w:rsidRPr="00F4513D" w:rsidRDefault="00F4513D" w:rsidP="00F4513D">
      <w:pPr>
        <w:rPr>
          <w:b/>
          <w:bCs/>
        </w:rPr>
      </w:pPr>
      <w:r w:rsidRPr="00F4513D">
        <w:rPr>
          <w:b/>
          <w:bCs/>
        </w:rPr>
        <w:t>Advantages</w:t>
      </w:r>
    </w:p>
    <w:p w14:paraId="76EA9BCA" w14:textId="64759728" w:rsidR="00F4513D" w:rsidRDefault="00F4513D" w:rsidP="00F4513D">
      <w:pPr>
        <w:pStyle w:val="ListParagraph"/>
        <w:numPr>
          <w:ilvl w:val="0"/>
          <w:numId w:val="249"/>
        </w:numPr>
      </w:pPr>
      <w:r>
        <w:t>Performance: They are generally more accurate than filter methods since they take the interactions between features into account.</w:t>
      </w:r>
    </w:p>
    <w:p w14:paraId="21678753" w14:textId="77777777" w:rsidR="00F4513D" w:rsidRDefault="00F4513D" w:rsidP="00F4513D">
      <w:pPr>
        <w:pStyle w:val="ListParagraph"/>
        <w:numPr>
          <w:ilvl w:val="0"/>
          <w:numId w:val="249"/>
        </w:numPr>
      </w:pPr>
      <w:r>
        <w:t>Efficiency: They are more computationally efficient than wrapper methods since they fit the model only once.</w:t>
      </w:r>
    </w:p>
    <w:p w14:paraId="141B7DBF" w14:textId="77777777" w:rsidR="00F4513D" w:rsidRDefault="00F4513D" w:rsidP="00F4513D">
      <w:pPr>
        <w:pStyle w:val="ListParagraph"/>
        <w:numPr>
          <w:ilvl w:val="0"/>
          <w:numId w:val="249"/>
        </w:numPr>
      </w:pPr>
      <w:r>
        <w:t>Less Prone to Overfitting: They introduce some form of regularization, which helps to avoid overfitting. For example, Lasso and Ridge regression add a penalty to the loss function, shrinking some coefficients to zero.</w:t>
      </w:r>
    </w:p>
    <w:p w14:paraId="7DB3B26B" w14:textId="1C085008" w:rsidR="00F4513D" w:rsidRDefault="00F4513D" w:rsidP="00F4513D"/>
    <w:p w14:paraId="71D0AF40" w14:textId="327E23DA" w:rsidR="00F4513D" w:rsidRPr="00F4513D" w:rsidRDefault="00F4513D" w:rsidP="00F4513D">
      <w:pPr>
        <w:rPr>
          <w:b/>
          <w:bCs/>
        </w:rPr>
      </w:pPr>
      <w:r w:rsidRPr="00F4513D">
        <w:rPr>
          <w:b/>
          <w:bCs/>
        </w:rPr>
        <w:t>Disadvantages</w:t>
      </w:r>
    </w:p>
    <w:p w14:paraId="490C1571" w14:textId="6C141891" w:rsidR="00F4513D" w:rsidRDefault="00F4513D" w:rsidP="00F4513D">
      <w:pPr>
        <w:pStyle w:val="ListParagraph"/>
        <w:numPr>
          <w:ilvl w:val="0"/>
          <w:numId w:val="250"/>
        </w:numPr>
      </w:pPr>
      <w:r>
        <w:t>Model Specific: Since they are tied to a specific machine learning model, the selected features are not necessarily optimal for other models.</w:t>
      </w:r>
    </w:p>
    <w:p w14:paraId="53E18827" w14:textId="0D1DE351" w:rsidR="00F4513D" w:rsidRDefault="00F4513D" w:rsidP="00F4513D">
      <w:pPr>
        <w:pStyle w:val="ListParagraph"/>
        <w:numPr>
          <w:ilvl w:val="0"/>
          <w:numId w:val="250"/>
        </w:numPr>
      </w:pPr>
      <w:r>
        <w:t>Complexity: They can be more complex and harder to interpret than filter methods. For example, understanding why Lasso shrinks some coefficients to zero and not others can be non-trivial.</w:t>
      </w:r>
    </w:p>
    <w:p w14:paraId="0C63948A" w14:textId="46EC6078" w:rsidR="00F4513D" w:rsidRDefault="00F4513D" w:rsidP="00F4513D">
      <w:pPr>
        <w:pStyle w:val="ListParagraph"/>
        <w:numPr>
          <w:ilvl w:val="0"/>
          <w:numId w:val="250"/>
        </w:numPr>
      </w:pPr>
      <w:r>
        <w:lastRenderedPageBreak/>
        <w:t>Tuning Required: They often have hyperparameters that need to be tuned, like the regularization strength in Lasso and Ridge regression.</w:t>
      </w:r>
    </w:p>
    <w:p w14:paraId="1E43983D" w14:textId="17904727" w:rsidR="00F4513D" w:rsidRDefault="00F4513D" w:rsidP="00F4513D">
      <w:pPr>
        <w:pStyle w:val="ListParagraph"/>
        <w:numPr>
          <w:ilvl w:val="0"/>
          <w:numId w:val="250"/>
        </w:numPr>
      </w:pPr>
      <w:r>
        <w:t>Stability: Depending on the model and the data, small changes in the data can result in different sets of selected features. This is especially true for models that can fit complex decision boundaries, like decision trees.</w:t>
      </w:r>
    </w:p>
    <w:p w14:paraId="11596EC4" w14:textId="77777777" w:rsidR="001E0A65" w:rsidRDefault="001E0A65" w:rsidP="001E0A65"/>
    <w:p w14:paraId="678F3FA5" w14:textId="5D8BC4C2" w:rsidR="00CD5B56" w:rsidRDefault="001E0A65" w:rsidP="001E0A65">
      <w:pPr>
        <w:pStyle w:val="Heading2"/>
      </w:pPr>
      <w:bookmarkStart w:id="85" w:name="_Toc181022432"/>
      <w:r w:rsidRPr="001E0A65">
        <w:t>Feature extraction</w:t>
      </w:r>
      <w:bookmarkEnd w:id="85"/>
    </w:p>
    <w:p w14:paraId="09A50162" w14:textId="77777777" w:rsidR="00E964D9" w:rsidRPr="00E964D9" w:rsidRDefault="00E964D9" w:rsidP="00E964D9">
      <w:pPr>
        <w:rPr>
          <w:lang w:val="en-IN"/>
        </w:rPr>
      </w:pPr>
      <w:r w:rsidRPr="00E964D9">
        <w:rPr>
          <w:lang w:val="en-IN"/>
        </w:rPr>
        <w:t>Feature extraction is a process used in </w:t>
      </w:r>
      <w:hyperlink r:id="rId117" w:history="1">
        <w:r w:rsidRPr="00E964D9">
          <w:rPr>
            <w:rStyle w:val="Hyperlink"/>
            <w:lang w:val="en-IN"/>
          </w:rPr>
          <w:t>machine learning</w:t>
        </w:r>
      </w:hyperlink>
      <w:r w:rsidRPr="00E964D9">
        <w:rPr>
          <w:lang w:val="en-IN"/>
        </w:rPr>
        <w:t> to reduce the number of resources needed for processing without losing important or relevant information. Feature extraction helps in the reduction of the dimensionality of data which is needed to process the data effectively. In other words, feature extraction involves creating new features that still capture the essential information from the original data but in a more efficient way.</w:t>
      </w:r>
    </w:p>
    <w:p w14:paraId="1A32AFD2" w14:textId="77777777" w:rsidR="00E964D9" w:rsidRPr="00E964D9" w:rsidRDefault="00E964D9" w:rsidP="00E964D9">
      <w:pPr>
        <w:rPr>
          <w:lang w:val="en-IN"/>
        </w:rPr>
      </w:pPr>
      <w:r w:rsidRPr="00E964D9">
        <w:rPr>
          <w:lang w:val="en-IN"/>
        </w:rPr>
        <w:t>When dealing with large datasets, especially in domains like image processing, </w:t>
      </w:r>
      <w:hyperlink r:id="rId118" w:history="1">
        <w:r w:rsidRPr="00E964D9">
          <w:rPr>
            <w:rStyle w:val="Hyperlink"/>
            <w:lang w:val="en-IN"/>
          </w:rPr>
          <w:t>natural language processing</w:t>
        </w:r>
      </w:hyperlink>
      <w:r w:rsidRPr="00E964D9">
        <w:rPr>
          <w:lang w:val="en-IN"/>
        </w:rPr>
        <w:t>, or signal processing, it's common to have data with numerous features, many of which may be irrelevant or redundant. Feature extraction allows for the simplification of the data which helps algorithms to run faster and more effectively.</w:t>
      </w:r>
    </w:p>
    <w:p w14:paraId="2F7FD577" w14:textId="77777777" w:rsidR="00E964D9" w:rsidRDefault="00E964D9" w:rsidP="00E964D9">
      <w:pPr>
        <w:rPr>
          <w:b/>
          <w:bCs/>
          <w:lang w:val="en-IN"/>
        </w:rPr>
      </w:pPr>
    </w:p>
    <w:p w14:paraId="258FCD01" w14:textId="1675BAC1" w:rsidR="00E964D9" w:rsidRPr="00E964D9" w:rsidRDefault="00E964D9" w:rsidP="00E964D9">
      <w:pPr>
        <w:rPr>
          <w:b/>
          <w:bCs/>
          <w:lang w:val="en-IN"/>
        </w:rPr>
      </w:pPr>
      <w:r w:rsidRPr="00E964D9">
        <w:rPr>
          <w:b/>
          <w:bCs/>
          <w:lang w:val="en-IN"/>
        </w:rPr>
        <w:t>Why is Feature Extraction Important</w:t>
      </w:r>
      <w:r>
        <w:rPr>
          <w:b/>
          <w:bCs/>
          <w:lang w:val="en-IN"/>
        </w:rPr>
        <w:t>?</w:t>
      </w:r>
    </w:p>
    <w:p w14:paraId="18B85E4E" w14:textId="77777777" w:rsidR="00E964D9" w:rsidRPr="00E964D9" w:rsidRDefault="00E964D9" w:rsidP="00E964D9">
      <w:pPr>
        <w:rPr>
          <w:lang w:val="en-IN"/>
        </w:rPr>
      </w:pPr>
      <w:r w:rsidRPr="00E964D9">
        <w:rPr>
          <w:lang w:val="en-IN"/>
        </w:rPr>
        <w:t>Feature extraction is crucial for several reasons:</w:t>
      </w:r>
    </w:p>
    <w:p w14:paraId="74069FFD" w14:textId="77777777" w:rsidR="00E964D9" w:rsidRPr="00E964D9" w:rsidRDefault="00E964D9" w:rsidP="00E964D9">
      <w:pPr>
        <w:numPr>
          <w:ilvl w:val="0"/>
          <w:numId w:val="236"/>
        </w:numPr>
        <w:rPr>
          <w:lang w:val="en-IN"/>
        </w:rPr>
      </w:pPr>
      <w:r w:rsidRPr="00E964D9">
        <w:rPr>
          <w:b/>
          <w:bCs/>
          <w:lang w:val="en-IN"/>
        </w:rPr>
        <w:t>Reduction of Computational Cost:</w:t>
      </w:r>
      <w:r w:rsidRPr="00E964D9">
        <w:rPr>
          <w:lang w:val="en-IN"/>
        </w:rPr>
        <w:t> By reducing the dimensionality of the data, machine learning algorithms can run more quickly. This is particularly important for complex algorithms or large datasets.</w:t>
      </w:r>
    </w:p>
    <w:p w14:paraId="3D349BF4" w14:textId="77777777" w:rsidR="00E964D9" w:rsidRPr="00E964D9" w:rsidRDefault="00E964D9" w:rsidP="00E964D9">
      <w:pPr>
        <w:numPr>
          <w:ilvl w:val="0"/>
          <w:numId w:val="236"/>
        </w:numPr>
        <w:rPr>
          <w:lang w:val="en-IN"/>
        </w:rPr>
      </w:pPr>
      <w:r w:rsidRPr="00E964D9">
        <w:rPr>
          <w:b/>
          <w:bCs/>
          <w:lang w:val="en-IN"/>
        </w:rPr>
        <w:t>Improved Performance:</w:t>
      </w:r>
      <w:r w:rsidRPr="00E964D9">
        <w:rPr>
          <w:lang w:val="en-IN"/>
        </w:rPr>
        <w:t> Algorithms often perform better with a reduced number of features. This is because noise and irrelevant details are removed, allowing the algorithm to focus on the most important aspects of the data.</w:t>
      </w:r>
    </w:p>
    <w:p w14:paraId="264FC0F9" w14:textId="77777777" w:rsidR="00E964D9" w:rsidRPr="00E964D9" w:rsidRDefault="00E964D9" w:rsidP="00E964D9">
      <w:pPr>
        <w:numPr>
          <w:ilvl w:val="0"/>
          <w:numId w:val="236"/>
        </w:numPr>
        <w:rPr>
          <w:lang w:val="en-IN"/>
        </w:rPr>
      </w:pPr>
      <w:r w:rsidRPr="00E964D9">
        <w:rPr>
          <w:b/>
          <w:bCs/>
          <w:lang w:val="en-IN"/>
        </w:rPr>
        <w:t>Prevention of Overfitting:</w:t>
      </w:r>
      <w:r w:rsidRPr="00E964D9">
        <w:rPr>
          <w:lang w:val="en-IN"/>
        </w:rPr>
        <w:t> With too many features, models can become overfitted to the training data, meaning they may not generalize well to new, unseen data. Feature extraction helps to prevent this by simplifying the model.</w:t>
      </w:r>
    </w:p>
    <w:p w14:paraId="5CAAE86C" w14:textId="77777777" w:rsidR="00E964D9" w:rsidRDefault="00E964D9" w:rsidP="00E964D9">
      <w:pPr>
        <w:numPr>
          <w:ilvl w:val="0"/>
          <w:numId w:val="236"/>
        </w:numPr>
        <w:rPr>
          <w:lang w:val="en-IN"/>
        </w:rPr>
      </w:pPr>
      <w:r w:rsidRPr="00E964D9">
        <w:rPr>
          <w:b/>
          <w:bCs/>
          <w:lang w:val="en-IN"/>
        </w:rPr>
        <w:t>Better Understanding of Data:</w:t>
      </w:r>
      <w:r w:rsidRPr="00E964D9">
        <w:rPr>
          <w:lang w:val="en-IN"/>
        </w:rPr>
        <w:t> Extracting and selecting important features can provide insights into the underlying processes that generated the data.</w:t>
      </w:r>
    </w:p>
    <w:p w14:paraId="799D3F86" w14:textId="77777777" w:rsidR="00E964D9" w:rsidRPr="00E964D9" w:rsidRDefault="00E964D9" w:rsidP="00E964D9">
      <w:pPr>
        <w:rPr>
          <w:lang w:val="en-IN"/>
        </w:rPr>
      </w:pPr>
    </w:p>
    <w:p w14:paraId="23A35A84" w14:textId="77777777" w:rsidR="00E964D9" w:rsidRPr="00E964D9" w:rsidRDefault="00E964D9" w:rsidP="00E964D9">
      <w:pPr>
        <w:rPr>
          <w:b/>
          <w:bCs/>
          <w:lang w:val="en-IN"/>
        </w:rPr>
      </w:pPr>
      <w:r w:rsidRPr="00E964D9">
        <w:rPr>
          <w:b/>
          <w:bCs/>
          <w:lang w:val="en-IN"/>
        </w:rPr>
        <w:t>Methods of Feature Extraction</w:t>
      </w:r>
    </w:p>
    <w:p w14:paraId="4CD44747" w14:textId="77777777" w:rsidR="00E964D9" w:rsidRPr="00E964D9" w:rsidRDefault="00E964D9" w:rsidP="00E964D9">
      <w:pPr>
        <w:rPr>
          <w:lang w:val="en-IN"/>
        </w:rPr>
      </w:pPr>
      <w:r w:rsidRPr="00E964D9">
        <w:rPr>
          <w:lang w:val="en-IN"/>
        </w:rPr>
        <w:t>There are several methods of feature extraction, and the choice of method depends on the type of data and the desired outcome. Some common methods include:</w:t>
      </w:r>
    </w:p>
    <w:bookmarkStart w:id="86" w:name="_Hlk180829129"/>
    <w:p w14:paraId="06BF5A05" w14:textId="77777777" w:rsidR="00E964D9" w:rsidRPr="00E964D9" w:rsidRDefault="00E964D9" w:rsidP="00E964D9">
      <w:pPr>
        <w:numPr>
          <w:ilvl w:val="0"/>
          <w:numId w:val="237"/>
        </w:numPr>
        <w:rPr>
          <w:lang w:val="en-IN"/>
        </w:rPr>
      </w:pPr>
      <w:r w:rsidRPr="00E964D9">
        <w:rPr>
          <w:b/>
          <w:bCs/>
          <w:lang w:val="en-IN"/>
        </w:rPr>
        <w:fldChar w:fldCharType="begin"/>
      </w:r>
      <w:r w:rsidRPr="00E964D9">
        <w:rPr>
          <w:b/>
          <w:bCs/>
          <w:lang w:val="en-IN"/>
        </w:rPr>
        <w:instrText>HYPERLINK "https://deepai.org/machine-learning-glossary-and-terms/principal-components-analysis"</w:instrText>
      </w:r>
      <w:r w:rsidRPr="00E964D9">
        <w:rPr>
          <w:b/>
          <w:bCs/>
          <w:lang w:val="en-IN"/>
        </w:rPr>
      </w:r>
      <w:r w:rsidRPr="00E964D9">
        <w:rPr>
          <w:b/>
          <w:bCs/>
          <w:lang w:val="en-IN"/>
        </w:rPr>
        <w:fldChar w:fldCharType="separate"/>
      </w:r>
      <w:r w:rsidRPr="00E964D9">
        <w:rPr>
          <w:rStyle w:val="Hyperlink"/>
          <w:b/>
          <w:bCs/>
          <w:lang w:val="en-IN"/>
        </w:rPr>
        <w:t>Principal Component Analysis</w:t>
      </w:r>
      <w:r w:rsidRPr="00E964D9">
        <w:fldChar w:fldCharType="end"/>
      </w:r>
      <w:r w:rsidRPr="00E964D9">
        <w:rPr>
          <w:b/>
          <w:bCs/>
          <w:lang w:val="en-IN"/>
        </w:rPr>
        <w:t> (PCA):</w:t>
      </w:r>
      <w:bookmarkEnd w:id="86"/>
      <w:r w:rsidRPr="00E964D9">
        <w:rPr>
          <w:lang w:val="en-IN"/>
        </w:rPr>
        <w:t> PCA is a statistical method that transforms the data into a new coordinate system, where the greatest </w:t>
      </w:r>
      <w:hyperlink r:id="rId119" w:history="1">
        <w:r w:rsidRPr="00E964D9">
          <w:rPr>
            <w:rStyle w:val="Hyperlink"/>
            <w:lang w:val="en-IN"/>
          </w:rPr>
          <w:t>variance</w:t>
        </w:r>
      </w:hyperlink>
      <w:r w:rsidRPr="00E964D9">
        <w:rPr>
          <w:lang w:val="en-IN"/>
        </w:rPr>
        <w:t> by some projection of the data comes to lie on the first coordinate (called the first principal component), the second greatest variance on the second coordinate, and so on.</w:t>
      </w:r>
    </w:p>
    <w:p w14:paraId="75ED2284" w14:textId="77777777" w:rsidR="00E964D9" w:rsidRPr="00E964D9" w:rsidRDefault="00E964D9" w:rsidP="00E964D9">
      <w:pPr>
        <w:numPr>
          <w:ilvl w:val="0"/>
          <w:numId w:val="237"/>
        </w:numPr>
        <w:rPr>
          <w:lang w:val="en-IN"/>
        </w:rPr>
      </w:pPr>
      <w:r w:rsidRPr="00E964D9">
        <w:rPr>
          <w:b/>
          <w:bCs/>
          <w:lang w:val="en-IN"/>
        </w:rPr>
        <w:t>Linear Discriminant Analysis (LDA):</w:t>
      </w:r>
      <w:r w:rsidRPr="00E964D9">
        <w:rPr>
          <w:lang w:val="en-IN"/>
        </w:rPr>
        <w:t> LDA is used to find the linear combinations of features that best separate two or more classes of objects or events.</w:t>
      </w:r>
    </w:p>
    <w:p w14:paraId="255224B4" w14:textId="77777777" w:rsidR="00E964D9" w:rsidRPr="00E964D9" w:rsidRDefault="00E964D9" w:rsidP="00E964D9">
      <w:pPr>
        <w:numPr>
          <w:ilvl w:val="0"/>
          <w:numId w:val="237"/>
        </w:numPr>
        <w:rPr>
          <w:lang w:val="en-IN"/>
        </w:rPr>
      </w:pPr>
      <w:r w:rsidRPr="00E964D9">
        <w:rPr>
          <w:b/>
          <w:bCs/>
          <w:lang w:val="en-IN"/>
        </w:rPr>
        <w:lastRenderedPageBreak/>
        <w:t>Autoencoders:</w:t>
      </w:r>
      <w:r w:rsidRPr="00E964D9">
        <w:rPr>
          <w:lang w:val="en-IN"/>
        </w:rPr>
        <w:t> </w:t>
      </w:r>
      <w:hyperlink r:id="rId120" w:history="1">
        <w:r w:rsidRPr="00E964D9">
          <w:rPr>
            <w:rStyle w:val="Hyperlink"/>
            <w:lang w:val="en-IN"/>
          </w:rPr>
          <w:t>Autoencoders</w:t>
        </w:r>
      </w:hyperlink>
      <w:r w:rsidRPr="00E964D9">
        <w:rPr>
          <w:lang w:val="en-IN"/>
        </w:rPr>
        <w:t> are a type of </w:t>
      </w:r>
      <w:hyperlink r:id="rId121" w:history="1">
        <w:r w:rsidRPr="00E964D9">
          <w:rPr>
            <w:rStyle w:val="Hyperlink"/>
            <w:lang w:val="en-IN"/>
          </w:rPr>
          <w:t>neural network</w:t>
        </w:r>
      </w:hyperlink>
      <w:r w:rsidRPr="00E964D9">
        <w:rPr>
          <w:lang w:val="en-IN"/>
        </w:rPr>
        <w:t> that is trained to attempt to copy its input to its output. During training, the network learns to represent the input as a compressed form, which can be used as features for another task.</w:t>
      </w:r>
    </w:p>
    <w:p w14:paraId="5B56E5E1" w14:textId="77777777" w:rsidR="00E964D9" w:rsidRPr="00E964D9" w:rsidRDefault="00E964D9" w:rsidP="00E964D9">
      <w:pPr>
        <w:numPr>
          <w:ilvl w:val="0"/>
          <w:numId w:val="237"/>
        </w:numPr>
        <w:rPr>
          <w:lang w:val="en-IN"/>
        </w:rPr>
      </w:pPr>
      <w:r w:rsidRPr="00E964D9">
        <w:rPr>
          <w:b/>
          <w:bCs/>
          <w:lang w:val="en-IN"/>
        </w:rPr>
        <w:t>t-Distributed Stochastic Neighbor Embedding (t-SNE):</w:t>
      </w:r>
      <w:r w:rsidRPr="00E964D9">
        <w:rPr>
          <w:lang w:val="en-IN"/>
        </w:rPr>
        <w:t> t-SNE is a non-linear technique for dimensionality reduction that is particularly well suited for embedding </w:t>
      </w:r>
      <w:hyperlink r:id="rId122" w:history="1">
        <w:r w:rsidRPr="00E964D9">
          <w:rPr>
            <w:rStyle w:val="Hyperlink"/>
            <w:lang w:val="en-IN"/>
          </w:rPr>
          <w:t>high-dimensional data</w:t>
        </w:r>
      </w:hyperlink>
      <w:r w:rsidRPr="00E964D9">
        <w:rPr>
          <w:lang w:val="en-IN"/>
        </w:rPr>
        <w:t> into a space of two or three dimensions, which can then be visualized in a scatter plot.</w:t>
      </w:r>
    </w:p>
    <w:p w14:paraId="2FBDD66F" w14:textId="77777777" w:rsidR="00E964D9" w:rsidRPr="00E964D9" w:rsidRDefault="00000000" w:rsidP="00E964D9">
      <w:pPr>
        <w:numPr>
          <w:ilvl w:val="0"/>
          <w:numId w:val="237"/>
        </w:numPr>
        <w:rPr>
          <w:lang w:val="en-IN"/>
        </w:rPr>
      </w:pPr>
      <w:hyperlink r:id="rId123" w:history="1">
        <w:r w:rsidR="00E964D9" w:rsidRPr="00E964D9">
          <w:rPr>
            <w:rStyle w:val="Hyperlink"/>
            <w:b/>
            <w:bCs/>
            <w:lang w:val="en-IN"/>
          </w:rPr>
          <w:t>Independent Component Analysis</w:t>
        </w:r>
      </w:hyperlink>
      <w:r w:rsidR="00E964D9" w:rsidRPr="00E964D9">
        <w:rPr>
          <w:b/>
          <w:bCs/>
          <w:lang w:val="en-IN"/>
        </w:rPr>
        <w:t> (ICA):</w:t>
      </w:r>
      <w:r w:rsidR="00E964D9" w:rsidRPr="00E964D9">
        <w:rPr>
          <w:lang w:val="en-IN"/>
        </w:rPr>
        <w:t> ICA is a computational method for separating a multivariate signal into additive subcomponents that are maximally independent.</w:t>
      </w:r>
    </w:p>
    <w:p w14:paraId="20D8372B" w14:textId="77777777" w:rsidR="00E964D9" w:rsidRPr="00E964D9" w:rsidRDefault="00E964D9" w:rsidP="00E964D9">
      <w:pPr>
        <w:numPr>
          <w:ilvl w:val="0"/>
          <w:numId w:val="237"/>
        </w:numPr>
        <w:rPr>
          <w:lang w:val="en-IN"/>
        </w:rPr>
      </w:pPr>
      <w:r w:rsidRPr="00E964D9">
        <w:rPr>
          <w:b/>
          <w:bCs/>
          <w:lang w:val="en-IN"/>
        </w:rPr>
        <w:t>Feature Agglomeration:</w:t>
      </w:r>
      <w:r w:rsidRPr="00E964D9">
        <w:rPr>
          <w:lang w:val="en-IN"/>
        </w:rPr>
        <w:t> This method involves merging similar features together to reduce the dimensionality of the data.</w:t>
      </w:r>
    </w:p>
    <w:p w14:paraId="2AEC84B2" w14:textId="77777777" w:rsidR="00E964D9" w:rsidRDefault="00E964D9" w:rsidP="00E964D9">
      <w:pPr>
        <w:rPr>
          <w:b/>
          <w:bCs/>
          <w:lang w:val="en-IN"/>
        </w:rPr>
      </w:pPr>
    </w:p>
    <w:p w14:paraId="04C6D02C" w14:textId="59FF1C46" w:rsidR="00E964D9" w:rsidRPr="00E964D9" w:rsidRDefault="00E964D9" w:rsidP="00E964D9">
      <w:pPr>
        <w:rPr>
          <w:b/>
          <w:bCs/>
          <w:lang w:val="en-IN"/>
        </w:rPr>
      </w:pPr>
      <w:r w:rsidRPr="00E964D9">
        <w:rPr>
          <w:b/>
          <w:bCs/>
          <w:lang w:val="en-IN"/>
        </w:rPr>
        <w:t>Challenges in Feature Extraction</w:t>
      </w:r>
    </w:p>
    <w:p w14:paraId="5A2CE400" w14:textId="77777777" w:rsidR="00E964D9" w:rsidRPr="00E964D9" w:rsidRDefault="00E964D9" w:rsidP="00E964D9">
      <w:pPr>
        <w:rPr>
          <w:lang w:val="en-IN"/>
        </w:rPr>
      </w:pPr>
      <w:r w:rsidRPr="00E964D9">
        <w:rPr>
          <w:lang w:val="en-IN"/>
        </w:rPr>
        <w:t>While feature extraction can be highly beneficial, it also presents challenges:</w:t>
      </w:r>
    </w:p>
    <w:p w14:paraId="0733C0CD" w14:textId="77777777" w:rsidR="00E964D9" w:rsidRPr="00E964D9" w:rsidRDefault="00E964D9" w:rsidP="00E964D9">
      <w:pPr>
        <w:numPr>
          <w:ilvl w:val="0"/>
          <w:numId w:val="239"/>
        </w:numPr>
        <w:rPr>
          <w:lang w:val="en-IN"/>
        </w:rPr>
      </w:pPr>
      <w:r w:rsidRPr="00E964D9">
        <w:rPr>
          <w:b/>
          <w:bCs/>
          <w:lang w:val="en-IN"/>
        </w:rPr>
        <w:t>Choosing the Right Method:</w:t>
      </w:r>
      <w:r w:rsidRPr="00E964D9">
        <w:rPr>
          <w:lang w:val="en-IN"/>
        </w:rPr>
        <w:t> There is no one-size-fits-all method for feature extraction. The choice of the right technique is crucial and often requires domain knowledge.</w:t>
      </w:r>
    </w:p>
    <w:p w14:paraId="6778220E" w14:textId="77777777" w:rsidR="00E964D9" w:rsidRPr="00E964D9" w:rsidRDefault="00E964D9" w:rsidP="00E964D9">
      <w:pPr>
        <w:numPr>
          <w:ilvl w:val="0"/>
          <w:numId w:val="239"/>
        </w:numPr>
        <w:rPr>
          <w:lang w:val="en-IN"/>
        </w:rPr>
      </w:pPr>
      <w:r w:rsidRPr="00E964D9">
        <w:rPr>
          <w:b/>
          <w:bCs/>
          <w:lang w:val="en-IN"/>
        </w:rPr>
        <w:t>Loss of Information:</w:t>
      </w:r>
      <w:r w:rsidRPr="00E964D9">
        <w:rPr>
          <w:lang w:val="en-IN"/>
        </w:rPr>
        <w:t> There is always a risk that important information may be lost during the feature extraction process.</w:t>
      </w:r>
    </w:p>
    <w:p w14:paraId="1601051B" w14:textId="208B9419" w:rsidR="00E964D9" w:rsidRDefault="00E964D9" w:rsidP="00E964D9">
      <w:pPr>
        <w:numPr>
          <w:ilvl w:val="0"/>
          <w:numId w:val="239"/>
        </w:numPr>
        <w:rPr>
          <w:lang w:val="en-IN"/>
        </w:rPr>
      </w:pPr>
      <w:r w:rsidRPr="00E964D9">
        <w:rPr>
          <w:b/>
          <w:bCs/>
          <w:lang w:val="en-IN"/>
        </w:rPr>
        <w:t>Computational Complexity:</w:t>
      </w:r>
      <w:r w:rsidRPr="00E964D9">
        <w:rPr>
          <w:lang w:val="en-IN"/>
        </w:rPr>
        <w:t> Some feature extraction methods can be computationally expensive, especially on large datasets.</w:t>
      </w:r>
    </w:p>
    <w:p w14:paraId="3B57900F" w14:textId="77777777" w:rsidR="003B1EF6" w:rsidRPr="00E964D9" w:rsidRDefault="003B1EF6" w:rsidP="003B1EF6">
      <w:pPr>
        <w:rPr>
          <w:lang w:val="en-IN"/>
        </w:rPr>
      </w:pPr>
    </w:p>
    <w:p w14:paraId="777BBC83" w14:textId="77777777" w:rsidR="00E964D9" w:rsidRPr="00E964D9" w:rsidRDefault="00E964D9" w:rsidP="00E964D9">
      <w:pPr>
        <w:pStyle w:val="Heading3"/>
        <w:rPr>
          <w:lang w:val="en-IN"/>
        </w:rPr>
      </w:pPr>
      <w:bookmarkStart w:id="87" w:name="_Toc181022433"/>
      <w:r w:rsidRPr="00E964D9">
        <w:rPr>
          <w:lang w:val="en-IN"/>
        </w:rPr>
        <w:t>Principal Component Analysis (PCA)</w:t>
      </w:r>
      <w:bookmarkEnd w:id="87"/>
    </w:p>
    <w:p w14:paraId="0042123D" w14:textId="77777777" w:rsidR="00357034" w:rsidRPr="00357034" w:rsidRDefault="00357034" w:rsidP="00357034">
      <w:pPr>
        <w:rPr>
          <w:lang w:val="en-IN"/>
        </w:rPr>
      </w:pPr>
      <w:r w:rsidRPr="00357034">
        <w:rPr>
          <w:lang w:val="en-IN"/>
        </w:rPr>
        <w:t>Feature extraction helps in the reduction of the dimensionality of data which is needed to process the data effectively. In other words, feature extraction involves creating new features that still capture the essential information from the original data but in a more efficient way.</w:t>
      </w:r>
    </w:p>
    <w:p w14:paraId="01C25607" w14:textId="77777777" w:rsidR="00357034" w:rsidRPr="00357034" w:rsidRDefault="00357034" w:rsidP="00357034">
      <w:pPr>
        <w:rPr>
          <w:lang w:val="en-IN"/>
        </w:rPr>
      </w:pPr>
    </w:p>
    <w:p w14:paraId="52790AB2" w14:textId="176AEFF0" w:rsidR="00E964D9" w:rsidRDefault="00357034" w:rsidP="00357034">
      <w:pPr>
        <w:rPr>
          <w:lang w:val="en-IN"/>
        </w:rPr>
      </w:pPr>
      <w:r w:rsidRPr="00357034">
        <w:rPr>
          <w:lang w:val="en-IN"/>
        </w:rPr>
        <w:t>When dealing with large datasets, especially in domains like image processing, natural language processing, or signal processing, it's common to have data with numerous features, many of which may be irrelevant or redundant. Feature extraction allows for the simplification of the data which helps algorithms to run faster and more effectively.</w:t>
      </w:r>
    </w:p>
    <w:p w14:paraId="68E359D6" w14:textId="77777777" w:rsidR="003B1EF6" w:rsidRDefault="003B1EF6" w:rsidP="00357034">
      <w:pPr>
        <w:rPr>
          <w:lang w:val="en-IN"/>
        </w:rPr>
      </w:pPr>
    </w:p>
    <w:p w14:paraId="03B0D148" w14:textId="5083F52E" w:rsidR="003B1EF6" w:rsidRDefault="003B1EF6" w:rsidP="00357034">
      <w:pPr>
        <w:rPr>
          <w:lang w:val="en-IN"/>
        </w:rPr>
      </w:pPr>
      <w:r w:rsidRPr="003B1EF6">
        <w:t>This is achieved by keeping the principal components with the largest variance and ignoring the lower variance components, which are assumed to contain the noise of the dataset. PCA is sensitive to the relative scaling of the original variables; hence, data normalization is a crucial preprocessing step.</w:t>
      </w:r>
    </w:p>
    <w:p w14:paraId="4DCEDC77" w14:textId="742C2CA7" w:rsidR="003B1EF6" w:rsidRDefault="003B1EF6" w:rsidP="003B1EF6">
      <w:pPr>
        <w:jc w:val="center"/>
        <w:rPr>
          <w:lang w:val="en-IN"/>
        </w:rPr>
      </w:pPr>
      <w:r w:rsidRPr="003B1EF6">
        <w:rPr>
          <w:noProof/>
          <w:lang w:val="en-IN"/>
        </w:rPr>
        <w:lastRenderedPageBreak/>
        <w:drawing>
          <wp:inline distT="0" distB="0" distL="0" distR="0" wp14:anchorId="5DBA0963" wp14:editId="25C47589">
            <wp:extent cx="4055330" cy="1905862"/>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067315" cy="1911495"/>
                    </a:xfrm>
                    <a:prstGeom prst="rect">
                      <a:avLst/>
                    </a:prstGeom>
                  </pic:spPr>
                </pic:pic>
              </a:graphicData>
            </a:graphic>
          </wp:inline>
        </w:drawing>
      </w:r>
    </w:p>
    <w:p w14:paraId="1C5D6F48" w14:textId="77777777" w:rsidR="00303933" w:rsidRDefault="00303933" w:rsidP="00303933">
      <w:pPr>
        <w:rPr>
          <w:b/>
          <w:bCs/>
          <w:lang w:val="en-IN"/>
        </w:rPr>
      </w:pPr>
    </w:p>
    <w:p w14:paraId="4A1DCF32" w14:textId="7052AAA8" w:rsidR="00303933" w:rsidRPr="00303933" w:rsidRDefault="00303933" w:rsidP="00303933">
      <w:pPr>
        <w:rPr>
          <w:b/>
          <w:bCs/>
          <w:lang w:val="en-IN"/>
        </w:rPr>
      </w:pPr>
      <w:r w:rsidRPr="00303933">
        <w:rPr>
          <w:b/>
          <w:bCs/>
          <w:lang w:val="en-IN"/>
        </w:rPr>
        <w:t>How PCA Works</w:t>
      </w:r>
      <w:r>
        <w:rPr>
          <w:b/>
          <w:bCs/>
          <w:lang w:val="en-IN"/>
        </w:rPr>
        <w:t xml:space="preserve"> </w:t>
      </w:r>
      <w:hyperlink r:id="rId125" w:history="1">
        <w:r w:rsidRPr="00303933">
          <w:rPr>
            <w:rStyle w:val="Hyperlink"/>
            <w:b/>
            <w:bCs/>
            <w:lang w:val="en-IN"/>
          </w:rPr>
          <w:t>(Link)</w:t>
        </w:r>
      </w:hyperlink>
    </w:p>
    <w:p w14:paraId="74A2A0BB" w14:textId="77777777" w:rsidR="00303933" w:rsidRPr="00303933" w:rsidRDefault="00303933" w:rsidP="00303933">
      <w:pPr>
        <w:rPr>
          <w:lang w:val="en-IN"/>
        </w:rPr>
      </w:pPr>
      <w:r w:rsidRPr="00303933">
        <w:rPr>
          <w:lang w:val="en-IN"/>
        </w:rPr>
        <w:t>The steps to perform PCA include:</w:t>
      </w:r>
    </w:p>
    <w:p w14:paraId="1DFD1188" w14:textId="77777777" w:rsidR="00303933" w:rsidRPr="00303933" w:rsidRDefault="00303933" w:rsidP="00303933">
      <w:pPr>
        <w:numPr>
          <w:ilvl w:val="0"/>
          <w:numId w:val="253"/>
        </w:numPr>
        <w:rPr>
          <w:lang w:val="en-IN"/>
        </w:rPr>
      </w:pPr>
      <w:r w:rsidRPr="00303933">
        <w:rPr>
          <w:lang w:val="en-IN"/>
        </w:rPr>
        <w:t>Standardizing the data: PCA is affected by scale, so the data needs to be normalized.</w:t>
      </w:r>
    </w:p>
    <w:p w14:paraId="109661F4" w14:textId="77777777" w:rsidR="00303933" w:rsidRPr="00303933" w:rsidRDefault="00303933" w:rsidP="00303933">
      <w:pPr>
        <w:numPr>
          <w:ilvl w:val="0"/>
          <w:numId w:val="253"/>
        </w:numPr>
        <w:rPr>
          <w:lang w:val="en-IN"/>
        </w:rPr>
      </w:pPr>
      <w:r w:rsidRPr="00303933">
        <w:rPr>
          <w:lang w:val="en-IN"/>
        </w:rPr>
        <w:t>Calculating the covariance matrix: To understand how the variables of the input data are varying from the mean with respect to each other.</w:t>
      </w:r>
    </w:p>
    <w:p w14:paraId="7438956B" w14:textId="77777777" w:rsidR="00303933" w:rsidRPr="00303933" w:rsidRDefault="00303933" w:rsidP="00303933">
      <w:pPr>
        <w:numPr>
          <w:ilvl w:val="0"/>
          <w:numId w:val="253"/>
        </w:numPr>
        <w:rPr>
          <w:lang w:val="en-IN"/>
        </w:rPr>
      </w:pPr>
      <w:r w:rsidRPr="00303933">
        <w:rPr>
          <w:lang w:val="en-IN"/>
        </w:rPr>
        <w:t>Computing the </w:t>
      </w:r>
      <w:hyperlink r:id="rId126" w:history="1">
        <w:r w:rsidRPr="00303933">
          <w:rPr>
            <w:rStyle w:val="Hyperlink"/>
            <w:lang w:val="en-IN"/>
          </w:rPr>
          <w:t>eigenvectors</w:t>
        </w:r>
      </w:hyperlink>
      <w:r w:rsidRPr="00303933">
        <w:rPr>
          <w:lang w:val="en-IN"/>
        </w:rPr>
        <w:t> and </w:t>
      </w:r>
      <w:hyperlink r:id="rId127" w:history="1">
        <w:r w:rsidRPr="00303933">
          <w:rPr>
            <w:rStyle w:val="Hyperlink"/>
            <w:lang w:val="en-IN"/>
          </w:rPr>
          <w:t>eigenvalues</w:t>
        </w:r>
      </w:hyperlink>
      <w:r w:rsidRPr="00303933">
        <w:rPr>
          <w:lang w:val="en-IN"/>
        </w:rPr>
        <w:t> of the covariance matrix: To identify the principal components.</w:t>
      </w:r>
    </w:p>
    <w:p w14:paraId="39C92A86" w14:textId="77777777" w:rsidR="00303933" w:rsidRPr="00303933" w:rsidRDefault="00303933" w:rsidP="00303933">
      <w:pPr>
        <w:numPr>
          <w:ilvl w:val="0"/>
          <w:numId w:val="253"/>
        </w:numPr>
        <w:rPr>
          <w:lang w:val="en-IN"/>
        </w:rPr>
      </w:pPr>
      <w:r w:rsidRPr="00303933">
        <w:rPr>
          <w:lang w:val="en-IN"/>
        </w:rPr>
        <w:t>Choosing components and forming a feature vector: By ranking the eigenvalues in descending order and choosing the top k eigenvectors.</w:t>
      </w:r>
    </w:p>
    <w:p w14:paraId="528A3C9D" w14:textId="1EC2D911" w:rsidR="003B1EF6" w:rsidRPr="00303933" w:rsidRDefault="00303933" w:rsidP="003B1EF6">
      <w:pPr>
        <w:numPr>
          <w:ilvl w:val="0"/>
          <w:numId w:val="253"/>
        </w:numPr>
        <w:rPr>
          <w:lang w:val="en-IN"/>
        </w:rPr>
      </w:pPr>
      <w:r w:rsidRPr="00303933">
        <w:rPr>
          <w:lang w:val="en-IN"/>
        </w:rPr>
        <w:t>Deriving the new data set: This is done by multiplying the original data set by the feature vector.</w:t>
      </w:r>
    </w:p>
    <w:p w14:paraId="3E7A4BA6" w14:textId="77777777" w:rsidR="00303933" w:rsidRDefault="00303933" w:rsidP="003B1EF6">
      <w:pPr>
        <w:rPr>
          <w:lang w:val="en-IN"/>
        </w:rPr>
      </w:pPr>
    </w:p>
    <w:p w14:paraId="72F5073D" w14:textId="77777777" w:rsidR="003B1EF6" w:rsidRPr="003B1EF6" w:rsidRDefault="003B1EF6" w:rsidP="003B1EF6">
      <w:pPr>
        <w:rPr>
          <w:b/>
          <w:bCs/>
          <w:lang w:val="en-IN"/>
        </w:rPr>
      </w:pPr>
      <w:r w:rsidRPr="003B1EF6">
        <w:rPr>
          <w:b/>
          <w:bCs/>
          <w:lang w:val="en-IN"/>
        </w:rPr>
        <w:t>Understanding Eigenvalues and Eigenvectors</w:t>
      </w:r>
    </w:p>
    <w:p w14:paraId="3D23AE3D" w14:textId="77777777" w:rsidR="003B1EF6" w:rsidRDefault="003B1EF6" w:rsidP="003B1EF6">
      <w:pPr>
        <w:rPr>
          <w:lang w:val="en-IN"/>
        </w:rPr>
      </w:pPr>
      <w:r w:rsidRPr="003B1EF6">
        <w:rPr>
          <w:lang w:val="en-IN"/>
        </w:rPr>
        <w:t>In PCA, eigenvectors and eigenvalues of a covariance (or correlation) matrix represent the "core" of PCA: eigenvectors determine directions of the new feature space, and eigenvalues determine their magnitude. In other words, eigenvalues explain the variance of the data along the new feature axes.</w:t>
      </w:r>
    </w:p>
    <w:p w14:paraId="27A407BC" w14:textId="6719D80C" w:rsidR="00303933" w:rsidRPr="00303933" w:rsidRDefault="00303933" w:rsidP="00303933">
      <w:pPr>
        <w:rPr>
          <w:lang w:val="en-IN"/>
        </w:rPr>
      </w:pPr>
      <w:r w:rsidRPr="00303933">
        <w:rPr>
          <w:lang w:val="en-IN"/>
        </w:rPr>
        <w:t>Mathematically, for a given square matrix A, a vector v is an eigenvector of A if the following equation is satisfied:</w:t>
      </w:r>
    </w:p>
    <w:p w14:paraId="00C3898C" w14:textId="2353F63A" w:rsidR="00303933" w:rsidRPr="00303933" w:rsidRDefault="00303933" w:rsidP="00303933">
      <w:pPr>
        <w:jc w:val="center"/>
        <w:rPr>
          <w:lang w:val="en-IN"/>
        </w:rPr>
      </w:pPr>
      <w:r w:rsidRPr="00303933">
        <w:rPr>
          <w:lang w:val="en-IN"/>
        </w:rPr>
        <w:t>Av = λv</w:t>
      </w:r>
    </w:p>
    <w:p w14:paraId="2EF7DA8C" w14:textId="688076A1" w:rsidR="00303933" w:rsidRDefault="00303933" w:rsidP="00303933">
      <w:pPr>
        <w:rPr>
          <w:lang w:val="en-IN"/>
        </w:rPr>
      </w:pPr>
      <w:r w:rsidRPr="00303933">
        <w:rPr>
          <w:lang w:val="en-IN"/>
        </w:rPr>
        <w:t>Here, λ represents the eigenvalue associated with the eigenvector v. It's important to note that for a matrix to have eigenvectors and eigenvalues, it must be a square matrix, though not all square matrices have eigenvectors.</w:t>
      </w:r>
    </w:p>
    <w:p w14:paraId="460F20C1" w14:textId="77777777" w:rsidR="003B1EF6" w:rsidRPr="003B1EF6" w:rsidRDefault="003B1EF6" w:rsidP="003B1EF6">
      <w:pPr>
        <w:rPr>
          <w:lang w:val="en-IN"/>
        </w:rPr>
      </w:pPr>
    </w:p>
    <w:p w14:paraId="1CE03666" w14:textId="77777777" w:rsidR="003B1EF6" w:rsidRPr="003B1EF6" w:rsidRDefault="003B1EF6" w:rsidP="003B1EF6">
      <w:pPr>
        <w:rPr>
          <w:b/>
          <w:bCs/>
          <w:lang w:val="en-IN"/>
        </w:rPr>
      </w:pPr>
      <w:r w:rsidRPr="003B1EF6">
        <w:rPr>
          <w:b/>
          <w:bCs/>
          <w:lang w:val="en-IN"/>
        </w:rPr>
        <w:t>Choosing the Number of Principal Components</w:t>
      </w:r>
    </w:p>
    <w:p w14:paraId="6093B188" w14:textId="77777777" w:rsidR="003B1EF6" w:rsidRDefault="003B1EF6" w:rsidP="003B1EF6">
      <w:pPr>
        <w:rPr>
          <w:lang w:val="en-IN"/>
        </w:rPr>
      </w:pPr>
      <w:r w:rsidRPr="003B1EF6">
        <w:rPr>
          <w:lang w:val="en-IN"/>
        </w:rPr>
        <w:t>The number of principal components retained in the analysis is a critical decision. In practice, the choice is often made based on the cumulative explained variance, which should be as high as possible, while keeping fewer components. A common rule of thumb is to keep the principal components that explain at least 85% of the variance.</w:t>
      </w:r>
    </w:p>
    <w:p w14:paraId="7A7FD71E" w14:textId="77777777" w:rsidR="003B1EF6" w:rsidRPr="003B1EF6" w:rsidRDefault="003B1EF6" w:rsidP="003B1EF6">
      <w:pPr>
        <w:rPr>
          <w:lang w:val="en-IN"/>
        </w:rPr>
      </w:pPr>
    </w:p>
    <w:p w14:paraId="1D0E9D61" w14:textId="77777777" w:rsidR="003B1EF6" w:rsidRPr="003B1EF6" w:rsidRDefault="003B1EF6" w:rsidP="003B1EF6">
      <w:pPr>
        <w:rPr>
          <w:b/>
          <w:bCs/>
          <w:lang w:val="en-IN"/>
        </w:rPr>
      </w:pPr>
      <w:r w:rsidRPr="003B1EF6">
        <w:rPr>
          <w:b/>
          <w:bCs/>
          <w:lang w:val="en-IN"/>
        </w:rPr>
        <w:t>Advantages and Disadvantages of PCA</w:t>
      </w:r>
    </w:p>
    <w:p w14:paraId="54B84616" w14:textId="77777777" w:rsidR="003B1EF6" w:rsidRPr="003B1EF6" w:rsidRDefault="003B1EF6" w:rsidP="003B1EF6">
      <w:pPr>
        <w:rPr>
          <w:lang w:val="en-IN"/>
        </w:rPr>
      </w:pPr>
      <w:r w:rsidRPr="003B1EF6">
        <w:rPr>
          <w:lang w:val="en-IN"/>
        </w:rPr>
        <w:lastRenderedPageBreak/>
        <w:t>Advantages:</w:t>
      </w:r>
    </w:p>
    <w:p w14:paraId="3C65AE82" w14:textId="77777777" w:rsidR="003B1EF6" w:rsidRPr="003B1EF6" w:rsidRDefault="003B1EF6" w:rsidP="003B1EF6">
      <w:pPr>
        <w:numPr>
          <w:ilvl w:val="0"/>
          <w:numId w:val="251"/>
        </w:numPr>
        <w:rPr>
          <w:lang w:val="en-IN"/>
        </w:rPr>
      </w:pPr>
      <w:r w:rsidRPr="003B1EF6">
        <w:rPr>
          <w:lang w:val="en-IN"/>
        </w:rPr>
        <w:t>Removal of multicollinearity: PCA helps in mitigating the problem of multicollinearity in the data by transforming the original variables into a new set of variables that are uncorrelated.</w:t>
      </w:r>
    </w:p>
    <w:p w14:paraId="23E47603" w14:textId="77777777" w:rsidR="003B1EF6" w:rsidRPr="003B1EF6" w:rsidRDefault="003B1EF6" w:rsidP="003B1EF6">
      <w:pPr>
        <w:numPr>
          <w:ilvl w:val="0"/>
          <w:numId w:val="251"/>
        </w:numPr>
        <w:rPr>
          <w:lang w:val="en-IN"/>
        </w:rPr>
      </w:pPr>
      <w:r w:rsidRPr="003B1EF6">
        <w:rPr>
          <w:lang w:val="en-IN"/>
        </w:rPr>
        <w:t>Reduction of overfitting: By reducing the dimensionality, PCA can help reduce the chances of overfitting in a predictive model.</w:t>
      </w:r>
    </w:p>
    <w:p w14:paraId="0E902131" w14:textId="77777777" w:rsidR="003B1EF6" w:rsidRPr="003B1EF6" w:rsidRDefault="003B1EF6" w:rsidP="003B1EF6">
      <w:pPr>
        <w:numPr>
          <w:ilvl w:val="0"/>
          <w:numId w:val="251"/>
        </w:numPr>
        <w:rPr>
          <w:lang w:val="en-IN"/>
        </w:rPr>
      </w:pPr>
      <w:r w:rsidRPr="003B1EF6">
        <w:rPr>
          <w:lang w:val="en-IN"/>
        </w:rPr>
        <w:t>Improvement in visualization: </w:t>
      </w:r>
      <w:hyperlink r:id="rId128" w:history="1">
        <w:r w:rsidRPr="003B1EF6">
          <w:rPr>
            <w:rStyle w:val="Hyperlink"/>
            <w:lang w:val="en-IN"/>
          </w:rPr>
          <w:t>High-dimensional data</w:t>
        </w:r>
      </w:hyperlink>
      <w:r w:rsidRPr="003B1EF6">
        <w:rPr>
          <w:lang w:val="en-IN"/>
        </w:rPr>
        <w:t> can be difficult to visualize, but PCA can make this visualization easier by reducing the number of dimensions.</w:t>
      </w:r>
    </w:p>
    <w:p w14:paraId="4A560EF2" w14:textId="77777777" w:rsidR="003B1EF6" w:rsidRPr="003B1EF6" w:rsidRDefault="003B1EF6" w:rsidP="003B1EF6">
      <w:pPr>
        <w:rPr>
          <w:lang w:val="en-IN"/>
        </w:rPr>
      </w:pPr>
      <w:r w:rsidRPr="003B1EF6">
        <w:rPr>
          <w:lang w:val="en-IN"/>
        </w:rPr>
        <w:t>Disadvantages:</w:t>
      </w:r>
    </w:p>
    <w:p w14:paraId="628831F4" w14:textId="77777777" w:rsidR="003B1EF6" w:rsidRPr="003B1EF6" w:rsidRDefault="003B1EF6" w:rsidP="003B1EF6">
      <w:pPr>
        <w:numPr>
          <w:ilvl w:val="0"/>
          <w:numId w:val="252"/>
        </w:numPr>
        <w:rPr>
          <w:lang w:val="en-IN"/>
        </w:rPr>
      </w:pPr>
      <w:r w:rsidRPr="003B1EF6">
        <w:rPr>
          <w:lang w:val="en-IN"/>
        </w:rPr>
        <w:t>Interpretability: The principal components are linear combinations of the original variables and may not be easily interpretable.</w:t>
      </w:r>
    </w:p>
    <w:p w14:paraId="1DF147E4" w14:textId="77777777" w:rsidR="003B1EF6" w:rsidRPr="003B1EF6" w:rsidRDefault="003B1EF6" w:rsidP="003B1EF6">
      <w:pPr>
        <w:numPr>
          <w:ilvl w:val="0"/>
          <w:numId w:val="252"/>
        </w:numPr>
        <w:rPr>
          <w:lang w:val="en-IN"/>
        </w:rPr>
      </w:pPr>
      <w:r w:rsidRPr="003B1EF6">
        <w:rPr>
          <w:lang w:val="en-IN"/>
        </w:rPr>
        <w:t>Sensitivity to scaling: PCA is sensitive to the scaling of the variables, which means that the results can vary depending on how the data was scaled.</w:t>
      </w:r>
    </w:p>
    <w:p w14:paraId="4C5FBF08" w14:textId="77777777" w:rsidR="003B1EF6" w:rsidRDefault="003B1EF6" w:rsidP="003B1EF6">
      <w:pPr>
        <w:numPr>
          <w:ilvl w:val="0"/>
          <w:numId w:val="252"/>
        </w:numPr>
        <w:rPr>
          <w:lang w:val="en-IN"/>
        </w:rPr>
      </w:pPr>
      <w:r w:rsidRPr="003B1EF6">
        <w:rPr>
          <w:lang w:val="en-IN"/>
        </w:rPr>
        <w:t>Data loss: While reducing dimensionality, some information is inevitably lost, which might be important depending on the context.</w:t>
      </w:r>
    </w:p>
    <w:p w14:paraId="02EAA2FD" w14:textId="77777777" w:rsidR="003B1EF6" w:rsidRPr="003B1EF6" w:rsidRDefault="003B1EF6" w:rsidP="003B1EF6">
      <w:pPr>
        <w:rPr>
          <w:lang w:val="en-IN"/>
        </w:rPr>
      </w:pPr>
    </w:p>
    <w:p w14:paraId="23AA5E10" w14:textId="77777777" w:rsidR="00CD5B56" w:rsidRDefault="00CD5B56" w:rsidP="00CD5B56">
      <w:pPr>
        <w:pStyle w:val="Heading2"/>
      </w:pPr>
      <w:bookmarkStart w:id="88" w:name="_Toc181022434"/>
      <w:r w:rsidRPr="005C0E4E">
        <w:t>Handling Imbalanced Data with SMOTE and Near Miss Algorithm</w:t>
      </w:r>
      <w:bookmarkEnd w:id="88"/>
    </w:p>
    <w:p w14:paraId="59E75757" w14:textId="77777777" w:rsidR="00CD5B56" w:rsidRDefault="00CD5B56" w:rsidP="00CD5B56">
      <w:r>
        <w:t>In Machine Learning and Data Science we often come across a term called Imbalanced Data Distribution, generally, happens when observations in one of the classes are much higher or lower than the other classes. As Machine Learning algorithms tend to increase accuracy by reducing the error, they do not consider the class distribution. This problem is prevalent in examples such as Fraud Detection, Anomaly Detection, Facial recognition, etc.</w:t>
      </w:r>
    </w:p>
    <w:p w14:paraId="1B0E820B" w14:textId="77777777" w:rsidR="00CD5B56" w:rsidRDefault="00CD5B56" w:rsidP="00CD5B56"/>
    <w:p w14:paraId="169FA6E2" w14:textId="77777777" w:rsidR="00CD5B56" w:rsidRDefault="00CD5B56" w:rsidP="00CD5B56">
      <w:r>
        <w:t xml:space="preserve">E.g. </w:t>
      </w:r>
      <w:r w:rsidRPr="007520F6">
        <w:t>Let’s assume that XYZ is a bank that issues credit cards to its customers. Now, the bank is concerned that some fraudulent transactions are going on, and when the bank checks their data, they found that for every 2000 transactions, there are only 30 Nos of fraud recorded. So, the fraud per 100 transactions is less than 2% or more than 98% of transactions is “No Fraud.” Here, the class “No Fraud” is called the majority class, and the much smaller “Fraud” class is called the minority class.</w:t>
      </w:r>
    </w:p>
    <w:p w14:paraId="05D1D923" w14:textId="77777777" w:rsidR="00CD5B56" w:rsidRDefault="00CD5B56" w:rsidP="00CD5B56"/>
    <w:p w14:paraId="5E83CD8F" w14:textId="77777777" w:rsidR="00CD5B56" w:rsidRPr="00624030" w:rsidRDefault="00CD5B56" w:rsidP="00CD5B56">
      <w:pPr>
        <w:rPr>
          <w:lang w:val="en-IN"/>
        </w:rPr>
      </w:pPr>
      <w:r w:rsidRPr="00624030">
        <w:rPr>
          <w:b/>
          <w:bCs/>
          <w:lang w:val="en-IN"/>
        </w:rPr>
        <w:t>Imbalanced </w:t>
      </w:r>
      <w:hyperlink r:id="rId129" w:tgtFrame="_self" w:history="1">
        <w:r w:rsidRPr="00624030">
          <w:rPr>
            <w:rStyle w:val="Hyperlink"/>
            <w:b/>
            <w:bCs/>
            <w:lang w:val="en-IN"/>
          </w:rPr>
          <w:t>Data Handling</w:t>
        </w:r>
      </w:hyperlink>
      <w:r w:rsidRPr="00624030">
        <w:rPr>
          <w:b/>
          <w:bCs/>
          <w:lang w:val="en-IN"/>
        </w:rPr>
        <w:t> Techniques:</w:t>
      </w:r>
    </w:p>
    <w:p w14:paraId="0171C97C" w14:textId="77777777" w:rsidR="00CD5B56" w:rsidRPr="00624030" w:rsidRDefault="00CD5B56" w:rsidP="00CD5B56">
      <w:pPr>
        <w:numPr>
          <w:ilvl w:val="0"/>
          <w:numId w:val="136"/>
        </w:numPr>
        <w:rPr>
          <w:lang w:val="en-IN"/>
        </w:rPr>
      </w:pPr>
      <w:r w:rsidRPr="00624030">
        <w:rPr>
          <w:lang w:val="en-IN"/>
        </w:rPr>
        <w:t>SMOTE</w:t>
      </w:r>
      <w:r>
        <w:rPr>
          <w:lang w:val="en-IN"/>
        </w:rPr>
        <w:t xml:space="preserve"> </w:t>
      </w:r>
      <w:r w:rsidRPr="00624030">
        <w:rPr>
          <w:lang w:val="en-IN"/>
        </w:rPr>
        <w:t>(Synthetic Minority Oversampling Technique)</w:t>
      </w:r>
    </w:p>
    <w:p w14:paraId="054B480F" w14:textId="77777777" w:rsidR="00CD5B56" w:rsidRPr="00624030" w:rsidRDefault="00CD5B56" w:rsidP="00CD5B56">
      <w:pPr>
        <w:numPr>
          <w:ilvl w:val="0"/>
          <w:numId w:val="137"/>
        </w:numPr>
        <w:rPr>
          <w:lang w:val="en-IN"/>
        </w:rPr>
      </w:pPr>
      <w:r w:rsidRPr="00624030">
        <w:rPr>
          <w:lang w:val="en-IN"/>
        </w:rPr>
        <w:t>Near Miss Algorithm</w:t>
      </w:r>
      <w:r>
        <w:rPr>
          <w:lang w:val="en-IN"/>
        </w:rPr>
        <w:t xml:space="preserve"> (</w:t>
      </w:r>
      <w:r w:rsidRPr="00624030">
        <w:rPr>
          <w:lang w:val="en-IN"/>
        </w:rPr>
        <w:t>Undersampling</w:t>
      </w:r>
      <w:r>
        <w:rPr>
          <w:lang w:val="en-IN"/>
        </w:rPr>
        <w:t xml:space="preserve"> Technique)</w:t>
      </w:r>
    </w:p>
    <w:p w14:paraId="341808CB" w14:textId="77777777" w:rsidR="00CD5B56" w:rsidRDefault="00CD5B56" w:rsidP="00CD5B56"/>
    <w:p w14:paraId="19163291" w14:textId="77777777" w:rsidR="00CD5B56" w:rsidRDefault="00CD5B56" w:rsidP="00CD5B56">
      <w:pPr>
        <w:pStyle w:val="Heading3"/>
      </w:pPr>
      <w:bookmarkStart w:id="89" w:name="_Toc181022435"/>
      <w:r w:rsidRPr="00624030">
        <w:t>SMOTE (Synthetic Minority Oversampling Technique)</w:t>
      </w:r>
      <w:bookmarkEnd w:id="89"/>
    </w:p>
    <w:p w14:paraId="039E9E90" w14:textId="77777777" w:rsidR="00CD5B56" w:rsidRPr="00624030" w:rsidRDefault="00CD5B56" w:rsidP="00CD5B56">
      <w:r>
        <w:t xml:space="preserve">It aims to balance class distribution by randomly increasing minority class examples by replicating them. SMOTE synthesizes new minority instances between existing minority instances. It generates the </w:t>
      </w:r>
      <w:r w:rsidRPr="00624030">
        <w:rPr>
          <w:b/>
          <w:bCs/>
        </w:rPr>
        <w:t>virtual training records by linear interpolation</w:t>
      </w:r>
      <w:r>
        <w:t xml:space="preserve"> for the minority class. These synthetic training records are </w:t>
      </w:r>
      <w:r w:rsidRPr="00624030">
        <w:rPr>
          <w:b/>
          <w:bCs/>
        </w:rPr>
        <w:t xml:space="preserve">generated by randomly selecting one or more of the k-nearest </w:t>
      </w:r>
      <w:r w:rsidRPr="00624030">
        <w:rPr>
          <w:b/>
          <w:bCs/>
        </w:rPr>
        <w:lastRenderedPageBreak/>
        <w:t>neighbors</w:t>
      </w:r>
      <w:r>
        <w:t xml:space="preserve"> for each example in the minority class. After the oversampling process, the data is reconstructed and several classification models can be applied for the processed data.</w:t>
      </w:r>
    </w:p>
    <w:p w14:paraId="7735A6C8" w14:textId="77777777" w:rsidR="00CD5B56" w:rsidRDefault="00CD5B56" w:rsidP="00CD5B56">
      <w:pPr>
        <w:pStyle w:val="Heading4"/>
      </w:pPr>
      <w:r>
        <w:t>Different way to implement SMOTE: (</w:t>
      </w:r>
      <w:hyperlink r:id="rId130" w:history="1">
        <w:r w:rsidRPr="008A5C86">
          <w:rPr>
            <w:rStyle w:val="Hyperlink"/>
          </w:rPr>
          <w:t>LINK</w:t>
        </w:r>
      </w:hyperlink>
      <w:r>
        <w:t>)</w:t>
      </w:r>
    </w:p>
    <w:p w14:paraId="604C2C25" w14:textId="77777777" w:rsidR="00CD5B56" w:rsidRPr="008A5C86" w:rsidRDefault="00CD5B56" w:rsidP="00CD5B56">
      <w:pPr>
        <w:pStyle w:val="ListParagraph"/>
        <w:numPr>
          <w:ilvl w:val="0"/>
          <w:numId w:val="139"/>
        </w:numPr>
        <w:rPr>
          <w:sz w:val="27"/>
        </w:rPr>
      </w:pPr>
      <w:r>
        <w:t>SMOTE: Synthetic Minority Oversampling Technique</w:t>
      </w:r>
    </w:p>
    <w:p w14:paraId="654675CF" w14:textId="77777777" w:rsidR="00CD5B56" w:rsidRPr="008A5C86" w:rsidRDefault="00CD5B56" w:rsidP="00CD5B56">
      <w:pPr>
        <w:pStyle w:val="ListParagraph"/>
        <w:numPr>
          <w:ilvl w:val="0"/>
          <w:numId w:val="139"/>
        </w:numPr>
        <w:rPr>
          <w:sz w:val="27"/>
        </w:rPr>
      </w:pPr>
      <w:r>
        <w:t>ADASYN: Adaptive Synthetic Sampling Approach</w:t>
      </w:r>
    </w:p>
    <w:p w14:paraId="5B227564" w14:textId="77777777" w:rsidR="00CD5B56" w:rsidRPr="008A5C86" w:rsidRDefault="00CD5B56" w:rsidP="00CD5B56">
      <w:pPr>
        <w:pStyle w:val="ListParagraph"/>
        <w:numPr>
          <w:ilvl w:val="0"/>
          <w:numId w:val="139"/>
        </w:numPr>
        <w:rPr>
          <w:sz w:val="27"/>
        </w:rPr>
      </w:pPr>
      <w:r>
        <w:t>Hybridization: SMOTE + Tomek Links</w:t>
      </w:r>
    </w:p>
    <w:p w14:paraId="53FE6C72" w14:textId="77777777" w:rsidR="00CD5B56" w:rsidRPr="008A5C86" w:rsidRDefault="00CD5B56" w:rsidP="00CD5B56">
      <w:pPr>
        <w:pStyle w:val="ListParagraph"/>
        <w:numPr>
          <w:ilvl w:val="0"/>
          <w:numId w:val="139"/>
        </w:numPr>
        <w:rPr>
          <w:sz w:val="27"/>
        </w:rPr>
      </w:pPr>
      <w:r>
        <w:t>Hybridization: SMOTE + ENN</w:t>
      </w:r>
    </w:p>
    <w:p w14:paraId="62933990" w14:textId="77777777" w:rsidR="00CD5B56" w:rsidRDefault="00CD5B56" w:rsidP="00CD5B56"/>
    <w:p w14:paraId="45143595" w14:textId="77777777" w:rsidR="00CD5B56" w:rsidRDefault="00CD5B56" w:rsidP="00CD5B56">
      <w:pPr>
        <w:pStyle w:val="Heading3"/>
      </w:pPr>
      <w:bookmarkStart w:id="90" w:name="_Toc181022436"/>
      <w:r w:rsidRPr="007240A7">
        <w:t>NearMiss Algorithm – Undersampling</w:t>
      </w:r>
      <w:bookmarkEnd w:id="90"/>
    </w:p>
    <w:p w14:paraId="33588107" w14:textId="77777777" w:rsidR="00CD5B56" w:rsidRPr="007240A7" w:rsidRDefault="00CD5B56" w:rsidP="00CD5B56">
      <w:r>
        <w:t xml:space="preserve">It aims to balance class distribution by randomly eliminating majority class examples. When instances of two different classes are very close to each other, we remove the instances of the majority class to increase the spaces between the two classes. This helps in the classification process. To prevent problem of </w:t>
      </w:r>
      <w:r w:rsidRPr="007240A7">
        <w:rPr>
          <w:b/>
          <w:bCs/>
        </w:rPr>
        <w:t>information loss</w:t>
      </w:r>
      <w:r>
        <w:rPr>
          <w:b/>
          <w:bCs/>
        </w:rPr>
        <w:t xml:space="preserve"> </w:t>
      </w:r>
      <w:r>
        <w:t xml:space="preserve">in most under-sampling techniques, </w:t>
      </w:r>
      <w:r w:rsidRPr="007240A7">
        <w:rPr>
          <w:b/>
          <w:bCs/>
        </w:rPr>
        <w:t>near-neighbor</w:t>
      </w:r>
      <w:r>
        <w:rPr>
          <w:b/>
          <w:bCs/>
        </w:rPr>
        <w:t xml:space="preserve"> </w:t>
      </w:r>
      <w:r>
        <w:t>methods are widely used.</w:t>
      </w:r>
    </w:p>
    <w:p w14:paraId="655AB299" w14:textId="77777777" w:rsidR="00CD5B56" w:rsidRDefault="00CD5B56" w:rsidP="00CD5B56"/>
    <w:p w14:paraId="6382753E" w14:textId="77777777" w:rsidR="00CD5B56" w:rsidRPr="00DA685E" w:rsidRDefault="00CD5B56" w:rsidP="00CD5B56">
      <w:pPr>
        <w:rPr>
          <w:lang w:val="en-IN"/>
        </w:rPr>
      </w:pPr>
      <w:r w:rsidRPr="00DA685E">
        <w:rPr>
          <w:b/>
          <w:bCs/>
          <w:lang w:val="en-IN"/>
        </w:rPr>
        <w:t>The basic intuition about the working of near-neighbor methods is as follows:</w:t>
      </w:r>
    </w:p>
    <w:p w14:paraId="1ED8A750" w14:textId="77777777" w:rsidR="00CD5B56" w:rsidRPr="00DA685E" w:rsidRDefault="00CD5B56" w:rsidP="00CD5B56">
      <w:pPr>
        <w:rPr>
          <w:lang w:val="en-IN"/>
        </w:rPr>
      </w:pPr>
      <w:r w:rsidRPr="00DA685E">
        <w:rPr>
          <w:b/>
          <w:bCs/>
          <w:lang w:val="en-IN"/>
        </w:rPr>
        <w:t>Step 1:</w:t>
      </w:r>
      <w:r w:rsidRPr="00DA685E">
        <w:rPr>
          <w:lang w:val="en-IN"/>
        </w:rPr>
        <w:t> The method first finds the distances between all instances of the majority class and the instances of the minority class. Here, majority class is to be under-sampled.</w:t>
      </w:r>
    </w:p>
    <w:p w14:paraId="78976F17" w14:textId="77777777" w:rsidR="00CD5B56" w:rsidRPr="00DA685E" w:rsidRDefault="00CD5B56" w:rsidP="00CD5B56">
      <w:pPr>
        <w:rPr>
          <w:lang w:val="en-IN"/>
        </w:rPr>
      </w:pPr>
      <w:r w:rsidRPr="00DA685E">
        <w:rPr>
          <w:b/>
          <w:bCs/>
          <w:lang w:val="en-IN"/>
        </w:rPr>
        <w:t>Step 2:</w:t>
      </w:r>
      <w:r w:rsidRPr="00DA685E">
        <w:rPr>
          <w:lang w:val="en-IN"/>
        </w:rPr>
        <w:t> Then, </w:t>
      </w:r>
      <w:r w:rsidRPr="00DA685E">
        <w:rPr>
          <w:b/>
          <w:bCs/>
          <w:lang w:val="en-IN"/>
        </w:rPr>
        <w:t>n</w:t>
      </w:r>
      <w:r w:rsidRPr="00DA685E">
        <w:rPr>
          <w:lang w:val="en-IN"/>
        </w:rPr>
        <w:t> instances of the majority class that have the smallest distances to those in the minority class are selected.</w:t>
      </w:r>
    </w:p>
    <w:p w14:paraId="648DCD0C" w14:textId="77777777" w:rsidR="00CD5B56" w:rsidRPr="00DA685E" w:rsidRDefault="00CD5B56" w:rsidP="00CD5B56">
      <w:pPr>
        <w:rPr>
          <w:lang w:val="en-IN"/>
        </w:rPr>
      </w:pPr>
      <w:r w:rsidRPr="00DA685E">
        <w:rPr>
          <w:b/>
          <w:bCs/>
          <w:lang w:val="en-IN"/>
        </w:rPr>
        <w:t>Step 3:</w:t>
      </w:r>
      <w:r w:rsidRPr="00DA685E">
        <w:rPr>
          <w:lang w:val="en-IN"/>
        </w:rPr>
        <w:t> If there are k instances in the minority class, the nearest method will result in </w:t>
      </w:r>
      <w:r w:rsidRPr="00DA685E">
        <w:rPr>
          <w:b/>
          <w:bCs/>
          <w:lang w:val="en-IN"/>
        </w:rPr>
        <w:t>k*n</w:t>
      </w:r>
      <w:r w:rsidRPr="00DA685E">
        <w:rPr>
          <w:lang w:val="en-IN"/>
        </w:rPr>
        <w:t> instances of the majority class.</w:t>
      </w:r>
    </w:p>
    <w:p w14:paraId="2F0043C4" w14:textId="77777777" w:rsidR="00CD5B56" w:rsidRPr="00DA685E" w:rsidRDefault="00CD5B56" w:rsidP="00CD5B56">
      <w:pPr>
        <w:rPr>
          <w:lang w:val="en-IN"/>
        </w:rPr>
      </w:pPr>
      <w:r w:rsidRPr="00DA685E">
        <w:rPr>
          <w:b/>
          <w:bCs/>
          <w:lang w:val="en-IN"/>
        </w:rPr>
        <w:t>For finding n closest instances in the majority class, there are several variations of applying NearMiss Algorithm:</w:t>
      </w:r>
    </w:p>
    <w:p w14:paraId="38347A17" w14:textId="77777777" w:rsidR="00CD5B56" w:rsidRPr="00DA685E" w:rsidRDefault="00CD5B56" w:rsidP="00CD5B56">
      <w:pPr>
        <w:numPr>
          <w:ilvl w:val="0"/>
          <w:numId w:val="140"/>
        </w:numPr>
        <w:rPr>
          <w:lang w:val="en-IN"/>
        </w:rPr>
      </w:pPr>
      <w:r w:rsidRPr="00DA685E">
        <w:rPr>
          <w:b/>
          <w:bCs/>
          <w:lang w:val="en-IN"/>
        </w:rPr>
        <w:t>NearMiss – Version 1: </w:t>
      </w:r>
      <w:r w:rsidRPr="00DA685E">
        <w:rPr>
          <w:lang w:val="en-IN"/>
        </w:rPr>
        <w:t>It selects samples of the majority class for which average distances to the k </w:t>
      </w:r>
      <w:r w:rsidRPr="00DA685E">
        <w:rPr>
          <w:b/>
          <w:bCs/>
          <w:lang w:val="en-IN"/>
        </w:rPr>
        <w:t>closest</w:t>
      </w:r>
      <w:r w:rsidRPr="00DA685E">
        <w:rPr>
          <w:lang w:val="en-IN"/>
        </w:rPr>
        <w:t> instances of the minority class is smallest.</w:t>
      </w:r>
    </w:p>
    <w:p w14:paraId="503C8D8F" w14:textId="77777777" w:rsidR="00CD5B56" w:rsidRPr="00DA685E" w:rsidRDefault="00CD5B56" w:rsidP="00CD5B56">
      <w:pPr>
        <w:numPr>
          <w:ilvl w:val="0"/>
          <w:numId w:val="141"/>
        </w:numPr>
        <w:rPr>
          <w:lang w:val="en-IN"/>
        </w:rPr>
      </w:pPr>
      <w:r w:rsidRPr="00DA685E">
        <w:rPr>
          <w:b/>
          <w:bCs/>
          <w:lang w:val="en-IN"/>
        </w:rPr>
        <w:t>NearMiss – Version 2:</w:t>
      </w:r>
      <w:r w:rsidRPr="00DA685E">
        <w:rPr>
          <w:lang w:val="en-IN"/>
        </w:rPr>
        <w:t> It selects samples of the majority class for which average distances to the k </w:t>
      </w:r>
      <w:r w:rsidRPr="00DA685E">
        <w:rPr>
          <w:b/>
          <w:bCs/>
          <w:lang w:val="en-IN"/>
        </w:rPr>
        <w:t>farthest</w:t>
      </w:r>
      <w:r w:rsidRPr="00DA685E">
        <w:rPr>
          <w:lang w:val="en-IN"/>
        </w:rPr>
        <w:t> instances of the minority class is smallest.</w:t>
      </w:r>
    </w:p>
    <w:p w14:paraId="07C83B10" w14:textId="0373653F" w:rsidR="00CD5B56" w:rsidRPr="00CD5B56" w:rsidRDefault="00CD5B56" w:rsidP="00CD5B56">
      <w:pPr>
        <w:numPr>
          <w:ilvl w:val="0"/>
          <w:numId w:val="142"/>
        </w:numPr>
        <w:rPr>
          <w:lang w:val="en-IN"/>
        </w:rPr>
      </w:pPr>
      <w:r w:rsidRPr="00DA685E">
        <w:rPr>
          <w:b/>
          <w:bCs/>
          <w:lang w:val="en-IN"/>
        </w:rPr>
        <w:t>NearMiss – Version 3:</w:t>
      </w:r>
      <w:r w:rsidRPr="00DA685E">
        <w:rPr>
          <w:lang w:val="en-IN"/>
        </w:rPr>
        <w:t> It works in 2 steps. Firstly, for each minority class instance, their </w:t>
      </w:r>
      <w:r w:rsidRPr="00DA685E">
        <w:rPr>
          <w:b/>
          <w:bCs/>
          <w:lang w:val="en-IN"/>
        </w:rPr>
        <w:t>M nearest-neighbors</w:t>
      </w:r>
      <w:r w:rsidRPr="00DA685E">
        <w:rPr>
          <w:lang w:val="en-IN"/>
        </w:rPr>
        <w:t> will be stored. Then finally, the majority class instances are selected for which the average distance to the N nearest-neighbors is the largest.</w:t>
      </w:r>
    </w:p>
    <w:p w14:paraId="2E0D8FF1" w14:textId="77777777" w:rsidR="001A1661" w:rsidRPr="00202EBB" w:rsidRDefault="001A1661" w:rsidP="00202EBB"/>
    <w:p w14:paraId="0B6954BD" w14:textId="5462F36E" w:rsidR="00394E5F" w:rsidRDefault="00A621BA" w:rsidP="007520F6">
      <w:pPr>
        <w:pStyle w:val="Heading2"/>
        <w:rPr>
          <w:bCs/>
          <w:lang w:val="en-IN"/>
        </w:rPr>
      </w:pPr>
      <w:bookmarkStart w:id="91" w:name="_Toc181022437"/>
      <w:r>
        <w:rPr>
          <w:bCs/>
          <w:lang w:val="en-IN"/>
        </w:rPr>
        <w:t>B</w:t>
      </w:r>
      <w:r w:rsidRPr="00A621BA">
        <w:rPr>
          <w:bCs/>
          <w:lang w:val="en-IN"/>
        </w:rPr>
        <w:t>est practices for pre-processing dat</w:t>
      </w:r>
      <w:r>
        <w:rPr>
          <w:bCs/>
          <w:lang w:val="en-IN"/>
        </w:rPr>
        <w:t>a</w:t>
      </w:r>
      <w:bookmarkEnd w:id="91"/>
    </w:p>
    <w:p w14:paraId="11B2C18E" w14:textId="77777777" w:rsidR="00A621BA" w:rsidRPr="00A621BA" w:rsidRDefault="00A621BA" w:rsidP="00A621BA">
      <w:pPr>
        <w:rPr>
          <w:b/>
          <w:bCs/>
          <w:lang w:val="en-IN"/>
        </w:rPr>
      </w:pPr>
      <w:r w:rsidRPr="00A621BA">
        <w:rPr>
          <w:b/>
          <w:bCs/>
          <w:lang w:val="en-IN"/>
        </w:rPr>
        <w:t>1. Understand Your Data</w:t>
      </w:r>
    </w:p>
    <w:p w14:paraId="11B80DE0" w14:textId="77777777" w:rsidR="00A621BA" w:rsidRPr="00A621BA" w:rsidRDefault="00A621BA" w:rsidP="00A621BA">
      <w:pPr>
        <w:numPr>
          <w:ilvl w:val="0"/>
          <w:numId w:val="196"/>
        </w:numPr>
        <w:rPr>
          <w:lang w:val="en-IN"/>
        </w:rPr>
      </w:pPr>
      <w:r w:rsidRPr="00A621BA">
        <w:rPr>
          <w:b/>
          <w:bCs/>
          <w:lang w:val="en-IN"/>
        </w:rPr>
        <w:t>Exploratory Data Analysis (EDA):</w:t>
      </w:r>
      <w:r w:rsidRPr="00A621BA">
        <w:rPr>
          <w:lang w:val="en-IN"/>
        </w:rPr>
        <w:t> Before any preprocessing, spend time understanding your data. Use visualizations and summary statistics to get a sense of the distribution, relationships, and potential anomalies in your data.</w:t>
      </w:r>
    </w:p>
    <w:p w14:paraId="6E9D8110" w14:textId="325026E5" w:rsidR="00A621BA" w:rsidRDefault="00A621BA" w:rsidP="00A621BA">
      <w:pPr>
        <w:numPr>
          <w:ilvl w:val="0"/>
          <w:numId w:val="196"/>
        </w:numPr>
        <w:rPr>
          <w:lang w:val="en-IN"/>
        </w:rPr>
      </w:pPr>
      <w:r w:rsidRPr="00A621BA">
        <w:rPr>
          <w:b/>
          <w:bCs/>
          <w:lang w:val="en-IN"/>
        </w:rPr>
        <w:lastRenderedPageBreak/>
        <w:t>Identify Data Types:</w:t>
      </w:r>
      <w:r w:rsidRPr="00A621BA">
        <w:rPr>
          <w:lang w:val="en-IN"/>
        </w:rPr>
        <w:t> Know what types of data you are dealing with (e.g., numerical, categorical, text, image, time series).</w:t>
      </w:r>
    </w:p>
    <w:p w14:paraId="7EDCC41F" w14:textId="77777777" w:rsidR="00A621BA" w:rsidRPr="00A621BA" w:rsidRDefault="00A621BA" w:rsidP="00A621BA">
      <w:pPr>
        <w:rPr>
          <w:lang w:val="en-IN"/>
        </w:rPr>
      </w:pPr>
    </w:p>
    <w:p w14:paraId="5EFDCBD3" w14:textId="5817C961" w:rsidR="00A621BA" w:rsidRPr="00A621BA" w:rsidRDefault="00A621BA" w:rsidP="00A621BA">
      <w:pPr>
        <w:rPr>
          <w:b/>
          <w:bCs/>
          <w:lang w:val="en-IN"/>
        </w:rPr>
      </w:pPr>
      <w:r>
        <w:rPr>
          <w:b/>
          <w:bCs/>
          <w:lang w:val="en-IN"/>
        </w:rPr>
        <w:t>2</w:t>
      </w:r>
      <w:r w:rsidRPr="00A621BA">
        <w:rPr>
          <w:b/>
          <w:bCs/>
          <w:lang w:val="en-IN"/>
        </w:rPr>
        <w:t>. Ensure Data Consistency</w:t>
      </w:r>
    </w:p>
    <w:p w14:paraId="49814A26" w14:textId="77777777" w:rsidR="00A621BA" w:rsidRPr="00A621BA" w:rsidRDefault="00A621BA" w:rsidP="00A621BA">
      <w:pPr>
        <w:numPr>
          <w:ilvl w:val="0"/>
          <w:numId w:val="205"/>
        </w:numPr>
        <w:rPr>
          <w:lang w:val="en-IN"/>
        </w:rPr>
      </w:pPr>
      <w:r w:rsidRPr="00A621BA">
        <w:rPr>
          <w:b/>
          <w:bCs/>
          <w:lang w:val="en-IN"/>
        </w:rPr>
        <w:t>Remove Duplicates:</w:t>
      </w:r>
      <w:r w:rsidRPr="00A621BA">
        <w:rPr>
          <w:lang w:val="en-IN"/>
        </w:rPr>
        <w:t> Ensure that duplicate entries are removed to prevent bias.</w:t>
      </w:r>
    </w:p>
    <w:p w14:paraId="15A1105F" w14:textId="79D1BC0C" w:rsidR="00A621BA" w:rsidRDefault="00A621BA" w:rsidP="00A621BA">
      <w:pPr>
        <w:numPr>
          <w:ilvl w:val="0"/>
          <w:numId w:val="205"/>
        </w:numPr>
        <w:rPr>
          <w:lang w:val="en-IN"/>
        </w:rPr>
      </w:pPr>
      <w:r w:rsidRPr="00A621BA">
        <w:rPr>
          <w:b/>
          <w:bCs/>
          <w:lang w:val="en-IN"/>
        </w:rPr>
        <w:t>Ensure Correct Data Types:</w:t>
      </w:r>
      <w:r w:rsidRPr="00A621BA">
        <w:rPr>
          <w:lang w:val="en-IN"/>
        </w:rPr>
        <w:t> Make sure all columns have appropriate data types (e.g., integers for IDs, floats for continuous values).</w:t>
      </w:r>
    </w:p>
    <w:p w14:paraId="14D9D9DE" w14:textId="77777777" w:rsidR="00A621BA" w:rsidRPr="00A621BA" w:rsidRDefault="00A621BA" w:rsidP="00A621BA">
      <w:pPr>
        <w:rPr>
          <w:lang w:val="en-IN"/>
        </w:rPr>
      </w:pPr>
    </w:p>
    <w:p w14:paraId="57AB004E" w14:textId="386A1A8C" w:rsidR="00A621BA" w:rsidRPr="00A621BA" w:rsidRDefault="00A621BA" w:rsidP="00A621BA">
      <w:pPr>
        <w:rPr>
          <w:b/>
          <w:bCs/>
          <w:lang w:val="en-IN"/>
        </w:rPr>
      </w:pPr>
      <w:r>
        <w:rPr>
          <w:b/>
          <w:bCs/>
          <w:lang w:val="en-IN"/>
        </w:rPr>
        <w:t>3</w:t>
      </w:r>
      <w:r w:rsidRPr="00A621BA">
        <w:rPr>
          <w:b/>
          <w:bCs/>
          <w:lang w:val="en-IN"/>
        </w:rPr>
        <w:t>. Handle Missing Values</w:t>
      </w:r>
    </w:p>
    <w:p w14:paraId="56379856" w14:textId="77777777" w:rsidR="00A621BA" w:rsidRPr="00A621BA" w:rsidRDefault="00A621BA" w:rsidP="00A621BA">
      <w:pPr>
        <w:numPr>
          <w:ilvl w:val="0"/>
          <w:numId w:val="197"/>
        </w:numPr>
        <w:rPr>
          <w:lang w:val="en-IN"/>
        </w:rPr>
      </w:pPr>
      <w:r w:rsidRPr="00A621BA">
        <w:rPr>
          <w:b/>
          <w:bCs/>
          <w:lang w:val="en-IN"/>
        </w:rPr>
        <w:t>Removal:</w:t>
      </w:r>
      <w:r w:rsidRPr="00A621BA">
        <w:rPr>
          <w:lang w:val="en-IN"/>
        </w:rPr>
        <w:t> If missing values are few and random, consider removing the rows or columns.</w:t>
      </w:r>
    </w:p>
    <w:p w14:paraId="2DDBF994" w14:textId="77777777" w:rsidR="00A621BA" w:rsidRDefault="00A621BA" w:rsidP="00A621BA">
      <w:pPr>
        <w:numPr>
          <w:ilvl w:val="0"/>
          <w:numId w:val="197"/>
        </w:numPr>
        <w:rPr>
          <w:lang w:val="en-IN"/>
        </w:rPr>
      </w:pPr>
      <w:r w:rsidRPr="00A621BA">
        <w:rPr>
          <w:b/>
          <w:bCs/>
          <w:lang w:val="en-IN"/>
        </w:rPr>
        <w:t>Imputation:</w:t>
      </w:r>
      <w:r w:rsidRPr="00A621BA">
        <w:rPr>
          <w:lang w:val="en-IN"/>
        </w:rPr>
        <w:t> Use techniques like mean, median, mode imputation for numerical data or the most frequent value for categorical data. Advanced methods include using machine learning models for imputation.</w:t>
      </w:r>
    </w:p>
    <w:p w14:paraId="64F5460B" w14:textId="77777777" w:rsidR="00A621BA" w:rsidRPr="00A621BA" w:rsidRDefault="00A621BA" w:rsidP="00A621BA">
      <w:pPr>
        <w:rPr>
          <w:lang w:val="en-IN"/>
        </w:rPr>
      </w:pPr>
    </w:p>
    <w:p w14:paraId="6B02708A" w14:textId="00F183A5" w:rsidR="00A621BA" w:rsidRPr="00A621BA" w:rsidRDefault="00A621BA" w:rsidP="00A621BA">
      <w:pPr>
        <w:rPr>
          <w:b/>
          <w:bCs/>
          <w:lang w:val="en-IN"/>
        </w:rPr>
      </w:pPr>
      <w:r>
        <w:rPr>
          <w:b/>
          <w:bCs/>
          <w:lang w:val="en-IN"/>
        </w:rPr>
        <w:t>4</w:t>
      </w:r>
      <w:r w:rsidRPr="00A621BA">
        <w:rPr>
          <w:b/>
          <w:bCs/>
          <w:lang w:val="en-IN"/>
        </w:rPr>
        <w:t>. Handle Outliers</w:t>
      </w:r>
    </w:p>
    <w:p w14:paraId="57A44CCD" w14:textId="77777777" w:rsidR="00A621BA" w:rsidRPr="00A621BA" w:rsidRDefault="00A621BA" w:rsidP="00A621BA">
      <w:pPr>
        <w:numPr>
          <w:ilvl w:val="0"/>
          <w:numId w:val="198"/>
        </w:numPr>
        <w:rPr>
          <w:lang w:val="en-IN"/>
        </w:rPr>
      </w:pPr>
      <w:r w:rsidRPr="00A621BA">
        <w:rPr>
          <w:b/>
          <w:bCs/>
          <w:lang w:val="en-IN"/>
        </w:rPr>
        <w:t>Identification:</w:t>
      </w:r>
      <w:r w:rsidRPr="00A621BA">
        <w:rPr>
          <w:lang w:val="en-IN"/>
        </w:rPr>
        <w:t> Use statistical methods (e.g., Z-scores, IQR) or visualization techniques (e.g., box plots) to identify outliers.</w:t>
      </w:r>
    </w:p>
    <w:p w14:paraId="55233940" w14:textId="77777777" w:rsidR="00A621BA" w:rsidRDefault="00A621BA" w:rsidP="00A621BA">
      <w:pPr>
        <w:numPr>
          <w:ilvl w:val="0"/>
          <w:numId w:val="198"/>
        </w:numPr>
        <w:rPr>
          <w:lang w:val="en-IN"/>
        </w:rPr>
      </w:pPr>
      <w:r w:rsidRPr="00A621BA">
        <w:rPr>
          <w:b/>
          <w:bCs/>
          <w:lang w:val="en-IN"/>
        </w:rPr>
        <w:t>Treatment:</w:t>
      </w:r>
      <w:r w:rsidRPr="00A621BA">
        <w:rPr>
          <w:lang w:val="en-IN"/>
        </w:rPr>
        <w:t> Depending on the context, you may choose to remove, transform, or bin the outliers.</w:t>
      </w:r>
    </w:p>
    <w:p w14:paraId="2E5B4510" w14:textId="77777777" w:rsidR="00A621BA" w:rsidRPr="00A621BA" w:rsidRDefault="00A621BA" w:rsidP="00A621BA">
      <w:pPr>
        <w:rPr>
          <w:lang w:val="en-IN"/>
        </w:rPr>
      </w:pPr>
    </w:p>
    <w:p w14:paraId="435831DA" w14:textId="4E936A89" w:rsidR="00A621BA" w:rsidRPr="00A621BA" w:rsidRDefault="00A621BA" w:rsidP="00A621BA">
      <w:pPr>
        <w:rPr>
          <w:b/>
          <w:bCs/>
          <w:lang w:val="en-IN"/>
        </w:rPr>
      </w:pPr>
      <w:r>
        <w:rPr>
          <w:b/>
          <w:bCs/>
          <w:lang w:val="en-IN"/>
        </w:rPr>
        <w:t>5</w:t>
      </w:r>
      <w:r w:rsidRPr="00A621BA">
        <w:rPr>
          <w:b/>
          <w:bCs/>
          <w:lang w:val="en-IN"/>
        </w:rPr>
        <w:t>. Normalize or Standardize Data</w:t>
      </w:r>
    </w:p>
    <w:p w14:paraId="297D5DBA" w14:textId="77777777" w:rsidR="00A621BA" w:rsidRPr="00A621BA" w:rsidRDefault="00A621BA" w:rsidP="00A621BA">
      <w:pPr>
        <w:numPr>
          <w:ilvl w:val="0"/>
          <w:numId w:val="199"/>
        </w:numPr>
        <w:rPr>
          <w:lang w:val="en-IN"/>
        </w:rPr>
      </w:pPr>
      <w:r w:rsidRPr="00A621BA">
        <w:rPr>
          <w:b/>
          <w:bCs/>
          <w:lang w:val="en-IN"/>
        </w:rPr>
        <w:t>Normalization:</w:t>
      </w:r>
      <w:r w:rsidRPr="00A621BA">
        <w:rPr>
          <w:lang w:val="en-IN"/>
        </w:rPr>
        <w:t> Rescale the data to a range of [0, 1] or [-1, 1] using Min-Max scaling. Useful for algorithms like k-NN or neural networks.</w:t>
      </w:r>
    </w:p>
    <w:p w14:paraId="498160C4" w14:textId="77777777" w:rsidR="00A621BA" w:rsidRDefault="00A621BA" w:rsidP="00A621BA">
      <w:pPr>
        <w:numPr>
          <w:ilvl w:val="0"/>
          <w:numId w:val="199"/>
        </w:numPr>
        <w:rPr>
          <w:lang w:val="en-IN"/>
        </w:rPr>
      </w:pPr>
      <w:r w:rsidRPr="00A621BA">
        <w:rPr>
          <w:b/>
          <w:bCs/>
          <w:lang w:val="en-IN"/>
        </w:rPr>
        <w:t>Standardization:</w:t>
      </w:r>
      <w:r w:rsidRPr="00A621BA">
        <w:rPr>
          <w:lang w:val="en-IN"/>
        </w:rPr>
        <w:t> Transform data to have a mean of 0 and a standard deviation of 1. Useful for algorithms like SVM or logistic regression.</w:t>
      </w:r>
    </w:p>
    <w:p w14:paraId="75B52790" w14:textId="77777777" w:rsidR="00A621BA" w:rsidRPr="00A621BA" w:rsidRDefault="00A621BA" w:rsidP="00A621BA">
      <w:pPr>
        <w:rPr>
          <w:lang w:val="en-IN"/>
        </w:rPr>
      </w:pPr>
    </w:p>
    <w:p w14:paraId="036A21E3" w14:textId="076B6C31" w:rsidR="00A621BA" w:rsidRPr="00A621BA" w:rsidRDefault="00A621BA" w:rsidP="00A621BA">
      <w:pPr>
        <w:rPr>
          <w:b/>
          <w:bCs/>
          <w:lang w:val="en-IN"/>
        </w:rPr>
      </w:pPr>
      <w:r>
        <w:rPr>
          <w:b/>
          <w:bCs/>
          <w:lang w:val="en-IN"/>
        </w:rPr>
        <w:t>6</w:t>
      </w:r>
      <w:r w:rsidRPr="00A621BA">
        <w:rPr>
          <w:b/>
          <w:bCs/>
          <w:lang w:val="en-IN"/>
        </w:rPr>
        <w:t>. Encode Categorical Variables</w:t>
      </w:r>
    </w:p>
    <w:p w14:paraId="19A2BD69" w14:textId="77777777" w:rsidR="00A621BA" w:rsidRPr="00A621BA" w:rsidRDefault="00A621BA" w:rsidP="00A621BA">
      <w:pPr>
        <w:numPr>
          <w:ilvl w:val="0"/>
          <w:numId w:val="200"/>
        </w:numPr>
        <w:rPr>
          <w:lang w:val="en-IN"/>
        </w:rPr>
      </w:pPr>
      <w:r w:rsidRPr="00A621BA">
        <w:rPr>
          <w:b/>
          <w:bCs/>
          <w:lang w:val="en-IN"/>
        </w:rPr>
        <w:t>Label Encoding:</w:t>
      </w:r>
      <w:r w:rsidRPr="00A621BA">
        <w:rPr>
          <w:lang w:val="en-IN"/>
        </w:rPr>
        <w:t> Convert categorical values into integer values.</w:t>
      </w:r>
    </w:p>
    <w:p w14:paraId="1349249D" w14:textId="77777777" w:rsidR="00A621BA" w:rsidRPr="00A621BA" w:rsidRDefault="00A621BA" w:rsidP="00A621BA">
      <w:pPr>
        <w:numPr>
          <w:ilvl w:val="0"/>
          <w:numId w:val="200"/>
        </w:numPr>
        <w:rPr>
          <w:lang w:val="en-IN"/>
        </w:rPr>
      </w:pPr>
      <w:r w:rsidRPr="00A621BA">
        <w:rPr>
          <w:b/>
          <w:bCs/>
          <w:lang w:val="en-IN"/>
        </w:rPr>
        <w:t>One-Hot Encoding:</w:t>
      </w:r>
      <w:r w:rsidRPr="00A621BA">
        <w:rPr>
          <w:lang w:val="en-IN"/>
        </w:rPr>
        <w:t> Create binary columns for each category, useful for categorical variables without ordinal relationships.</w:t>
      </w:r>
    </w:p>
    <w:p w14:paraId="780E48BD" w14:textId="77777777" w:rsidR="00A621BA" w:rsidRDefault="00A621BA" w:rsidP="00A621BA">
      <w:pPr>
        <w:numPr>
          <w:ilvl w:val="0"/>
          <w:numId w:val="200"/>
        </w:numPr>
        <w:rPr>
          <w:lang w:val="en-IN"/>
        </w:rPr>
      </w:pPr>
      <w:r w:rsidRPr="00A621BA">
        <w:rPr>
          <w:b/>
          <w:bCs/>
          <w:lang w:val="en-IN"/>
        </w:rPr>
        <w:t>Target Encoding:</w:t>
      </w:r>
      <w:r w:rsidRPr="00A621BA">
        <w:rPr>
          <w:lang w:val="en-IN"/>
        </w:rPr>
        <w:t> Replace categories with the mean of the target variable.</w:t>
      </w:r>
    </w:p>
    <w:p w14:paraId="56E92827" w14:textId="77777777" w:rsidR="00A621BA" w:rsidRPr="00A621BA" w:rsidRDefault="00A621BA" w:rsidP="00A621BA">
      <w:pPr>
        <w:rPr>
          <w:lang w:val="en-IN"/>
        </w:rPr>
      </w:pPr>
    </w:p>
    <w:p w14:paraId="57097338" w14:textId="231AA930" w:rsidR="00A621BA" w:rsidRPr="00A621BA" w:rsidRDefault="00A621BA" w:rsidP="00A621BA">
      <w:pPr>
        <w:rPr>
          <w:b/>
          <w:bCs/>
          <w:lang w:val="en-IN"/>
        </w:rPr>
      </w:pPr>
      <w:r>
        <w:rPr>
          <w:b/>
          <w:bCs/>
          <w:lang w:val="en-IN"/>
        </w:rPr>
        <w:t>7</w:t>
      </w:r>
      <w:r w:rsidRPr="00A621BA">
        <w:rPr>
          <w:b/>
          <w:bCs/>
          <w:lang w:val="en-IN"/>
        </w:rPr>
        <w:t>. Feature Engineering</w:t>
      </w:r>
    </w:p>
    <w:p w14:paraId="20960F3A" w14:textId="77777777" w:rsidR="00A621BA" w:rsidRPr="00A621BA" w:rsidRDefault="00A621BA" w:rsidP="00A621BA">
      <w:pPr>
        <w:numPr>
          <w:ilvl w:val="0"/>
          <w:numId w:val="201"/>
        </w:numPr>
        <w:rPr>
          <w:lang w:val="en-IN"/>
        </w:rPr>
      </w:pPr>
      <w:r w:rsidRPr="00A621BA">
        <w:rPr>
          <w:b/>
          <w:bCs/>
          <w:lang w:val="en-IN"/>
        </w:rPr>
        <w:t>Create New Features:</w:t>
      </w:r>
      <w:r w:rsidRPr="00A621BA">
        <w:rPr>
          <w:lang w:val="en-IN"/>
        </w:rPr>
        <w:t> Derive new features from existing ones that might have better predictive power.</w:t>
      </w:r>
    </w:p>
    <w:p w14:paraId="37D2DC6B" w14:textId="77777777" w:rsidR="00A621BA" w:rsidRPr="00A621BA" w:rsidRDefault="00A621BA" w:rsidP="00A621BA">
      <w:pPr>
        <w:numPr>
          <w:ilvl w:val="0"/>
          <w:numId w:val="201"/>
        </w:numPr>
        <w:rPr>
          <w:lang w:val="en-IN"/>
        </w:rPr>
      </w:pPr>
      <w:r w:rsidRPr="00A621BA">
        <w:rPr>
          <w:b/>
          <w:bCs/>
          <w:lang w:val="en-IN"/>
        </w:rPr>
        <w:t>Polynomial Features:</w:t>
      </w:r>
      <w:r w:rsidRPr="00A621BA">
        <w:rPr>
          <w:lang w:val="en-IN"/>
        </w:rPr>
        <w:t> For linear models, consider adding polynomial features to capture non-linear relationships.</w:t>
      </w:r>
    </w:p>
    <w:p w14:paraId="2F5EBF20" w14:textId="77777777" w:rsidR="00A621BA" w:rsidRDefault="00A621BA" w:rsidP="00A621BA">
      <w:pPr>
        <w:numPr>
          <w:ilvl w:val="0"/>
          <w:numId w:val="201"/>
        </w:numPr>
        <w:rPr>
          <w:lang w:val="en-IN"/>
        </w:rPr>
      </w:pPr>
      <w:r w:rsidRPr="00A621BA">
        <w:rPr>
          <w:b/>
          <w:bCs/>
          <w:lang w:val="en-IN"/>
        </w:rPr>
        <w:t>Binning:</w:t>
      </w:r>
      <w:r w:rsidRPr="00A621BA">
        <w:rPr>
          <w:lang w:val="en-IN"/>
        </w:rPr>
        <w:t> Group continuous data into bins to reduce the effect of noise and potentially highlight trends.</w:t>
      </w:r>
    </w:p>
    <w:p w14:paraId="70603EF0" w14:textId="77777777" w:rsidR="00A621BA" w:rsidRPr="00A621BA" w:rsidRDefault="00A621BA" w:rsidP="00A621BA">
      <w:pPr>
        <w:rPr>
          <w:lang w:val="en-IN"/>
        </w:rPr>
      </w:pPr>
    </w:p>
    <w:p w14:paraId="60D708B0" w14:textId="3EB57C7C" w:rsidR="00A621BA" w:rsidRPr="00A621BA" w:rsidRDefault="00A621BA" w:rsidP="00A621BA">
      <w:pPr>
        <w:rPr>
          <w:b/>
          <w:bCs/>
          <w:lang w:val="en-IN"/>
        </w:rPr>
      </w:pPr>
      <w:r>
        <w:rPr>
          <w:b/>
          <w:bCs/>
          <w:lang w:val="en-IN"/>
        </w:rPr>
        <w:t>8</w:t>
      </w:r>
      <w:r w:rsidRPr="00A621BA">
        <w:rPr>
          <w:b/>
          <w:bCs/>
          <w:lang w:val="en-IN"/>
        </w:rPr>
        <w:t>. </w:t>
      </w:r>
      <w:bookmarkStart w:id="92" w:name="_Hlk178810231"/>
      <w:r w:rsidRPr="00A621BA">
        <w:rPr>
          <w:b/>
          <w:bCs/>
          <w:lang w:val="en-IN"/>
        </w:rPr>
        <w:t>Feature Selection</w:t>
      </w:r>
      <w:bookmarkEnd w:id="92"/>
    </w:p>
    <w:p w14:paraId="34752E84" w14:textId="77777777" w:rsidR="00A621BA" w:rsidRPr="00A621BA" w:rsidRDefault="00A621BA" w:rsidP="00A621BA">
      <w:pPr>
        <w:numPr>
          <w:ilvl w:val="0"/>
          <w:numId w:val="202"/>
        </w:numPr>
        <w:rPr>
          <w:lang w:val="en-IN"/>
        </w:rPr>
      </w:pPr>
      <w:r w:rsidRPr="00A621BA">
        <w:rPr>
          <w:b/>
          <w:bCs/>
          <w:lang w:val="en-IN"/>
        </w:rPr>
        <w:lastRenderedPageBreak/>
        <w:t>Remove Low-Variance Features:</w:t>
      </w:r>
      <w:r w:rsidRPr="00A621BA">
        <w:rPr>
          <w:lang w:val="en-IN"/>
        </w:rPr>
        <w:t> Features with little variation may not add significant predictive power.</w:t>
      </w:r>
    </w:p>
    <w:p w14:paraId="0E864AFC" w14:textId="77777777" w:rsidR="00A621BA" w:rsidRPr="00A621BA" w:rsidRDefault="00A621BA" w:rsidP="00A621BA">
      <w:pPr>
        <w:numPr>
          <w:ilvl w:val="0"/>
          <w:numId w:val="202"/>
        </w:numPr>
        <w:rPr>
          <w:lang w:val="en-IN"/>
        </w:rPr>
      </w:pPr>
      <w:r w:rsidRPr="00A621BA">
        <w:rPr>
          <w:b/>
          <w:bCs/>
          <w:lang w:val="en-IN"/>
        </w:rPr>
        <w:t>Correlation Analysis:</w:t>
      </w:r>
      <w:r w:rsidRPr="00A621BA">
        <w:rPr>
          <w:lang w:val="en-IN"/>
        </w:rPr>
        <w:t> Remove features that are highly correlated with each other to reduce multicollinearity.</w:t>
      </w:r>
    </w:p>
    <w:p w14:paraId="50F74E88" w14:textId="77777777" w:rsidR="00A621BA" w:rsidRDefault="00A621BA" w:rsidP="00A621BA">
      <w:pPr>
        <w:numPr>
          <w:ilvl w:val="0"/>
          <w:numId w:val="202"/>
        </w:numPr>
        <w:rPr>
          <w:lang w:val="en-IN"/>
        </w:rPr>
      </w:pPr>
      <w:r w:rsidRPr="00A621BA">
        <w:rPr>
          <w:b/>
          <w:bCs/>
          <w:lang w:val="en-IN"/>
        </w:rPr>
        <w:t>Model-Based Selection:</w:t>
      </w:r>
      <w:r w:rsidRPr="00A621BA">
        <w:rPr>
          <w:lang w:val="en-IN"/>
        </w:rPr>
        <w:t> Use models like Lasso regression or tree-based methods to select important features.</w:t>
      </w:r>
    </w:p>
    <w:p w14:paraId="48F23903" w14:textId="77777777" w:rsidR="00A621BA" w:rsidRPr="00A621BA" w:rsidRDefault="00A621BA" w:rsidP="00A621BA">
      <w:pPr>
        <w:rPr>
          <w:lang w:val="en-IN"/>
        </w:rPr>
      </w:pPr>
    </w:p>
    <w:p w14:paraId="3A8C9EF5" w14:textId="5D9920E5" w:rsidR="00A621BA" w:rsidRPr="00A621BA" w:rsidRDefault="00A621BA" w:rsidP="00A621BA">
      <w:pPr>
        <w:rPr>
          <w:b/>
          <w:bCs/>
          <w:lang w:val="en-IN"/>
        </w:rPr>
      </w:pPr>
      <w:r>
        <w:rPr>
          <w:b/>
          <w:bCs/>
          <w:lang w:val="en-IN"/>
        </w:rPr>
        <w:t>9</w:t>
      </w:r>
      <w:r w:rsidRPr="00A621BA">
        <w:rPr>
          <w:b/>
          <w:bCs/>
          <w:lang w:val="en-IN"/>
        </w:rPr>
        <w:t>. Dimensionality Reduction</w:t>
      </w:r>
    </w:p>
    <w:p w14:paraId="3FBAF7E4" w14:textId="77777777" w:rsidR="00A621BA" w:rsidRPr="00A621BA" w:rsidRDefault="00A621BA" w:rsidP="00A621BA">
      <w:pPr>
        <w:numPr>
          <w:ilvl w:val="0"/>
          <w:numId w:val="203"/>
        </w:numPr>
        <w:rPr>
          <w:lang w:val="en-IN"/>
        </w:rPr>
      </w:pPr>
      <w:r w:rsidRPr="00A621BA">
        <w:rPr>
          <w:b/>
          <w:bCs/>
          <w:lang w:val="en-IN"/>
        </w:rPr>
        <w:t>PCA (Principal Component Analysis):</w:t>
      </w:r>
      <w:r w:rsidRPr="00A621BA">
        <w:rPr>
          <w:lang w:val="en-IN"/>
        </w:rPr>
        <w:t> Reduce the number of features while retaining most of the variance.</w:t>
      </w:r>
    </w:p>
    <w:p w14:paraId="02C4CC56" w14:textId="77777777" w:rsidR="00A621BA" w:rsidRDefault="00A621BA" w:rsidP="00A621BA">
      <w:pPr>
        <w:numPr>
          <w:ilvl w:val="0"/>
          <w:numId w:val="203"/>
        </w:numPr>
        <w:rPr>
          <w:lang w:val="en-IN"/>
        </w:rPr>
      </w:pPr>
      <w:r w:rsidRPr="00A621BA">
        <w:rPr>
          <w:b/>
          <w:bCs/>
          <w:lang w:val="en-IN"/>
        </w:rPr>
        <w:t>t-SNE or UMAP:</w:t>
      </w:r>
      <w:r w:rsidRPr="00A621BA">
        <w:rPr>
          <w:lang w:val="en-IN"/>
        </w:rPr>
        <w:t> Useful for visualization and understanding the structure of high-dimensional data.</w:t>
      </w:r>
    </w:p>
    <w:p w14:paraId="0AF2693B" w14:textId="77777777" w:rsidR="00A621BA" w:rsidRPr="00A621BA" w:rsidRDefault="00A621BA" w:rsidP="00A621BA">
      <w:pPr>
        <w:rPr>
          <w:lang w:val="en-IN"/>
        </w:rPr>
      </w:pPr>
    </w:p>
    <w:p w14:paraId="52DF9EF0" w14:textId="10BE13B0" w:rsidR="00A621BA" w:rsidRPr="00A621BA" w:rsidRDefault="00A621BA" w:rsidP="00A621BA">
      <w:pPr>
        <w:rPr>
          <w:b/>
          <w:bCs/>
          <w:lang w:val="en-IN"/>
        </w:rPr>
      </w:pPr>
      <w:r>
        <w:rPr>
          <w:b/>
          <w:bCs/>
          <w:lang w:val="en-IN"/>
        </w:rPr>
        <w:t>10</w:t>
      </w:r>
      <w:r w:rsidRPr="00A621BA">
        <w:rPr>
          <w:b/>
          <w:bCs/>
          <w:lang w:val="en-IN"/>
        </w:rPr>
        <w:t>. Handling Imbalanced Data</w:t>
      </w:r>
    </w:p>
    <w:p w14:paraId="67E130A8" w14:textId="1CB4EB7D" w:rsidR="00A621BA" w:rsidRPr="00A621BA" w:rsidRDefault="00A621BA" w:rsidP="00A621BA">
      <w:pPr>
        <w:numPr>
          <w:ilvl w:val="0"/>
          <w:numId w:val="204"/>
        </w:numPr>
        <w:rPr>
          <w:lang w:val="en-IN"/>
        </w:rPr>
      </w:pPr>
      <w:r w:rsidRPr="00A621BA">
        <w:rPr>
          <w:b/>
          <w:bCs/>
          <w:lang w:val="en-IN"/>
        </w:rPr>
        <w:t>Resampling:</w:t>
      </w:r>
      <w:r w:rsidRPr="00A621BA">
        <w:rPr>
          <w:lang w:val="en-IN"/>
        </w:rPr>
        <w:t> Use techniques like oversampling the minority class or under sampling the majority class.</w:t>
      </w:r>
    </w:p>
    <w:p w14:paraId="45149B36" w14:textId="77777777" w:rsidR="00A621BA" w:rsidRPr="00A621BA" w:rsidRDefault="00A621BA" w:rsidP="00A621BA">
      <w:pPr>
        <w:numPr>
          <w:ilvl w:val="0"/>
          <w:numId w:val="204"/>
        </w:numPr>
        <w:rPr>
          <w:lang w:val="en-IN"/>
        </w:rPr>
      </w:pPr>
      <w:r w:rsidRPr="00A621BA">
        <w:rPr>
          <w:b/>
          <w:bCs/>
          <w:lang w:val="en-IN"/>
        </w:rPr>
        <w:t>Synthetic Data Generation:</w:t>
      </w:r>
      <w:r w:rsidRPr="00A621BA">
        <w:rPr>
          <w:lang w:val="en-IN"/>
        </w:rPr>
        <w:t> Use techniques like SMOTE to create synthetic samples for the minority class.</w:t>
      </w:r>
    </w:p>
    <w:p w14:paraId="42933BF6" w14:textId="77777777" w:rsidR="00A621BA" w:rsidRDefault="00A621BA" w:rsidP="00A621BA">
      <w:pPr>
        <w:numPr>
          <w:ilvl w:val="0"/>
          <w:numId w:val="204"/>
        </w:numPr>
        <w:rPr>
          <w:lang w:val="en-IN"/>
        </w:rPr>
      </w:pPr>
      <w:r w:rsidRPr="00A621BA">
        <w:rPr>
          <w:b/>
          <w:bCs/>
          <w:lang w:val="en-IN"/>
        </w:rPr>
        <w:t>Class Weighting:</w:t>
      </w:r>
      <w:r w:rsidRPr="00A621BA">
        <w:rPr>
          <w:lang w:val="en-IN"/>
        </w:rPr>
        <w:t> Adjust the class weights in the learning algorithm to handle imbalances.</w:t>
      </w:r>
    </w:p>
    <w:p w14:paraId="0A0DBE31" w14:textId="77777777" w:rsidR="00A621BA" w:rsidRPr="00A621BA" w:rsidRDefault="00A621BA" w:rsidP="00A621BA">
      <w:pPr>
        <w:rPr>
          <w:lang w:val="en-IN"/>
        </w:rPr>
      </w:pPr>
    </w:p>
    <w:p w14:paraId="6CE88713" w14:textId="3702B6A8" w:rsidR="00A621BA" w:rsidRPr="00A621BA" w:rsidRDefault="00A621BA" w:rsidP="00A621BA">
      <w:pPr>
        <w:rPr>
          <w:b/>
          <w:bCs/>
          <w:lang w:val="en-IN"/>
        </w:rPr>
      </w:pPr>
      <w:r w:rsidRPr="00A621BA">
        <w:rPr>
          <w:b/>
          <w:bCs/>
          <w:lang w:val="en-IN"/>
        </w:rPr>
        <w:t>1</w:t>
      </w:r>
      <w:r>
        <w:rPr>
          <w:b/>
          <w:bCs/>
          <w:lang w:val="en-IN"/>
        </w:rPr>
        <w:t>0</w:t>
      </w:r>
      <w:r w:rsidRPr="00A621BA">
        <w:rPr>
          <w:b/>
          <w:bCs/>
          <w:lang w:val="en-IN"/>
        </w:rPr>
        <w:t>. Data Splitting</w:t>
      </w:r>
    </w:p>
    <w:p w14:paraId="2F92DEF0" w14:textId="77777777" w:rsidR="00A621BA" w:rsidRPr="00A621BA" w:rsidRDefault="00A621BA" w:rsidP="00A621BA">
      <w:pPr>
        <w:numPr>
          <w:ilvl w:val="0"/>
          <w:numId w:val="206"/>
        </w:numPr>
        <w:rPr>
          <w:lang w:val="en-IN"/>
        </w:rPr>
      </w:pPr>
      <w:r w:rsidRPr="00A621BA">
        <w:rPr>
          <w:b/>
          <w:bCs/>
          <w:lang w:val="en-IN"/>
        </w:rPr>
        <w:t>Train-Test Split:</w:t>
      </w:r>
      <w:r w:rsidRPr="00A621BA">
        <w:rPr>
          <w:lang w:val="en-IN"/>
        </w:rPr>
        <w:t> Split your data into training and testing sets to evaluate model performance.</w:t>
      </w:r>
    </w:p>
    <w:p w14:paraId="307F5A8E" w14:textId="77777777" w:rsidR="00A621BA" w:rsidRPr="00A621BA" w:rsidRDefault="00A621BA" w:rsidP="00A621BA">
      <w:pPr>
        <w:numPr>
          <w:ilvl w:val="0"/>
          <w:numId w:val="206"/>
        </w:numPr>
        <w:rPr>
          <w:lang w:val="en-IN"/>
        </w:rPr>
      </w:pPr>
      <w:r w:rsidRPr="00A621BA">
        <w:rPr>
          <w:b/>
          <w:bCs/>
          <w:lang w:val="en-IN"/>
        </w:rPr>
        <w:t>Cross-Validation:</w:t>
      </w:r>
      <w:r w:rsidRPr="00A621BA">
        <w:rPr>
          <w:lang w:val="en-IN"/>
        </w:rPr>
        <w:t> Use techniques like k-fold cross-validation to ensure your model generalizes well to unseen data.</w:t>
      </w:r>
    </w:p>
    <w:p w14:paraId="6D46C219" w14:textId="77777777" w:rsidR="00A621BA" w:rsidRPr="00A621BA" w:rsidRDefault="00A621BA" w:rsidP="00A621BA">
      <w:pPr>
        <w:rPr>
          <w:lang w:val="en-IN"/>
        </w:rPr>
      </w:pPr>
    </w:p>
    <w:p w14:paraId="74691453" w14:textId="77777777" w:rsidR="00394E5F" w:rsidRDefault="00394E5F" w:rsidP="007520F6"/>
    <w:p w14:paraId="684CADA9" w14:textId="3E43A817" w:rsidR="00DA685E" w:rsidRPr="00DA685E" w:rsidRDefault="00DA685E" w:rsidP="00521DA9">
      <w:pPr>
        <w:jc w:val="left"/>
      </w:pPr>
    </w:p>
    <w:p w14:paraId="14BC373C" w14:textId="77777777" w:rsidR="00DA685E" w:rsidRDefault="00DA685E" w:rsidP="007520F6"/>
    <w:p w14:paraId="73C586E1" w14:textId="77777777" w:rsidR="00DA685E" w:rsidRDefault="00DA685E" w:rsidP="007520F6"/>
    <w:p w14:paraId="1CCC620B" w14:textId="77777777" w:rsidR="00DA685E" w:rsidRDefault="00DA685E" w:rsidP="007520F6"/>
    <w:p w14:paraId="3443823E" w14:textId="77777777" w:rsidR="00DA685E" w:rsidRDefault="00DA685E" w:rsidP="007520F6"/>
    <w:p w14:paraId="1A591D5F" w14:textId="77777777" w:rsidR="00DA685E" w:rsidRDefault="00DA685E" w:rsidP="007520F6"/>
    <w:p w14:paraId="14572B3C" w14:textId="77777777" w:rsidR="00DA685E" w:rsidRDefault="00DA685E" w:rsidP="007520F6"/>
    <w:p w14:paraId="1525FFCF" w14:textId="77777777" w:rsidR="00DA685E" w:rsidRDefault="00DA685E" w:rsidP="007520F6"/>
    <w:p w14:paraId="60654E09" w14:textId="77777777" w:rsidR="00DA685E" w:rsidRDefault="00DA685E" w:rsidP="007520F6"/>
    <w:p w14:paraId="3958ACE9" w14:textId="77777777" w:rsidR="00DA685E" w:rsidRDefault="00DA685E" w:rsidP="007520F6"/>
    <w:p w14:paraId="62F074F1" w14:textId="77777777" w:rsidR="00DA685E" w:rsidRDefault="00DA685E" w:rsidP="007520F6"/>
    <w:p w14:paraId="059EE7B9" w14:textId="77777777" w:rsidR="00DA685E" w:rsidRDefault="00DA685E" w:rsidP="007520F6"/>
    <w:p w14:paraId="0A9FF819" w14:textId="77777777" w:rsidR="00DA685E" w:rsidRDefault="00DA685E" w:rsidP="007520F6"/>
    <w:p w14:paraId="59A56E09" w14:textId="77777777" w:rsidR="00DA685E" w:rsidRDefault="00DA685E" w:rsidP="007520F6"/>
    <w:p w14:paraId="239F94EE" w14:textId="77777777" w:rsidR="00DA685E" w:rsidRDefault="00DA685E" w:rsidP="007520F6"/>
    <w:p w14:paraId="60AF285F" w14:textId="77777777" w:rsidR="00DA685E" w:rsidRDefault="00DA685E" w:rsidP="007520F6"/>
    <w:p w14:paraId="0E1DD386" w14:textId="77777777" w:rsidR="00DA685E" w:rsidRDefault="00DA685E" w:rsidP="007520F6"/>
    <w:p w14:paraId="592836DC" w14:textId="77777777" w:rsidR="00DA685E" w:rsidRDefault="00DA685E" w:rsidP="007520F6"/>
    <w:p w14:paraId="44170890" w14:textId="77777777" w:rsidR="00DA685E" w:rsidRDefault="00DA685E" w:rsidP="007520F6"/>
    <w:p w14:paraId="7F848341" w14:textId="77777777" w:rsidR="00DA685E" w:rsidRDefault="00DA685E" w:rsidP="007520F6"/>
    <w:p w14:paraId="01DFF774" w14:textId="77777777" w:rsidR="00DA685E" w:rsidRDefault="00DA685E" w:rsidP="007520F6"/>
    <w:p w14:paraId="08F95CD7" w14:textId="77777777" w:rsidR="00DA685E" w:rsidRDefault="00DA685E" w:rsidP="007520F6"/>
    <w:p w14:paraId="70950796" w14:textId="77777777" w:rsidR="00DA685E" w:rsidRDefault="00DA685E" w:rsidP="007520F6"/>
    <w:p w14:paraId="5E76F971" w14:textId="77777777" w:rsidR="00DA685E" w:rsidRDefault="00DA685E" w:rsidP="007520F6"/>
    <w:p w14:paraId="2C841C3F" w14:textId="77777777" w:rsidR="00DA685E" w:rsidRDefault="00DA685E" w:rsidP="007520F6"/>
    <w:p w14:paraId="200881BD" w14:textId="77777777" w:rsidR="00DA685E" w:rsidRDefault="00DA685E" w:rsidP="007520F6"/>
    <w:p w14:paraId="3ECA103D" w14:textId="77777777" w:rsidR="00DA685E" w:rsidRDefault="00DA685E" w:rsidP="007520F6"/>
    <w:p w14:paraId="08C6BAFB" w14:textId="77777777" w:rsidR="007520F6" w:rsidRDefault="007520F6" w:rsidP="007520F6"/>
    <w:p w14:paraId="553FC3B9" w14:textId="77777777" w:rsidR="007520F6" w:rsidRPr="005C0E4E" w:rsidRDefault="007520F6" w:rsidP="007520F6"/>
    <w:sectPr w:rsidR="007520F6" w:rsidRPr="005C0E4E" w:rsidSect="00EA1BD2">
      <w:pgSz w:w="12240" w:h="15840" w:code="1"/>
      <w:pgMar w:top="720" w:right="720" w:bottom="1080" w:left="720" w:header="709" w:footer="432"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5C19E3" w14:textId="77777777" w:rsidR="00055AA5" w:rsidRDefault="00055AA5" w:rsidP="001205A1">
      <w:r>
        <w:separator/>
      </w:r>
    </w:p>
  </w:endnote>
  <w:endnote w:type="continuationSeparator" w:id="0">
    <w:p w14:paraId="412AA2BA" w14:textId="77777777" w:rsidR="00055AA5" w:rsidRDefault="00055AA5"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Nunito">
    <w:charset w:val="00"/>
    <w:family w:val="auto"/>
    <w:pitch w:val="variable"/>
    <w:sig w:usb0="A00002FF" w:usb1="5000204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97884697"/>
      <w:docPartObj>
        <w:docPartGallery w:val="Page Numbers (Bottom of Page)"/>
        <w:docPartUnique/>
      </w:docPartObj>
    </w:sdtPr>
    <w:sdtContent>
      <w:p w14:paraId="614FE1A9" w14:textId="77777777" w:rsidR="001205A1" w:rsidRDefault="001205A1" w:rsidP="001739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7B0740">
          <w:rPr>
            <w:rStyle w:val="PageNumber"/>
            <w:noProof/>
          </w:rPr>
          <w:t>2</w:t>
        </w:r>
        <w:r>
          <w:rPr>
            <w:rStyle w:val="PageNumber"/>
          </w:rPr>
          <w:fldChar w:fldCharType="end"/>
        </w:r>
      </w:p>
    </w:sdtContent>
  </w:sdt>
  <w:p w14:paraId="5090FFD0" w14:textId="77777777" w:rsidR="001205A1" w:rsidRDefault="001205A1" w:rsidP="001205A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41358343"/>
      <w:docPartObj>
        <w:docPartGallery w:val="Page Numbers (Bottom of Page)"/>
        <w:docPartUnique/>
      </w:docPartObj>
    </w:sdtPr>
    <w:sdtContent>
      <w:p w14:paraId="1285E27F" w14:textId="77777777" w:rsidR="001205A1" w:rsidRDefault="001205A1" w:rsidP="001739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C66528">
          <w:rPr>
            <w:rStyle w:val="PageNumber"/>
            <w:noProof/>
          </w:rPr>
          <w:t>4</w:t>
        </w:r>
        <w:r>
          <w:rPr>
            <w:rStyle w:val="PageNumber"/>
          </w:rPr>
          <w:fldChar w:fldCharType="end"/>
        </w:r>
      </w:p>
    </w:sdtContent>
  </w:sdt>
  <w:tbl>
    <w:tblPr>
      <w:tblW w:w="0" w:type="auto"/>
      <w:tblLayout w:type="fixed"/>
      <w:tblCellMar>
        <w:left w:w="0" w:type="dxa"/>
        <w:right w:w="0" w:type="dxa"/>
      </w:tblCellMar>
      <w:tblLook w:val="0600" w:firstRow="0" w:lastRow="0" w:firstColumn="0" w:lastColumn="0" w:noHBand="1" w:noVBand="1"/>
    </w:tblPr>
    <w:tblGrid>
      <w:gridCol w:w="5395"/>
      <w:gridCol w:w="5395"/>
    </w:tblGrid>
    <w:tr w:rsidR="001205A1" w14:paraId="435C239B" w14:textId="77777777" w:rsidTr="005F4F46">
      <w:tc>
        <w:tcPr>
          <w:tcW w:w="5395" w:type="dxa"/>
        </w:tcPr>
        <w:p w14:paraId="354EE92B" w14:textId="30CC3A12" w:rsidR="001205A1" w:rsidRPr="001205A1" w:rsidRDefault="001205A1" w:rsidP="00C66528">
          <w:pPr>
            <w:pStyle w:val="Footer"/>
          </w:pPr>
        </w:p>
      </w:tc>
      <w:tc>
        <w:tcPr>
          <w:tcW w:w="5395" w:type="dxa"/>
        </w:tcPr>
        <w:p w14:paraId="2F53F7F4" w14:textId="77777777" w:rsidR="001205A1" w:rsidRPr="001205A1" w:rsidRDefault="001205A1" w:rsidP="001205A1">
          <w:pPr>
            <w:pStyle w:val="Footer"/>
          </w:pPr>
          <w:r w:rsidRPr="001205A1">
            <w:t xml:space="preserve">   </w:t>
          </w:r>
        </w:p>
      </w:tc>
    </w:tr>
  </w:tbl>
  <w:p w14:paraId="40CED497" w14:textId="77777777" w:rsidR="001205A1" w:rsidRDefault="001205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3533739"/>
      <w:docPartObj>
        <w:docPartGallery w:val="Page Numbers (Bottom of Page)"/>
        <w:docPartUnique/>
      </w:docPartObj>
    </w:sdtPr>
    <w:sdtEndPr>
      <w:rPr>
        <w:noProof/>
      </w:rPr>
    </w:sdtEndPr>
    <w:sdtContent>
      <w:p w14:paraId="7E37F8ED" w14:textId="249BF93D" w:rsidR="00BF6B09" w:rsidRDefault="00BF6B0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561D5AC" w14:textId="77777777" w:rsidR="00EA1BD2" w:rsidRDefault="00EA1B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4B304E" w14:textId="77777777" w:rsidR="00055AA5" w:rsidRDefault="00055AA5" w:rsidP="001205A1">
      <w:r>
        <w:separator/>
      </w:r>
    </w:p>
  </w:footnote>
  <w:footnote w:type="continuationSeparator" w:id="0">
    <w:p w14:paraId="765D1440" w14:textId="77777777" w:rsidR="00055AA5" w:rsidRDefault="00055AA5" w:rsidP="001205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A3922"/>
    <w:multiLevelType w:val="multilevel"/>
    <w:tmpl w:val="10DAE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9032AD"/>
    <w:multiLevelType w:val="hybridMultilevel"/>
    <w:tmpl w:val="D402E57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0B24C22"/>
    <w:multiLevelType w:val="multilevel"/>
    <w:tmpl w:val="F45E7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104145"/>
    <w:multiLevelType w:val="multilevel"/>
    <w:tmpl w:val="3216E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23028A5"/>
    <w:multiLevelType w:val="multilevel"/>
    <w:tmpl w:val="D29E7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337565"/>
    <w:multiLevelType w:val="multilevel"/>
    <w:tmpl w:val="5936C7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5E6CC7"/>
    <w:multiLevelType w:val="hybridMultilevel"/>
    <w:tmpl w:val="D402E5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37C58DE"/>
    <w:multiLevelType w:val="multilevel"/>
    <w:tmpl w:val="1E8C5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4915751"/>
    <w:multiLevelType w:val="multilevel"/>
    <w:tmpl w:val="1F64C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5873107"/>
    <w:multiLevelType w:val="multilevel"/>
    <w:tmpl w:val="34588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5DE4407"/>
    <w:multiLevelType w:val="multilevel"/>
    <w:tmpl w:val="0C5EC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6B80319"/>
    <w:multiLevelType w:val="multilevel"/>
    <w:tmpl w:val="2760E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707445B"/>
    <w:multiLevelType w:val="hybridMultilevel"/>
    <w:tmpl w:val="181C4D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73522E4"/>
    <w:multiLevelType w:val="multilevel"/>
    <w:tmpl w:val="3216E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75C77BC"/>
    <w:multiLevelType w:val="multilevel"/>
    <w:tmpl w:val="68B0A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7A574EC"/>
    <w:multiLevelType w:val="hybridMultilevel"/>
    <w:tmpl w:val="6DB8A27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 w15:restartNumberingAfterBreak="0">
    <w:nsid w:val="07E3360D"/>
    <w:multiLevelType w:val="multilevel"/>
    <w:tmpl w:val="8D7A0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A1B61DF"/>
    <w:multiLevelType w:val="multilevel"/>
    <w:tmpl w:val="A2A637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A9D4BBE"/>
    <w:multiLevelType w:val="hybridMultilevel"/>
    <w:tmpl w:val="175A20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0B6A14B5"/>
    <w:multiLevelType w:val="multilevel"/>
    <w:tmpl w:val="34B8F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0BA6094F"/>
    <w:multiLevelType w:val="multilevel"/>
    <w:tmpl w:val="9B628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C2E7629"/>
    <w:multiLevelType w:val="hybridMultilevel"/>
    <w:tmpl w:val="15E09F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0CCD4986"/>
    <w:multiLevelType w:val="multilevel"/>
    <w:tmpl w:val="D87E0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D176049"/>
    <w:multiLevelType w:val="multilevel"/>
    <w:tmpl w:val="5BE85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0DCF7189"/>
    <w:multiLevelType w:val="hybridMultilevel"/>
    <w:tmpl w:val="135AB3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0E545F81"/>
    <w:multiLevelType w:val="hybridMultilevel"/>
    <w:tmpl w:val="62E69F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0ECA1388"/>
    <w:multiLevelType w:val="multilevel"/>
    <w:tmpl w:val="E5860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ED00351"/>
    <w:multiLevelType w:val="multilevel"/>
    <w:tmpl w:val="DC007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F572C70"/>
    <w:multiLevelType w:val="multilevel"/>
    <w:tmpl w:val="A2A637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07F0C32"/>
    <w:multiLevelType w:val="multilevel"/>
    <w:tmpl w:val="0B168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1551EEC"/>
    <w:multiLevelType w:val="multilevel"/>
    <w:tmpl w:val="D84EC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21309E0"/>
    <w:multiLevelType w:val="multilevel"/>
    <w:tmpl w:val="FB6AD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410514D"/>
    <w:multiLevelType w:val="multilevel"/>
    <w:tmpl w:val="83B64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48857C7"/>
    <w:multiLevelType w:val="hybridMultilevel"/>
    <w:tmpl w:val="54A6DED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14D72A93"/>
    <w:multiLevelType w:val="multilevel"/>
    <w:tmpl w:val="2B6E6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5E63D0F"/>
    <w:multiLevelType w:val="multilevel"/>
    <w:tmpl w:val="426A2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6101A89"/>
    <w:multiLevelType w:val="hybridMultilevel"/>
    <w:tmpl w:val="528C33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163522B3"/>
    <w:multiLevelType w:val="multilevel"/>
    <w:tmpl w:val="D6284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6C12B39"/>
    <w:multiLevelType w:val="multilevel"/>
    <w:tmpl w:val="C68ECA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6F977D6"/>
    <w:multiLevelType w:val="hybridMultilevel"/>
    <w:tmpl w:val="BEC291A8"/>
    <w:lvl w:ilvl="0" w:tplc="FFFFFFFF">
      <w:start w:val="1"/>
      <w:numFmt w:val="decimal"/>
      <w:lvlText w:val="%1."/>
      <w:lvlJc w:val="left"/>
      <w:pPr>
        <w:ind w:left="720" w:hanging="360"/>
      </w:pPr>
    </w:lvl>
    <w:lvl w:ilvl="1" w:tplc="4D4EF996">
      <w:numFmt w:val="bullet"/>
      <w:lvlText w:val="-"/>
      <w:lvlJc w:val="left"/>
      <w:pPr>
        <w:ind w:left="1440" w:hanging="360"/>
      </w:pPr>
      <w:rPr>
        <w:rFonts w:ascii="Calibri Light" w:eastAsiaTheme="minorHAnsi" w:hAnsi="Calibri Light" w:cs="Calibri Light"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176239BF"/>
    <w:multiLevelType w:val="multilevel"/>
    <w:tmpl w:val="A2A637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8260E06"/>
    <w:multiLevelType w:val="hybridMultilevel"/>
    <w:tmpl w:val="905A4B5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18384036"/>
    <w:multiLevelType w:val="multilevel"/>
    <w:tmpl w:val="3216E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18E42A76"/>
    <w:multiLevelType w:val="multilevel"/>
    <w:tmpl w:val="52D8A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97A1E52"/>
    <w:multiLevelType w:val="hybridMultilevel"/>
    <w:tmpl w:val="B5528C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19E462A6"/>
    <w:multiLevelType w:val="multilevel"/>
    <w:tmpl w:val="A9269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A055E18"/>
    <w:multiLevelType w:val="multilevel"/>
    <w:tmpl w:val="3216E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1A804C59"/>
    <w:multiLevelType w:val="multilevel"/>
    <w:tmpl w:val="49000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B9E393F"/>
    <w:multiLevelType w:val="multilevel"/>
    <w:tmpl w:val="D0340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BA54DC3"/>
    <w:multiLevelType w:val="multilevel"/>
    <w:tmpl w:val="FBB6F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1CA93C6E"/>
    <w:multiLevelType w:val="multilevel"/>
    <w:tmpl w:val="0DDAB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CCE3E48"/>
    <w:multiLevelType w:val="multilevel"/>
    <w:tmpl w:val="A2A637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CD30730"/>
    <w:multiLevelType w:val="multilevel"/>
    <w:tmpl w:val="3216E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1D917E32"/>
    <w:multiLevelType w:val="multilevel"/>
    <w:tmpl w:val="4C687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113190E"/>
    <w:multiLevelType w:val="multilevel"/>
    <w:tmpl w:val="BF5E1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1840447"/>
    <w:multiLevelType w:val="multilevel"/>
    <w:tmpl w:val="AD506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1A56B39"/>
    <w:multiLevelType w:val="multilevel"/>
    <w:tmpl w:val="83B2D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3896CD2"/>
    <w:multiLevelType w:val="hybridMultilevel"/>
    <w:tmpl w:val="86B68C1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8" w15:restartNumberingAfterBreak="0">
    <w:nsid w:val="253C278E"/>
    <w:multiLevelType w:val="multilevel"/>
    <w:tmpl w:val="61C8B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266076F4"/>
    <w:multiLevelType w:val="multilevel"/>
    <w:tmpl w:val="7FA8E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66D5975"/>
    <w:multiLevelType w:val="multilevel"/>
    <w:tmpl w:val="66F2C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67F0D92"/>
    <w:multiLevelType w:val="multilevel"/>
    <w:tmpl w:val="82DEE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6F96B5B"/>
    <w:multiLevelType w:val="hybridMultilevel"/>
    <w:tmpl w:val="B208723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3" w15:restartNumberingAfterBreak="0">
    <w:nsid w:val="28557214"/>
    <w:multiLevelType w:val="multilevel"/>
    <w:tmpl w:val="3216E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28E46C57"/>
    <w:multiLevelType w:val="multilevel"/>
    <w:tmpl w:val="02B43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9223F30"/>
    <w:multiLevelType w:val="multilevel"/>
    <w:tmpl w:val="C860A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A217A7E"/>
    <w:multiLevelType w:val="multilevel"/>
    <w:tmpl w:val="20942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A535B59"/>
    <w:multiLevelType w:val="hybridMultilevel"/>
    <w:tmpl w:val="437443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2B0C160A"/>
    <w:multiLevelType w:val="multilevel"/>
    <w:tmpl w:val="5CDA9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B8A154B"/>
    <w:multiLevelType w:val="multilevel"/>
    <w:tmpl w:val="4BF0C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2CE875AF"/>
    <w:multiLevelType w:val="multilevel"/>
    <w:tmpl w:val="1E947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2D111289"/>
    <w:multiLevelType w:val="multilevel"/>
    <w:tmpl w:val="A9047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DC34CBF"/>
    <w:multiLevelType w:val="hybridMultilevel"/>
    <w:tmpl w:val="18D651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2E1939E2"/>
    <w:multiLevelType w:val="hybridMultilevel"/>
    <w:tmpl w:val="00BEC6A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4" w15:restartNumberingAfterBreak="0">
    <w:nsid w:val="2ED26CF2"/>
    <w:multiLevelType w:val="multilevel"/>
    <w:tmpl w:val="3216E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2FA21492"/>
    <w:multiLevelType w:val="multilevel"/>
    <w:tmpl w:val="A6DCB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0641F13"/>
    <w:multiLevelType w:val="multilevel"/>
    <w:tmpl w:val="BAB2F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10C64D6"/>
    <w:multiLevelType w:val="multilevel"/>
    <w:tmpl w:val="613A6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17A5566"/>
    <w:multiLevelType w:val="hybridMultilevel"/>
    <w:tmpl w:val="FF7E25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324420B5"/>
    <w:multiLevelType w:val="hybridMultilevel"/>
    <w:tmpl w:val="CDEC94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0" w15:restartNumberingAfterBreak="0">
    <w:nsid w:val="33591B5D"/>
    <w:multiLevelType w:val="multilevel"/>
    <w:tmpl w:val="E068A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3483537B"/>
    <w:multiLevelType w:val="multilevel"/>
    <w:tmpl w:val="9BC8E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49A4636"/>
    <w:multiLevelType w:val="multilevel"/>
    <w:tmpl w:val="89004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4A97273"/>
    <w:multiLevelType w:val="multilevel"/>
    <w:tmpl w:val="E5569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57D3CD2"/>
    <w:multiLevelType w:val="multilevel"/>
    <w:tmpl w:val="FD80D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6B03014"/>
    <w:multiLevelType w:val="hybridMultilevel"/>
    <w:tmpl w:val="86B68C12"/>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6" w15:restartNumberingAfterBreak="0">
    <w:nsid w:val="36F7616B"/>
    <w:multiLevelType w:val="multilevel"/>
    <w:tmpl w:val="26A61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83E6AB6"/>
    <w:multiLevelType w:val="multilevel"/>
    <w:tmpl w:val="2E0E1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A4F2DA4"/>
    <w:multiLevelType w:val="multilevel"/>
    <w:tmpl w:val="45902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A5A50E1"/>
    <w:multiLevelType w:val="multilevel"/>
    <w:tmpl w:val="A192027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0" w15:restartNumberingAfterBreak="0">
    <w:nsid w:val="3A923C67"/>
    <w:multiLevelType w:val="multilevel"/>
    <w:tmpl w:val="15C23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BC9406D"/>
    <w:multiLevelType w:val="multilevel"/>
    <w:tmpl w:val="B2841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DA36443"/>
    <w:multiLevelType w:val="multilevel"/>
    <w:tmpl w:val="5790B9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3E07551C"/>
    <w:multiLevelType w:val="multilevel"/>
    <w:tmpl w:val="C040D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E1D1EB0"/>
    <w:multiLevelType w:val="multilevel"/>
    <w:tmpl w:val="1B804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E7A7EE5"/>
    <w:multiLevelType w:val="multilevel"/>
    <w:tmpl w:val="D9C2A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10B075A"/>
    <w:multiLevelType w:val="multilevel"/>
    <w:tmpl w:val="6952C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177315B"/>
    <w:multiLevelType w:val="multilevel"/>
    <w:tmpl w:val="4670A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1FF236F"/>
    <w:multiLevelType w:val="multilevel"/>
    <w:tmpl w:val="0B2E2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48736CF"/>
    <w:multiLevelType w:val="hybridMultilevel"/>
    <w:tmpl w:val="A31CD1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0" w15:restartNumberingAfterBreak="0">
    <w:nsid w:val="45A04B05"/>
    <w:multiLevelType w:val="multilevel"/>
    <w:tmpl w:val="974E1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5A801ED"/>
    <w:multiLevelType w:val="multilevel"/>
    <w:tmpl w:val="1C7AF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5C42FA3"/>
    <w:multiLevelType w:val="hybridMultilevel"/>
    <w:tmpl w:val="D402E57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3" w15:restartNumberingAfterBreak="0">
    <w:nsid w:val="46723DD1"/>
    <w:multiLevelType w:val="hybridMultilevel"/>
    <w:tmpl w:val="9D10200A"/>
    <w:lvl w:ilvl="0" w:tplc="FFFFFFF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4" w15:restartNumberingAfterBreak="0">
    <w:nsid w:val="4676688C"/>
    <w:multiLevelType w:val="multilevel"/>
    <w:tmpl w:val="3216E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486748CE"/>
    <w:multiLevelType w:val="multilevel"/>
    <w:tmpl w:val="8FB6C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48E116C5"/>
    <w:multiLevelType w:val="multilevel"/>
    <w:tmpl w:val="69BE3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CAA6896"/>
    <w:multiLevelType w:val="multilevel"/>
    <w:tmpl w:val="3216E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4D272319"/>
    <w:multiLevelType w:val="hybridMultilevel"/>
    <w:tmpl w:val="2D30D2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9" w15:restartNumberingAfterBreak="0">
    <w:nsid w:val="4E2C32BE"/>
    <w:multiLevelType w:val="hybridMultilevel"/>
    <w:tmpl w:val="D4869B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0" w15:restartNumberingAfterBreak="0">
    <w:nsid w:val="4F930A41"/>
    <w:multiLevelType w:val="multilevel"/>
    <w:tmpl w:val="FF7CD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FA0017C"/>
    <w:multiLevelType w:val="hybridMultilevel"/>
    <w:tmpl w:val="5AFA9E74"/>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2" w15:restartNumberingAfterBreak="0">
    <w:nsid w:val="50A75249"/>
    <w:multiLevelType w:val="multilevel"/>
    <w:tmpl w:val="ED36D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0EB7B27"/>
    <w:multiLevelType w:val="multilevel"/>
    <w:tmpl w:val="3216E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516C6040"/>
    <w:multiLevelType w:val="hybridMultilevel"/>
    <w:tmpl w:val="6DB8A2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5" w15:restartNumberingAfterBreak="0">
    <w:nsid w:val="51C704A5"/>
    <w:multiLevelType w:val="multilevel"/>
    <w:tmpl w:val="9B0A4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2A53CB0"/>
    <w:multiLevelType w:val="multilevel"/>
    <w:tmpl w:val="D5CEC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2E85E2C"/>
    <w:multiLevelType w:val="multilevel"/>
    <w:tmpl w:val="AFDE4558"/>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53871997"/>
    <w:multiLevelType w:val="multilevel"/>
    <w:tmpl w:val="CEAC4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47F4DB3"/>
    <w:multiLevelType w:val="multilevel"/>
    <w:tmpl w:val="2B247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4EC290D"/>
    <w:multiLevelType w:val="multilevel"/>
    <w:tmpl w:val="2F9E2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552D64C1"/>
    <w:multiLevelType w:val="hybridMultilevel"/>
    <w:tmpl w:val="195674CC"/>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2" w15:restartNumberingAfterBreak="0">
    <w:nsid w:val="56E00F48"/>
    <w:multiLevelType w:val="multilevel"/>
    <w:tmpl w:val="04CA1B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57D67715"/>
    <w:multiLevelType w:val="multilevel"/>
    <w:tmpl w:val="86BC6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8185766"/>
    <w:multiLevelType w:val="multilevel"/>
    <w:tmpl w:val="3216E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58D1035E"/>
    <w:multiLevelType w:val="hybridMultilevel"/>
    <w:tmpl w:val="BCD4B9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6" w15:restartNumberingAfterBreak="0">
    <w:nsid w:val="58F90FF9"/>
    <w:multiLevelType w:val="hybridMultilevel"/>
    <w:tmpl w:val="7B7016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7" w15:restartNumberingAfterBreak="0">
    <w:nsid w:val="5A69261A"/>
    <w:multiLevelType w:val="hybridMultilevel"/>
    <w:tmpl w:val="B5A02D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8" w15:restartNumberingAfterBreak="0">
    <w:nsid w:val="5C6D070E"/>
    <w:multiLevelType w:val="multilevel"/>
    <w:tmpl w:val="B134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CDF2E1C"/>
    <w:multiLevelType w:val="hybridMultilevel"/>
    <w:tmpl w:val="5C0CB6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0" w15:restartNumberingAfterBreak="0">
    <w:nsid w:val="5EB21A75"/>
    <w:multiLevelType w:val="hybridMultilevel"/>
    <w:tmpl w:val="5E44D2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1" w15:restartNumberingAfterBreak="0">
    <w:nsid w:val="5EC14F7B"/>
    <w:multiLevelType w:val="multilevel"/>
    <w:tmpl w:val="A99AE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ED67CC5"/>
    <w:multiLevelType w:val="hybridMultilevel"/>
    <w:tmpl w:val="A82059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3" w15:restartNumberingAfterBreak="0">
    <w:nsid w:val="5F6855C5"/>
    <w:multiLevelType w:val="multilevel"/>
    <w:tmpl w:val="682AB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F6D2FE7"/>
    <w:multiLevelType w:val="multilevel"/>
    <w:tmpl w:val="DB981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1001237"/>
    <w:multiLevelType w:val="multilevel"/>
    <w:tmpl w:val="DAA21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1083E95"/>
    <w:multiLevelType w:val="hybridMultilevel"/>
    <w:tmpl w:val="2676D9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7" w15:restartNumberingAfterBreak="0">
    <w:nsid w:val="611833FC"/>
    <w:multiLevelType w:val="hybridMultilevel"/>
    <w:tmpl w:val="F1A4CD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8" w15:restartNumberingAfterBreak="0">
    <w:nsid w:val="629000D9"/>
    <w:multiLevelType w:val="hybridMultilevel"/>
    <w:tmpl w:val="EB70BC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9" w15:restartNumberingAfterBreak="0">
    <w:nsid w:val="633B0EB2"/>
    <w:multiLevelType w:val="multilevel"/>
    <w:tmpl w:val="D5384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63BC6B5D"/>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1" w15:restartNumberingAfterBreak="0">
    <w:nsid w:val="652E6448"/>
    <w:multiLevelType w:val="multilevel"/>
    <w:tmpl w:val="CD0E3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5681036"/>
    <w:multiLevelType w:val="hybridMultilevel"/>
    <w:tmpl w:val="348E795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3" w15:restartNumberingAfterBreak="0">
    <w:nsid w:val="657F109E"/>
    <w:multiLevelType w:val="hybridMultilevel"/>
    <w:tmpl w:val="5358F1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4" w15:restartNumberingAfterBreak="0">
    <w:nsid w:val="65E01B0C"/>
    <w:multiLevelType w:val="multilevel"/>
    <w:tmpl w:val="B5AAD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668010AF"/>
    <w:multiLevelType w:val="multilevel"/>
    <w:tmpl w:val="3216E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6" w15:restartNumberingAfterBreak="0">
    <w:nsid w:val="67160D97"/>
    <w:multiLevelType w:val="hybridMultilevel"/>
    <w:tmpl w:val="134E18C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7" w15:restartNumberingAfterBreak="0">
    <w:nsid w:val="671A2281"/>
    <w:multiLevelType w:val="multilevel"/>
    <w:tmpl w:val="F21A8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692E4A8F"/>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9" w15:restartNumberingAfterBreak="0">
    <w:nsid w:val="6A1A339B"/>
    <w:multiLevelType w:val="multilevel"/>
    <w:tmpl w:val="F62CB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0" w15:restartNumberingAfterBreak="0">
    <w:nsid w:val="6A921EEF"/>
    <w:multiLevelType w:val="multilevel"/>
    <w:tmpl w:val="C90A2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6BF858ED"/>
    <w:multiLevelType w:val="multilevel"/>
    <w:tmpl w:val="9648D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6CC47472"/>
    <w:multiLevelType w:val="multilevel"/>
    <w:tmpl w:val="1488E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6D2578FE"/>
    <w:multiLevelType w:val="multilevel"/>
    <w:tmpl w:val="02FAA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DCC7D7A"/>
    <w:multiLevelType w:val="multilevel"/>
    <w:tmpl w:val="08E47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6F5C7AC8"/>
    <w:multiLevelType w:val="multilevel"/>
    <w:tmpl w:val="ADAC1B00"/>
    <w:lvl w:ilvl="0">
      <w:start w:val="1"/>
      <w:numFmt w:val="decimal"/>
      <w:pStyle w:val="Heading1"/>
      <w:suff w:val="space"/>
      <w:lvlText w:val="%1."/>
      <w:lvlJc w:val="left"/>
      <w:pPr>
        <w:ind w:left="851" w:hanging="851"/>
      </w:pPr>
      <w:rPr>
        <w:rFonts w:hint="default"/>
      </w:rPr>
    </w:lvl>
    <w:lvl w:ilvl="1">
      <w:start w:val="1"/>
      <w:numFmt w:val="decimal"/>
      <w:pStyle w:val="Heading2"/>
      <w:isLgl/>
      <w:lvlText w:val="%1.%2"/>
      <w:lvlJc w:val="left"/>
      <w:pPr>
        <w:ind w:left="1134" w:hanging="1134"/>
      </w:pPr>
      <w:rPr>
        <w:rFonts w:hint="default"/>
      </w:rPr>
    </w:lvl>
    <w:lvl w:ilvl="2">
      <w:start w:val="1"/>
      <w:numFmt w:val="decimal"/>
      <w:pStyle w:val="Heading3"/>
      <w:isLgl/>
      <w:lvlText w:val="%1.%2.%3"/>
      <w:lvlJc w:val="left"/>
      <w:pPr>
        <w:ind w:left="1134" w:hanging="1134"/>
      </w:pPr>
      <w:rPr>
        <w:rFonts w:ascii="Calibri Light" w:hAnsi="Calibri Light" w:cs="Calibri Light" w:hint="default"/>
      </w:rPr>
    </w:lvl>
    <w:lvl w:ilvl="3">
      <w:start w:val="1"/>
      <w:numFmt w:val="decimal"/>
      <w:pStyle w:val="Heading4"/>
      <w:isLgl/>
      <w:lvlText w:val="%1.%2.%3.%4"/>
      <w:lvlJc w:val="left"/>
      <w:pPr>
        <w:ind w:left="1134" w:hanging="1134"/>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6" w15:restartNumberingAfterBreak="0">
    <w:nsid w:val="6F671D8A"/>
    <w:multiLevelType w:val="multilevel"/>
    <w:tmpl w:val="ECCCF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6F8B76C8"/>
    <w:multiLevelType w:val="multilevel"/>
    <w:tmpl w:val="34D06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0A54324"/>
    <w:multiLevelType w:val="multilevel"/>
    <w:tmpl w:val="F81CF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9" w15:restartNumberingAfterBreak="0">
    <w:nsid w:val="70D870E6"/>
    <w:multiLevelType w:val="hybridMultilevel"/>
    <w:tmpl w:val="CEA640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0" w15:restartNumberingAfterBreak="0">
    <w:nsid w:val="73461D2A"/>
    <w:multiLevelType w:val="multilevel"/>
    <w:tmpl w:val="0284C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40A702D"/>
    <w:multiLevelType w:val="multilevel"/>
    <w:tmpl w:val="650E4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765D0E62"/>
    <w:multiLevelType w:val="multilevel"/>
    <w:tmpl w:val="D6ECC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7672379B"/>
    <w:multiLevelType w:val="hybridMultilevel"/>
    <w:tmpl w:val="3A30BA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4" w15:restartNumberingAfterBreak="0">
    <w:nsid w:val="76752FE8"/>
    <w:multiLevelType w:val="multilevel"/>
    <w:tmpl w:val="4D60B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78465DC"/>
    <w:multiLevelType w:val="multilevel"/>
    <w:tmpl w:val="0F407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77AE1156"/>
    <w:multiLevelType w:val="multilevel"/>
    <w:tmpl w:val="AA4A6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78BC1EC0"/>
    <w:multiLevelType w:val="hybridMultilevel"/>
    <w:tmpl w:val="C99026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8" w15:restartNumberingAfterBreak="0">
    <w:nsid w:val="78C3178A"/>
    <w:multiLevelType w:val="multilevel"/>
    <w:tmpl w:val="92460E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78DE2D43"/>
    <w:multiLevelType w:val="multilevel"/>
    <w:tmpl w:val="4AFC2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798C3FBC"/>
    <w:multiLevelType w:val="multilevel"/>
    <w:tmpl w:val="9C2CC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7C2579D0"/>
    <w:multiLevelType w:val="hybridMultilevel"/>
    <w:tmpl w:val="10DAC89C"/>
    <w:lvl w:ilvl="0" w:tplc="B8D69A1E">
      <w:numFmt w:val="bullet"/>
      <w:lvlText w:val="•"/>
      <w:lvlJc w:val="left"/>
      <w:pPr>
        <w:ind w:left="1080" w:hanging="720"/>
      </w:pPr>
      <w:rPr>
        <w:rFonts w:ascii="Calibri Light" w:eastAsiaTheme="minorHAnsi" w:hAnsi="Calibri Light" w:cs="Calibri Light"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2" w15:restartNumberingAfterBreak="0">
    <w:nsid w:val="7C267F11"/>
    <w:multiLevelType w:val="hybridMultilevel"/>
    <w:tmpl w:val="40849DAE"/>
    <w:lvl w:ilvl="0" w:tplc="EA64B91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3" w15:restartNumberingAfterBreak="0">
    <w:nsid w:val="7ED46B2A"/>
    <w:multiLevelType w:val="multilevel"/>
    <w:tmpl w:val="161E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8471960">
    <w:abstractNumId w:val="172"/>
  </w:num>
  <w:num w:numId="2" w16cid:durableId="969557870">
    <w:abstractNumId w:val="41"/>
  </w:num>
  <w:num w:numId="3" w16cid:durableId="624309606">
    <w:abstractNumId w:val="57"/>
  </w:num>
  <w:num w:numId="4" w16cid:durableId="489562986">
    <w:abstractNumId w:val="85"/>
  </w:num>
  <w:num w:numId="5" w16cid:durableId="1936356527">
    <w:abstractNumId w:val="24"/>
  </w:num>
  <w:num w:numId="6" w16cid:durableId="1328704414">
    <w:abstractNumId w:val="163"/>
  </w:num>
  <w:num w:numId="7" w16cid:durableId="240259220">
    <w:abstractNumId w:val="137"/>
  </w:num>
  <w:num w:numId="8" w16cid:durableId="277614808">
    <w:abstractNumId w:val="92"/>
    <w:lvlOverride w:ilvl="0">
      <w:startOverride w:val="1"/>
    </w:lvlOverride>
  </w:num>
  <w:num w:numId="9" w16cid:durableId="1018654421">
    <w:abstractNumId w:val="92"/>
    <w:lvlOverride w:ilvl="0"/>
    <w:lvlOverride w:ilvl="1">
      <w:startOverride w:val="1"/>
    </w:lvlOverride>
  </w:num>
  <w:num w:numId="10" w16cid:durableId="1410810974">
    <w:abstractNumId w:val="92"/>
    <w:lvlOverride w:ilvl="0"/>
    <w:lvlOverride w:ilvl="1"/>
    <w:lvlOverride w:ilvl="2">
      <w:startOverride w:val="1"/>
    </w:lvlOverride>
  </w:num>
  <w:num w:numId="11" w16cid:durableId="159081601">
    <w:abstractNumId w:val="92"/>
    <w:lvlOverride w:ilvl="0"/>
    <w:lvlOverride w:ilvl="1"/>
    <w:lvlOverride w:ilvl="2">
      <w:startOverride w:val="2"/>
    </w:lvlOverride>
  </w:num>
  <w:num w:numId="12" w16cid:durableId="782923538">
    <w:abstractNumId w:val="92"/>
    <w:lvlOverride w:ilvl="0"/>
    <w:lvlOverride w:ilvl="1">
      <w:startOverride w:val="2"/>
    </w:lvlOverride>
  </w:num>
  <w:num w:numId="13" w16cid:durableId="1017124351">
    <w:abstractNumId w:val="92"/>
    <w:lvlOverride w:ilvl="0"/>
    <w:lvlOverride w:ilvl="1"/>
    <w:lvlOverride w:ilvl="2">
      <w:startOverride w:val="1"/>
    </w:lvlOverride>
  </w:num>
  <w:num w:numId="14" w16cid:durableId="12070616">
    <w:abstractNumId w:val="92"/>
    <w:lvlOverride w:ilvl="0"/>
    <w:lvlOverride w:ilvl="1"/>
    <w:lvlOverride w:ilvl="2">
      <w:startOverride w:val="2"/>
    </w:lvlOverride>
  </w:num>
  <w:num w:numId="15" w16cid:durableId="568615438">
    <w:abstractNumId w:val="92"/>
    <w:lvlOverride w:ilvl="0"/>
    <w:lvlOverride w:ilvl="1">
      <w:startOverride w:val="3"/>
    </w:lvlOverride>
  </w:num>
  <w:num w:numId="16" w16cid:durableId="520900017">
    <w:abstractNumId w:val="92"/>
    <w:lvlOverride w:ilvl="0"/>
    <w:lvlOverride w:ilvl="1"/>
    <w:lvlOverride w:ilvl="2">
      <w:startOverride w:val="1"/>
    </w:lvlOverride>
  </w:num>
  <w:num w:numId="17" w16cid:durableId="1852598243">
    <w:abstractNumId w:val="92"/>
    <w:lvlOverride w:ilvl="0"/>
    <w:lvlOverride w:ilvl="1"/>
    <w:lvlOverride w:ilvl="2">
      <w:startOverride w:val="2"/>
    </w:lvlOverride>
  </w:num>
  <w:num w:numId="18" w16cid:durableId="1397319963">
    <w:abstractNumId w:val="92"/>
    <w:lvlOverride w:ilvl="0">
      <w:startOverride w:val="2"/>
    </w:lvlOverride>
  </w:num>
  <w:num w:numId="19" w16cid:durableId="1057168363">
    <w:abstractNumId w:val="92"/>
    <w:lvlOverride w:ilvl="0"/>
    <w:lvlOverride w:ilvl="1">
      <w:startOverride w:val="1"/>
    </w:lvlOverride>
  </w:num>
  <w:num w:numId="20" w16cid:durableId="2093698865">
    <w:abstractNumId w:val="92"/>
    <w:lvlOverride w:ilvl="0"/>
    <w:lvlOverride w:ilvl="1"/>
    <w:lvlOverride w:ilvl="2">
      <w:startOverride w:val="1"/>
    </w:lvlOverride>
  </w:num>
  <w:num w:numId="21" w16cid:durableId="1198395305">
    <w:abstractNumId w:val="92"/>
    <w:lvlOverride w:ilvl="0"/>
    <w:lvlOverride w:ilvl="1"/>
    <w:lvlOverride w:ilvl="2">
      <w:startOverride w:val="2"/>
    </w:lvlOverride>
  </w:num>
  <w:num w:numId="22" w16cid:durableId="707268213">
    <w:abstractNumId w:val="92"/>
    <w:lvlOverride w:ilvl="0"/>
    <w:lvlOverride w:ilvl="1">
      <w:startOverride w:val="2"/>
    </w:lvlOverride>
  </w:num>
  <w:num w:numId="23" w16cid:durableId="570120072">
    <w:abstractNumId w:val="92"/>
    <w:lvlOverride w:ilvl="0"/>
    <w:lvlOverride w:ilvl="1"/>
    <w:lvlOverride w:ilvl="2">
      <w:startOverride w:val="1"/>
    </w:lvlOverride>
  </w:num>
  <w:num w:numId="24" w16cid:durableId="13924529">
    <w:abstractNumId w:val="92"/>
    <w:lvlOverride w:ilvl="0"/>
    <w:lvlOverride w:ilvl="1"/>
    <w:lvlOverride w:ilvl="2">
      <w:startOverride w:val="2"/>
    </w:lvlOverride>
  </w:num>
  <w:num w:numId="25" w16cid:durableId="811827080">
    <w:abstractNumId w:val="92"/>
    <w:lvlOverride w:ilvl="0"/>
    <w:lvlOverride w:ilvl="1"/>
    <w:lvlOverride w:ilvl="2">
      <w:startOverride w:val="3"/>
    </w:lvlOverride>
  </w:num>
  <w:num w:numId="26" w16cid:durableId="1646860376">
    <w:abstractNumId w:val="92"/>
    <w:lvlOverride w:ilvl="0"/>
    <w:lvlOverride w:ilvl="1"/>
    <w:lvlOverride w:ilvl="2">
      <w:startOverride w:val="4"/>
    </w:lvlOverride>
  </w:num>
  <w:num w:numId="27" w16cid:durableId="721291655">
    <w:abstractNumId w:val="89"/>
  </w:num>
  <w:num w:numId="28" w16cid:durableId="588082052">
    <w:abstractNumId w:val="140"/>
  </w:num>
  <w:num w:numId="29" w16cid:durableId="982584946">
    <w:abstractNumId w:val="148"/>
  </w:num>
  <w:num w:numId="30" w16cid:durableId="203180976">
    <w:abstractNumId w:val="155"/>
  </w:num>
  <w:num w:numId="31" w16cid:durableId="2105102069">
    <w:abstractNumId w:val="19"/>
    <w:lvlOverride w:ilvl="0">
      <w:startOverride w:val="1"/>
    </w:lvlOverride>
  </w:num>
  <w:num w:numId="32" w16cid:durableId="1840192368">
    <w:abstractNumId w:val="19"/>
    <w:lvlOverride w:ilvl="0">
      <w:startOverride w:val="2"/>
    </w:lvlOverride>
  </w:num>
  <w:num w:numId="33" w16cid:durableId="1168792819">
    <w:abstractNumId w:val="19"/>
    <w:lvlOverride w:ilvl="0">
      <w:startOverride w:val="3"/>
    </w:lvlOverride>
  </w:num>
  <w:num w:numId="34" w16cid:durableId="1292321261">
    <w:abstractNumId w:val="19"/>
    <w:lvlOverride w:ilvl="0">
      <w:startOverride w:val="4"/>
    </w:lvlOverride>
  </w:num>
  <w:num w:numId="35" w16cid:durableId="1598708460">
    <w:abstractNumId w:val="11"/>
    <w:lvlOverride w:ilvl="0">
      <w:startOverride w:val="1"/>
    </w:lvlOverride>
  </w:num>
  <w:num w:numId="36" w16cid:durableId="1652441979">
    <w:abstractNumId w:val="11"/>
    <w:lvlOverride w:ilvl="0">
      <w:startOverride w:val="2"/>
    </w:lvlOverride>
  </w:num>
  <w:num w:numId="37" w16cid:durableId="75396057">
    <w:abstractNumId w:val="11"/>
    <w:lvlOverride w:ilvl="0">
      <w:startOverride w:val="3"/>
    </w:lvlOverride>
  </w:num>
  <w:num w:numId="38" w16cid:durableId="481629149">
    <w:abstractNumId w:val="11"/>
    <w:lvlOverride w:ilvl="0">
      <w:startOverride w:val="4"/>
    </w:lvlOverride>
  </w:num>
  <w:num w:numId="39" w16cid:durableId="795106883">
    <w:abstractNumId w:val="167"/>
  </w:num>
  <w:num w:numId="40" w16cid:durableId="326325739">
    <w:abstractNumId w:val="70"/>
    <w:lvlOverride w:ilvl="0">
      <w:startOverride w:val="1"/>
    </w:lvlOverride>
  </w:num>
  <w:num w:numId="41" w16cid:durableId="740762284">
    <w:abstractNumId w:val="70"/>
    <w:lvlOverride w:ilvl="0">
      <w:startOverride w:val="2"/>
    </w:lvlOverride>
  </w:num>
  <w:num w:numId="42" w16cid:durableId="1677728034">
    <w:abstractNumId w:val="70"/>
    <w:lvlOverride w:ilvl="0">
      <w:startOverride w:val="3"/>
    </w:lvlOverride>
  </w:num>
  <w:num w:numId="43" w16cid:durableId="760415360">
    <w:abstractNumId w:val="49"/>
    <w:lvlOverride w:ilvl="0">
      <w:startOverride w:val="1"/>
    </w:lvlOverride>
  </w:num>
  <w:num w:numId="44" w16cid:durableId="230583856">
    <w:abstractNumId w:val="49"/>
    <w:lvlOverride w:ilvl="0">
      <w:startOverride w:val="2"/>
    </w:lvlOverride>
  </w:num>
  <w:num w:numId="45" w16cid:durableId="299501167">
    <w:abstractNumId w:val="149"/>
    <w:lvlOverride w:ilvl="0">
      <w:startOverride w:val="1"/>
    </w:lvlOverride>
  </w:num>
  <w:num w:numId="46" w16cid:durableId="96491055">
    <w:abstractNumId w:val="149"/>
    <w:lvlOverride w:ilvl="0">
      <w:startOverride w:val="2"/>
    </w:lvlOverride>
  </w:num>
  <w:num w:numId="47" w16cid:durableId="1306739838">
    <w:abstractNumId w:val="120"/>
    <w:lvlOverride w:ilvl="0">
      <w:startOverride w:val="1"/>
    </w:lvlOverride>
  </w:num>
  <w:num w:numId="48" w16cid:durableId="1059135627">
    <w:abstractNumId w:val="120"/>
    <w:lvlOverride w:ilvl="0">
      <w:startOverride w:val="2"/>
    </w:lvlOverride>
  </w:num>
  <w:num w:numId="49" w16cid:durableId="1748115675">
    <w:abstractNumId w:val="72"/>
  </w:num>
  <w:num w:numId="50" w16cid:durableId="1982955409">
    <w:abstractNumId w:val="23"/>
    <w:lvlOverride w:ilvl="0">
      <w:startOverride w:val="1"/>
    </w:lvlOverride>
  </w:num>
  <w:num w:numId="51" w16cid:durableId="1494759664">
    <w:abstractNumId w:val="23"/>
    <w:lvlOverride w:ilvl="0">
      <w:startOverride w:val="2"/>
    </w:lvlOverride>
  </w:num>
  <w:num w:numId="52" w16cid:durableId="109707641">
    <w:abstractNumId w:val="23"/>
    <w:lvlOverride w:ilvl="0">
      <w:startOverride w:val="3"/>
    </w:lvlOverride>
  </w:num>
  <w:num w:numId="53" w16cid:durableId="865678684">
    <w:abstractNumId w:val="23"/>
    <w:lvlOverride w:ilvl="0">
      <w:startOverride w:val="4"/>
    </w:lvlOverride>
  </w:num>
  <w:num w:numId="54" w16cid:durableId="259726793">
    <w:abstractNumId w:val="23"/>
    <w:lvlOverride w:ilvl="0">
      <w:startOverride w:val="5"/>
    </w:lvlOverride>
  </w:num>
  <w:num w:numId="55" w16cid:durableId="1166749633">
    <w:abstractNumId w:val="23"/>
    <w:lvlOverride w:ilvl="0">
      <w:startOverride w:val="6"/>
    </w:lvlOverride>
  </w:num>
  <w:num w:numId="56" w16cid:durableId="1731420216">
    <w:abstractNumId w:val="23"/>
    <w:lvlOverride w:ilvl="0">
      <w:startOverride w:val="7"/>
    </w:lvlOverride>
  </w:num>
  <w:num w:numId="57" w16cid:durableId="1142498643">
    <w:abstractNumId w:val="23"/>
    <w:lvlOverride w:ilvl="0">
      <w:startOverride w:val="8"/>
    </w:lvlOverride>
  </w:num>
  <w:num w:numId="58" w16cid:durableId="2010324439">
    <w:abstractNumId w:val="23"/>
    <w:lvlOverride w:ilvl="0">
      <w:startOverride w:val="9"/>
    </w:lvlOverride>
  </w:num>
  <w:num w:numId="59" w16cid:durableId="1431779317">
    <w:abstractNumId w:val="159"/>
  </w:num>
  <w:num w:numId="60" w16cid:durableId="1372418705">
    <w:abstractNumId w:val="162"/>
  </w:num>
  <w:num w:numId="61" w16cid:durableId="1059669226">
    <w:abstractNumId w:val="7"/>
  </w:num>
  <w:num w:numId="62" w16cid:durableId="3634785">
    <w:abstractNumId w:val="166"/>
  </w:num>
  <w:num w:numId="63" w16cid:durableId="16349202">
    <w:abstractNumId w:val="81"/>
  </w:num>
  <w:num w:numId="64" w16cid:durableId="2097824459">
    <w:abstractNumId w:val="48"/>
  </w:num>
  <w:num w:numId="65" w16cid:durableId="283466849">
    <w:abstractNumId w:val="75"/>
  </w:num>
  <w:num w:numId="66" w16cid:durableId="1676768196">
    <w:abstractNumId w:val="87"/>
  </w:num>
  <w:num w:numId="67" w16cid:durableId="1674607568">
    <w:abstractNumId w:val="14"/>
  </w:num>
  <w:num w:numId="68" w16cid:durableId="897782721">
    <w:abstractNumId w:val="95"/>
  </w:num>
  <w:num w:numId="69" w16cid:durableId="30544135">
    <w:abstractNumId w:val="40"/>
  </w:num>
  <w:num w:numId="70" w16cid:durableId="312175475">
    <w:abstractNumId w:val="150"/>
    <w:lvlOverride w:ilvl="0">
      <w:startOverride w:val="1"/>
    </w:lvlOverride>
  </w:num>
  <w:num w:numId="71" w16cid:durableId="550265316">
    <w:abstractNumId w:val="150"/>
    <w:lvlOverride w:ilvl="0">
      <w:startOverride w:val="2"/>
    </w:lvlOverride>
  </w:num>
  <w:num w:numId="72" w16cid:durableId="927732241">
    <w:abstractNumId w:val="150"/>
    <w:lvlOverride w:ilvl="0">
      <w:startOverride w:val="3"/>
    </w:lvlOverride>
  </w:num>
  <w:num w:numId="73" w16cid:durableId="2005933822">
    <w:abstractNumId w:val="150"/>
    <w:lvlOverride w:ilvl="0">
      <w:startOverride w:val="4"/>
    </w:lvlOverride>
  </w:num>
  <w:num w:numId="74" w16cid:durableId="9574612">
    <w:abstractNumId w:val="150"/>
    <w:lvlOverride w:ilvl="0">
      <w:startOverride w:val="5"/>
    </w:lvlOverride>
  </w:num>
  <w:num w:numId="75" w16cid:durableId="769662488">
    <w:abstractNumId w:val="150"/>
    <w:lvlOverride w:ilvl="0">
      <w:startOverride w:val="6"/>
    </w:lvlOverride>
  </w:num>
  <w:num w:numId="76" w16cid:durableId="1506894306">
    <w:abstractNumId w:val="150"/>
    <w:lvlOverride w:ilvl="0">
      <w:startOverride w:val="7"/>
    </w:lvlOverride>
  </w:num>
  <w:num w:numId="77" w16cid:durableId="771319635">
    <w:abstractNumId w:val="108"/>
  </w:num>
  <w:num w:numId="78" w16cid:durableId="707416289">
    <w:abstractNumId w:val="21"/>
  </w:num>
  <w:num w:numId="79" w16cid:durableId="1401053137">
    <w:abstractNumId w:val="69"/>
    <w:lvlOverride w:ilvl="0">
      <w:startOverride w:val="1"/>
    </w:lvlOverride>
  </w:num>
  <w:num w:numId="80" w16cid:durableId="1365252972">
    <w:abstractNumId w:val="69"/>
    <w:lvlOverride w:ilvl="0">
      <w:startOverride w:val="2"/>
    </w:lvlOverride>
  </w:num>
  <w:num w:numId="81" w16cid:durableId="1426993093">
    <w:abstractNumId w:val="69"/>
    <w:lvlOverride w:ilvl="0">
      <w:startOverride w:val="3"/>
    </w:lvlOverride>
  </w:num>
  <w:num w:numId="82" w16cid:durableId="1737508579">
    <w:abstractNumId w:val="105"/>
    <w:lvlOverride w:ilvl="0">
      <w:startOverride w:val="1"/>
    </w:lvlOverride>
  </w:num>
  <w:num w:numId="83" w16cid:durableId="170721632">
    <w:abstractNumId w:val="105"/>
    <w:lvlOverride w:ilvl="0">
      <w:startOverride w:val="2"/>
    </w:lvlOverride>
  </w:num>
  <w:num w:numId="84" w16cid:durableId="1510364609">
    <w:abstractNumId w:val="58"/>
    <w:lvlOverride w:ilvl="0">
      <w:startOverride w:val="1"/>
    </w:lvlOverride>
  </w:num>
  <w:num w:numId="85" w16cid:durableId="1321619371">
    <w:abstractNumId w:val="58"/>
    <w:lvlOverride w:ilvl="0">
      <w:startOverride w:val="2"/>
    </w:lvlOverride>
  </w:num>
  <w:num w:numId="86" w16cid:durableId="221868914">
    <w:abstractNumId w:val="158"/>
    <w:lvlOverride w:ilvl="0">
      <w:startOverride w:val="1"/>
    </w:lvlOverride>
  </w:num>
  <w:num w:numId="87" w16cid:durableId="793138120">
    <w:abstractNumId w:val="158"/>
    <w:lvlOverride w:ilvl="0">
      <w:startOverride w:val="2"/>
    </w:lvlOverride>
  </w:num>
  <w:num w:numId="88" w16cid:durableId="1946422424">
    <w:abstractNumId w:val="143"/>
  </w:num>
  <w:num w:numId="89" w16cid:durableId="2130589635">
    <w:abstractNumId w:val="141"/>
  </w:num>
  <w:num w:numId="90" w16cid:durableId="1553030758">
    <w:abstractNumId w:val="152"/>
  </w:num>
  <w:num w:numId="91" w16cid:durableId="1410301320">
    <w:abstractNumId w:val="94"/>
  </w:num>
  <w:num w:numId="92" w16cid:durableId="163975028">
    <w:abstractNumId w:val="65"/>
  </w:num>
  <w:num w:numId="93" w16cid:durableId="1146628547">
    <w:abstractNumId w:val="165"/>
  </w:num>
  <w:num w:numId="94" w16cid:durableId="1342049121">
    <w:abstractNumId w:val="110"/>
  </w:num>
  <w:num w:numId="95" w16cid:durableId="1467115760">
    <w:abstractNumId w:val="12"/>
  </w:num>
  <w:num w:numId="96" w16cid:durableId="203913322">
    <w:abstractNumId w:val="132"/>
  </w:num>
  <w:num w:numId="97" w16cid:durableId="572473056">
    <w:abstractNumId w:val="146"/>
  </w:num>
  <w:num w:numId="98" w16cid:durableId="467361779">
    <w:abstractNumId w:val="62"/>
  </w:num>
  <w:num w:numId="99" w16cid:durableId="1730618107">
    <w:abstractNumId w:val="5"/>
  </w:num>
  <w:num w:numId="100" w16cid:durableId="1497763876">
    <w:abstractNumId w:val="136"/>
  </w:num>
  <w:num w:numId="101" w16cid:durableId="176428989">
    <w:abstractNumId w:val="51"/>
  </w:num>
  <w:num w:numId="102" w16cid:durableId="1848597082">
    <w:abstractNumId w:val="169"/>
  </w:num>
  <w:num w:numId="103" w16cid:durableId="1635257936">
    <w:abstractNumId w:val="53"/>
  </w:num>
  <w:num w:numId="104" w16cid:durableId="1698852911">
    <w:abstractNumId w:val="17"/>
  </w:num>
  <w:num w:numId="105" w16cid:durableId="424350008">
    <w:abstractNumId w:val="168"/>
  </w:num>
  <w:num w:numId="106" w16cid:durableId="1103768085">
    <w:abstractNumId w:val="28"/>
  </w:num>
  <w:num w:numId="107" w16cid:durableId="1906329702">
    <w:abstractNumId w:val="38"/>
  </w:num>
  <w:num w:numId="108" w16cid:durableId="769860034">
    <w:abstractNumId w:val="97"/>
  </w:num>
  <w:num w:numId="109" w16cid:durableId="1124732426">
    <w:abstractNumId w:val="90"/>
  </w:num>
  <w:num w:numId="110" w16cid:durableId="791217988">
    <w:abstractNumId w:val="86"/>
  </w:num>
  <w:num w:numId="111" w16cid:durableId="822358522">
    <w:abstractNumId w:val="153"/>
  </w:num>
  <w:num w:numId="112" w16cid:durableId="267541735">
    <w:abstractNumId w:val="119"/>
  </w:num>
  <w:num w:numId="113" w16cid:durableId="1687755678">
    <w:abstractNumId w:val="134"/>
  </w:num>
  <w:num w:numId="114" w16cid:durableId="1567837107">
    <w:abstractNumId w:val="98"/>
  </w:num>
  <w:num w:numId="115" w16cid:durableId="1152328641">
    <w:abstractNumId w:val="64"/>
  </w:num>
  <w:num w:numId="116" w16cid:durableId="1366980985">
    <w:abstractNumId w:val="123"/>
  </w:num>
  <w:num w:numId="117" w16cid:durableId="1121918521">
    <w:abstractNumId w:val="144"/>
  </w:num>
  <w:num w:numId="118" w16cid:durableId="2018191784">
    <w:abstractNumId w:val="54"/>
  </w:num>
  <w:num w:numId="119" w16cid:durableId="1989703361">
    <w:abstractNumId w:val="118"/>
  </w:num>
  <w:num w:numId="120" w16cid:durableId="263268810">
    <w:abstractNumId w:val="59"/>
  </w:num>
  <w:num w:numId="121" w16cid:durableId="744884944">
    <w:abstractNumId w:val="133"/>
  </w:num>
  <w:num w:numId="122" w16cid:durableId="646980230">
    <w:abstractNumId w:val="22"/>
  </w:num>
  <w:num w:numId="123" w16cid:durableId="255670541">
    <w:abstractNumId w:val="43"/>
  </w:num>
  <w:num w:numId="124" w16cid:durableId="1807549714">
    <w:abstractNumId w:val="116"/>
  </w:num>
  <w:num w:numId="125" w16cid:durableId="1812406444">
    <w:abstractNumId w:val="83"/>
  </w:num>
  <w:num w:numId="126" w16cid:durableId="273751571">
    <w:abstractNumId w:val="29"/>
  </w:num>
  <w:num w:numId="127" w16cid:durableId="885339664">
    <w:abstractNumId w:val="26"/>
  </w:num>
  <w:num w:numId="128" w16cid:durableId="437216051">
    <w:abstractNumId w:val="112"/>
  </w:num>
  <w:num w:numId="129" w16cid:durableId="472602173">
    <w:abstractNumId w:val="139"/>
  </w:num>
  <w:num w:numId="130" w16cid:durableId="1702128675">
    <w:abstractNumId w:val="93"/>
  </w:num>
  <w:num w:numId="131" w16cid:durableId="292444050">
    <w:abstractNumId w:val="106"/>
  </w:num>
  <w:num w:numId="132" w16cid:durableId="1417167678">
    <w:abstractNumId w:val="100"/>
  </w:num>
  <w:num w:numId="133" w16cid:durableId="1337345709">
    <w:abstractNumId w:val="60"/>
  </w:num>
  <w:num w:numId="134" w16cid:durableId="1289093908">
    <w:abstractNumId w:val="20"/>
  </w:num>
  <w:num w:numId="135" w16cid:durableId="1921329394">
    <w:abstractNumId w:val="84"/>
  </w:num>
  <w:num w:numId="136" w16cid:durableId="103234430">
    <w:abstractNumId w:val="56"/>
    <w:lvlOverride w:ilvl="0">
      <w:startOverride w:val="1"/>
    </w:lvlOverride>
  </w:num>
  <w:num w:numId="137" w16cid:durableId="40061303">
    <w:abstractNumId w:val="56"/>
    <w:lvlOverride w:ilvl="0">
      <w:startOverride w:val="2"/>
    </w:lvlOverride>
  </w:num>
  <w:num w:numId="138" w16cid:durableId="1672485112">
    <w:abstractNumId w:val="73"/>
  </w:num>
  <w:num w:numId="139" w16cid:durableId="1105926247">
    <w:abstractNumId w:val="121"/>
  </w:num>
  <w:num w:numId="140" w16cid:durableId="1343124951">
    <w:abstractNumId w:val="8"/>
    <w:lvlOverride w:ilvl="0">
      <w:startOverride w:val="1"/>
    </w:lvlOverride>
  </w:num>
  <w:num w:numId="141" w16cid:durableId="1187137964">
    <w:abstractNumId w:val="8"/>
    <w:lvlOverride w:ilvl="0">
      <w:startOverride w:val="2"/>
    </w:lvlOverride>
  </w:num>
  <w:num w:numId="142" w16cid:durableId="2133132238">
    <w:abstractNumId w:val="8"/>
    <w:lvlOverride w:ilvl="0">
      <w:startOverride w:val="3"/>
    </w:lvlOverride>
  </w:num>
  <w:num w:numId="143" w16cid:durableId="609820687">
    <w:abstractNumId w:val="80"/>
    <w:lvlOverride w:ilvl="0">
      <w:startOverride w:val="1"/>
    </w:lvlOverride>
  </w:num>
  <w:num w:numId="144" w16cid:durableId="962926852">
    <w:abstractNumId w:val="80"/>
    <w:lvlOverride w:ilvl="0">
      <w:startOverride w:val="2"/>
    </w:lvlOverride>
  </w:num>
  <w:num w:numId="145" w16cid:durableId="1856308380">
    <w:abstractNumId w:val="80"/>
    <w:lvlOverride w:ilvl="0">
      <w:startOverride w:val="3"/>
    </w:lvlOverride>
  </w:num>
  <w:num w:numId="146" w16cid:durableId="1036855580">
    <w:abstractNumId w:val="103"/>
  </w:num>
  <w:num w:numId="147" w16cid:durableId="820120778">
    <w:abstractNumId w:val="111"/>
  </w:num>
  <w:num w:numId="148" w16cid:durableId="996345420">
    <w:abstractNumId w:val="117"/>
  </w:num>
  <w:num w:numId="149" w16cid:durableId="1736780132">
    <w:abstractNumId w:val="117"/>
    <w:lvlOverride w:ilvl="0">
      <w:startOverride w:val="2"/>
    </w:lvlOverride>
  </w:num>
  <w:num w:numId="150" w16cid:durableId="892037653">
    <w:abstractNumId w:val="117"/>
    <w:lvlOverride w:ilvl="0">
      <w:startOverride w:val="3"/>
    </w:lvlOverride>
  </w:num>
  <w:num w:numId="151" w16cid:durableId="640963285">
    <w:abstractNumId w:val="13"/>
    <w:lvlOverride w:ilvl="0">
      <w:startOverride w:val="1"/>
    </w:lvlOverride>
  </w:num>
  <w:num w:numId="152" w16cid:durableId="1311011135">
    <w:abstractNumId w:val="13"/>
    <w:lvlOverride w:ilvl="0">
      <w:startOverride w:val="2"/>
    </w:lvlOverride>
  </w:num>
  <w:num w:numId="153" w16cid:durableId="1047417318">
    <w:abstractNumId w:val="13"/>
    <w:lvlOverride w:ilvl="0">
      <w:startOverride w:val="3"/>
    </w:lvlOverride>
  </w:num>
  <w:num w:numId="154" w16cid:durableId="1463381076">
    <w:abstractNumId w:val="33"/>
  </w:num>
  <w:num w:numId="155" w16cid:durableId="869146245">
    <w:abstractNumId w:val="36"/>
  </w:num>
  <w:num w:numId="156" w16cid:durableId="1903563822">
    <w:abstractNumId w:val="171"/>
  </w:num>
  <w:num w:numId="157" w16cid:durableId="1594623798">
    <w:abstractNumId w:val="99"/>
  </w:num>
  <w:num w:numId="158" w16cid:durableId="169416029">
    <w:abstractNumId w:val="79"/>
  </w:num>
  <w:num w:numId="159" w16cid:durableId="844201762">
    <w:abstractNumId w:val="46"/>
    <w:lvlOverride w:ilvl="0">
      <w:startOverride w:val="1"/>
    </w:lvlOverride>
  </w:num>
  <w:num w:numId="160" w16cid:durableId="1310597072">
    <w:abstractNumId w:val="46"/>
    <w:lvlOverride w:ilvl="0">
      <w:startOverride w:val="2"/>
    </w:lvlOverride>
  </w:num>
  <w:num w:numId="161" w16cid:durableId="1094866197">
    <w:abstractNumId w:val="52"/>
    <w:lvlOverride w:ilvl="0">
      <w:startOverride w:val="1"/>
    </w:lvlOverride>
  </w:num>
  <w:num w:numId="162" w16cid:durableId="946616495">
    <w:abstractNumId w:val="52"/>
    <w:lvlOverride w:ilvl="0">
      <w:startOverride w:val="2"/>
    </w:lvlOverride>
  </w:num>
  <w:num w:numId="163" w16cid:durableId="706837877">
    <w:abstractNumId w:val="52"/>
    <w:lvlOverride w:ilvl="0">
      <w:startOverride w:val="3"/>
    </w:lvlOverride>
  </w:num>
  <w:num w:numId="164" w16cid:durableId="675034221">
    <w:abstractNumId w:val="52"/>
    <w:lvlOverride w:ilvl="0">
      <w:startOverride w:val="4"/>
    </w:lvlOverride>
  </w:num>
  <w:num w:numId="165" w16cid:durableId="457651999">
    <w:abstractNumId w:val="113"/>
    <w:lvlOverride w:ilvl="0">
      <w:startOverride w:val="1"/>
    </w:lvlOverride>
  </w:num>
  <w:num w:numId="166" w16cid:durableId="1689142916">
    <w:abstractNumId w:val="113"/>
    <w:lvlOverride w:ilvl="0">
      <w:startOverride w:val="2"/>
    </w:lvlOverride>
  </w:num>
  <w:num w:numId="167" w16cid:durableId="390232146">
    <w:abstractNumId w:val="107"/>
    <w:lvlOverride w:ilvl="0">
      <w:startOverride w:val="1"/>
    </w:lvlOverride>
  </w:num>
  <w:num w:numId="168" w16cid:durableId="1894076223">
    <w:abstractNumId w:val="107"/>
    <w:lvlOverride w:ilvl="0">
      <w:startOverride w:val="2"/>
    </w:lvlOverride>
  </w:num>
  <w:num w:numId="169" w16cid:durableId="919485927">
    <w:abstractNumId w:val="107"/>
    <w:lvlOverride w:ilvl="0">
      <w:startOverride w:val="3"/>
    </w:lvlOverride>
  </w:num>
  <w:num w:numId="170" w16cid:durableId="2114587050">
    <w:abstractNumId w:val="107"/>
    <w:lvlOverride w:ilvl="0">
      <w:startOverride w:val="4"/>
    </w:lvlOverride>
  </w:num>
  <w:num w:numId="171" w16cid:durableId="429666712">
    <w:abstractNumId w:val="107"/>
    <w:lvlOverride w:ilvl="0">
      <w:startOverride w:val="5"/>
    </w:lvlOverride>
  </w:num>
  <w:num w:numId="172" w16cid:durableId="1247307323">
    <w:abstractNumId w:val="107"/>
    <w:lvlOverride w:ilvl="0">
      <w:startOverride w:val="6"/>
    </w:lvlOverride>
  </w:num>
  <w:num w:numId="173" w16cid:durableId="957679411">
    <w:abstractNumId w:val="63"/>
    <w:lvlOverride w:ilvl="0">
      <w:startOverride w:val="1"/>
    </w:lvlOverride>
  </w:num>
  <w:num w:numId="174" w16cid:durableId="1052731715">
    <w:abstractNumId w:val="63"/>
    <w:lvlOverride w:ilvl="0">
      <w:startOverride w:val="2"/>
    </w:lvlOverride>
  </w:num>
  <w:num w:numId="175" w16cid:durableId="1733581180">
    <w:abstractNumId w:val="63"/>
    <w:lvlOverride w:ilvl="0">
      <w:startOverride w:val="3"/>
    </w:lvlOverride>
  </w:num>
  <w:num w:numId="176" w16cid:durableId="1225947862">
    <w:abstractNumId w:val="63"/>
    <w:lvlOverride w:ilvl="0">
      <w:startOverride w:val="4"/>
    </w:lvlOverride>
  </w:num>
  <w:num w:numId="177" w16cid:durableId="398869950">
    <w:abstractNumId w:val="3"/>
    <w:lvlOverride w:ilvl="0">
      <w:startOverride w:val="1"/>
    </w:lvlOverride>
  </w:num>
  <w:num w:numId="178" w16cid:durableId="1989897252">
    <w:abstractNumId w:val="3"/>
    <w:lvlOverride w:ilvl="0">
      <w:startOverride w:val="2"/>
    </w:lvlOverride>
  </w:num>
  <w:num w:numId="179" w16cid:durableId="264074952">
    <w:abstractNumId w:val="104"/>
    <w:lvlOverride w:ilvl="0">
      <w:startOverride w:val="1"/>
    </w:lvlOverride>
  </w:num>
  <w:num w:numId="180" w16cid:durableId="580067401">
    <w:abstractNumId w:val="104"/>
    <w:lvlOverride w:ilvl="0">
      <w:startOverride w:val="2"/>
    </w:lvlOverride>
  </w:num>
  <w:num w:numId="181" w16cid:durableId="502624824">
    <w:abstractNumId w:val="74"/>
    <w:lvlOverride w:ilvl="0">
      <w:startOverride w:val="1"/>
    </w:lvlOverride>
  </w:num>
  <w:num w:numId="182" w16cid:durableId="41366661">
    <w:abstractNumId w:val="74"/>
    <w:lvlOverride w:ilvl="0">
      <w:startOverride w:val="2"/>
    </w:lvlOverride>
  </w:num>
  <w:num w:numId="183" w16cid:durableId="842088407">
    <w:abstractNumId w:val="74"/>
    <w:lvlOverride w:ilvl="0">
      <w:startOverride w:val="3"/>
    </w:lvlOverride>
  </w:num>
  <w:num w:numId="184" w16cid:durableId="1548105908">
    <w:abstractNumId w:val="145"/>
    <w:lvlOverride w:ilvl="0">
      <w:startOverride w:val="1"/>
    </w:lvlOverride>
  </w:num>
  <w:num w:numId="185" w16cid:durableId="879512186">
    <w:abstractNumId w:val="145"/>
    <w:lvlOverride w:ilvl="0">
      <w:startOverride w:val="2"/>
    </w:lvlOverride>
  </w:num>
  <w:num w:numId="186" w16cid:durableId="1819220650">
    <w:abstractNumId w:val="145"/>
    <w:lvlOverride w:ilvl="0">
      <w:startOverride w:val="3"/>
    </w:lvlOverride>
  </w:num>
  <w:num w:numId="187" w16cid:durableId="2100903673">
    <w:abstractNumId w:val="124"/>
    <w:lvlOverride w:ilvl="0">
      <w:startOverride w:val="1"/>
    </w:lvlOverride>
  </w:num>
  <w:num w:numId="188" w16cid:durableId="1035040740">
    <w:abstractNumId w:val="124"/>
    <w:lvlOverride w:ilvl="0">
      <w:startOverride w:val="2"/>
    </w:lvlOverride>
  </w:num>
  <w:num w:numId="189" w16cid:durableId="767114996">
    <w:abstractNumId w:val="124"/>
    <w:lvlOverride w:ilvl="0">
      <w:startOverride w:val="3"/>
    </w:lvlOverride>
  </w:num>
  <w:num w:numId="190" w16cid:durableId="669873109">
    <w:abstractNumId w:val="124"/>
    <w:lvlOverride w:ilvl="0">
      <w:startOverride w:val="4"/>
    </w:lvlOverride>
  </w:num>
  <w:num w:numId="191" w16cid:durableId="1225336470">
    <w:abstractNumId w:val="124"/>
    <w:lvlOverride w:ilvl="0">
      <w:startOverride w:val="5"/>
    </w:lvlOverride>
  </w:num>
  <w:num w:numId="192" w16cid:durableId="527838289">
    <w:abstractNumId w:val="42"/>
    <w:lvlOverride w:ilvl="0">
      <w:startOverride w:val="1"/>
    </w:lvlOverride>
  </w:num>
  <w:num w:numId="193" w16cid:durableId="1259220746">
    <w:abstractNumId w:val="42"/>
    <w:lvlOverride w:ilvl="0">
      <w:startOverride w:val="2"/>
    </w:lvlOverride>
  </w:num>
  <w:num w:numId="194" w16cid:durableId="898789101">
    <w:abstractNumId w:val="42"/>
    <w:lvlOverride w:ilvl="0">
      <w:startOverride w:val="3"/>
    </w:lvlOverride>
  </w:num>
  <w:num w:numId="195" w16cid:durableId="827983184">
    <w:abstractNumId w:val="42"/>
    <w:lvlOverride w:ilvl="0">
      <w:startOverride w:val="4"/>
    </w:lvlOverride>
  </w:num>
  <w:num w:numId="196" w16cid:durableId="1503619625">
    <w:abstractNumId w:val="101"/>
  </w:num>
  <w:num w:numId="197" w16cid:durableId="1304584735">
    <w:abstractNumId w:val="151"/>
  </w:num>
  <w:num w:numId="198" w16cid:durableId="479231576">
    <w:abstractNumId w:val="9"/>
  </w:num>
  <w:num w:numId="199" w16cid:durableId="694431243">
    <w:abstractNumId w:val="88"/>
  </w:num>
  <w:num w:numId="200" w16cid:durableId="1032656119">
    <w:abstractNumId w:val="16"/>
  </w:num>
  <w:num w:numId="201" w16cid:durableId="269968135">
    <w:abstractNumId w:val="157"/>
  </w:num>
  <w:num w:numId="202" w16cid:durableId="1720473456">
    <w:abstractNumId w:val="115"/>
  </w:num>
  <w:num w:numId="203" w16cid:durableId="410003634">
    <w:abstractNumId w:val="82"/>
  </w:num>
  <w:num w:numId="204" w16cid:durableId="227300743">
    <w:abstractNumId w:val="147"/>
  </w:num>
  <w:num w:numId="205" w16cid:durableId="1516188334">
    <w:abstractNumId w:val="135"/>
  </w:num>
  <w:num w:numId="206" w16cid:durableId="894321170">
    <w:abstractNumId w:val="154"/>
  </w:num>
  <w:num w:numId="207" w16cid:durableId="461731734">
    <w:abstractNumId w:val="35"/>
  </w:num>
  <w:num w:numId="208" w16cid:durableId="195043345">
    <w:abstractNumId w:val="156"/>
  </w:num>
  <w:num w:numId="209" w16cid:durableId="1620726195">
    <w:abstractNumId w:val="27"/>
  </w:num>
  <w:num w:numId="210" w16cid:durableId="2120947732">
    <w:abstractNumId w:val="122"/>
  </w:num>
  <w:num w:numId="211" w16cid:durableId="971327015">
    <w:abstractNumId w:val="71"/>
  </w:num>
  <w:num w:numId="212" w16cid:durableId="405417342">
    <w:abstractNumId w:val="32"/>
  </w:num>
  <w:num w:numId="213" w16cid:durableId="1334839557">
    <w:abstractNumId w:val="2"/>
  </w:num>
  <w:num w:numId="214" w16cid:durableId="1797602890">
    <w:abstractNumId w:val="61"/>
  </w:num>
  <w:num w:numId="215" w16cid:durableId="1210529141">
    <w:abstractNumId w:val="131"/>
  </w:num>
  <w:num w:numId="216" w16cid:durableId="1289123604">
    <w:abstractNumId w:val="45"/>
  </w:num>
  <w:num w:numId="217" w16cid:durableId="787816365">
    <w:abstractNumId w:val="31"/>
  </w:num>
  <w:num w:numId="218" w16cid:durableId="1544248070">
    <w:abstractNumId w:val="128"/>
  </w:num>
  <w:num w:numId="219" w16cid:durableId="803498132">
    <w:abstractNumId w:val="96"/>
  </w:num>
  <w:num w:numId="220" w16cid:durableId="1558056043">
    <w:abstractNumId w:val="77"/>
  </w:num>
  <w:num w:numId="221" w16cid:durableId="1497527641">
    <w:abstractNumId w:val="34"/>
  </w:num>
  <w:num w:numId="222" w16cid:durableId="1084760549">
    <w:abstractNumId w:val="37"/>
  </w:num>
  <w:num w:numId="223" w16cid:durableId="1722368143">
    <w:abstractNumId w:val="170"/>
  </w:num>
  <w:num w:numId="224" w16cid:durableId="860321401">
    <w:abstractNumId w:val="126"/>
  </w:num>
  <w:num w:numId="225" w16cid:durableId="999500314">
    <w:abstractNumId w:val="129"/>
  </w:num>
  <w:num w:numId="226" w16cid:durableId="1534421157">
    <w:abstractNumId w:val="15"/>
  </w:num>
  <w:num w:numId="227" w16cid:durableId="344095950">
    <w:abstractNumId w:val="39"/>
  </w:num>
  <w:num w:numId="228" w16cid:durableId="388303914">
    <w:abstractNumId w:val="130"/>
  </w:num>
  <w:num w:numId="229" w16cid:durableId="1112939790">
    <w:abstractNumId w:val="142"/>
  </w:num>
  <w:num w:numId="230" w16cid:durableId="1357383829">
    <w:abstractNumId w:val="114"/>
  </w:num>
  <w:num w:numId="231" w16cid:durableId="1048870162">
    <w:abstractNumId w:val="138"/>
  </w:num>
  <w:num w:numId="232" w16cid:durableId="2115049907">
    <w:abstractNumId w:val="68"/>
  </w:num>
  <w:num w:numId="233" w16cid:durableId="1886982521">
    <w:abstractNumId w:val="76"/>
  </w:num>
  <w:num w:numId="234" w16cid:durableId="748623552">
    <w:abstractNumId w:val="30"/>
  </w:num>
  <w:num w:numId="235" w16cid:durableId="353465193">
    <w:abstractNumId w:val="173"/>
  </w:num>
  <w:num w:numId="236" w16cid:durableId="894437036">
    <w:abstractNumId w:val="0"/>
  </w:num>
  <w:num w:numId="237" w16cid:durableId="414282832">
    <w:abstractNumId w:val="66"/>
  </w:num>
  <w:num w:numId="238" w16cid:durableId="929972097">
    <w:abstractNumId w:val="4"/>
  </w:num>
  <w:num w:numId="239" w16cid:durableId="1723022242">
    <w:abstractNumId w:val="10"/>
  </w:num>
  <w:num w:numId="240" w16cid:durableId="732503847">
    <w:abstractNumId w:val="127"/>
  </w:num>
  <w:num w:numId="241" w16cid:durableId="1614052272">
    <w:abstractNumId w:val="109"/>
  </w:num>
  <w:num w:numId="242" w16cid:durableId="607932940">
    <w:abstractNumId w:val="67"/>
  </w:num>
  <w:num w:numId="243" w16cid:durableId="1530794528">
    <w:abstractNumId w:val="25"/>
  </w:num>
  <w:num w:numId="244" w16cid:durableId="1611008620">
    <w:abstractNumId w:val="6"/>
  </w:num>
  <w:num w:numId="245" w16cid:durableId="198057255">
    <w:abstractNumId w:val="18"/>
  </w:num>
  <w:num w:numId="246" w16cid:durableId="1798793048">
    <w:abstractNumId w:val="125"/>
  </w:num>
  <w:num w:numId="247" w16cid:durableId="1432314785">
    <w:abstractNumId w:val="1"/>
  </w:num>
  <w:num w:numId="248" w16cid:durableId="1136333986">
    <w:abstractNumId w:val="102"/>
  </w:num>
  <w:num w:numId="249" w16cid:durableId="2083795381">
    <w:abstractNumId w:val="78"/>
  </w:num>
  <w:num w:numId="250" w16cid:durableId="1875387911">
    <w:abstractNumId w:val="44"/>
  </w:num>
  <w:num w:numId="251" w16cid:durableId="1025717089">
    <w:abstractNumId w:val="47"/>
  </w:num>
  <w:num w:numId="252" w16cid:durableId="1989359981">
    <w:abstractNumId w:val="91"/>
  </w:num>
  <w:num w:numId="253" w16cid:durableId="468788087">
    <w:abstractNumId w:val="55"/>
  </w:num>
  <w:num w:numId="254" w16cid:durableId="23867056">
    <w:abstractNumId w:val="161"/>
  </w:num>
  <w:num w:numId="255" w16cid:durableId="1017002160">
    <w:abstractNumId w:val="160"/>
  </w:num>
  <w:num w:numId="256" w16cid:durableId="83768160">
    <w:abstractNumId w:val="164"/>
  </w:num>
  <w:num w:numId="257" w16cid:durableId="1440904918">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czNTU0sQRSJkbmpko6SsGpxcWZ+XkgBYa1AHcvqPEsAAAA"/>
  </w:docVars>
  <w:rsids>
    <w:rsidRoot w:val="00007759"/>
    <w:rsid w:val="00003146"/>
    <w:rsid w:val="00003E6E"/>
    <w:rsid w:val="00007759"/>
    <w:rsid w:val="000133A0"/>
    <w:rsid w:val="00016BCA"/>
    <w:rsid w:val="000200B0"/>
    <w:rsid w:val="00036AF4"/>
    <w:rsid w:val="00043E11"/>
    <w:rsid w:val="00055AA5"/>
    <w:rsid w:val="00057343"/>
    <w:rsid w:val="0009159C"/>
    <w:rsid w:val="000C4ED1"/>
    <w:rsid w:val="000E07CF"/>
    <w:rsid w:val="000F486C"/>
    <w:rsid w:val="00105425"/>
    <w:rsid w:val="001059D6"/>
    <w:rsid w:val="00111940"/>
    <w:rsid w:val="00114362"/>
    <w:rsid w:val="001205A1"/>
    <w:rsid w:val="001325B8"/>
    <w:rsid w:val="00135E49"/>
    <w:rsid w:val="00135E95"/>
    <w:rsid w:val="00142538"/>
    <w:rsid w:val="00154D3B"/>
    <w:rsid w:val="0017434D"/>
    <w:rsid w:val="00174D5D"/>
    <w:rsid w:val="001865DB"/>
    <w:rsid w:val="00196E12"/>
    <w:rsid w:val="001A1661"/>
    <w:rsid w:val="001E0A65"/>
    <w:rsid w:val="001E0F78"/>
    <w:rsid w:val="00202EBB"/>
    <w:rsid w:val="00222DFA"/>
    <w:rsid w:val="00226EE3"/>
    <w:rsid w:val="00227EC4"/>
    <w:rsid w:val="00240E9E"/>
    <w:rsid w:val="002466E1"/>
    <w:rsid w:val="002479BD"/>
    <w:rsid w:val="002500C5"/>
    <w:rsid w:val="00251787"/>
    <w:rsid w:val="00255CB6"/>
    <w:rsid w:val="00274E33"/>
    <w:rsid w:val="002877E8"/>
    <w:rsid w:val="002A2A78"/>
    <w:rsid w:val="002B0576"/>
    <w:rsid w:val="002C2BD4"/>
    <w:rsid w:val="002C7416"/>
    <w:rsid w:val="002E3461"/>
    <w:rsid w:val="002E7C4E"/>
    <w:rsid w:val="00303933"/>
    <w:rsid w:val="0031055C"/>
    <w:rsid w:val="00320029"/>
    <w:rsid w:val="003324FB"/>
    <w:rsid w:val="00357034"/>
    <w:rsid w:val="00371EE1"/>
    <w:rsid w:val="003759B2"/>
    <w:rsid w:val="00394E5F"/>
    <w:rsid w:val="003A798E"/>
    <w:rsid w:val="003B1EF6"/>
    <w:rsid w:val="003E176C"/>
    <w:rsid w:val="003E4D02"/>
    <w:rsid w:val="003F624B"/>
    <w:rsid w:val="00415612"/>
    <w:rsid w:val="004163AB"/>
    <w:rsid w:val="00425A99"/>
    <w:rsid w:val="0043321D"/>
    <w:rsid w:val="00440C34"/>
    <w:rsid w:val="004661E3"/>
    <w:rsid w:val="004670EC"/>
    <w:rsid w:val="00476F5A"/>
    <w:rsid w:val="004842A5"/>
    <w:rsid w:val="004B6657"/>
    <w:rsid w:val="004D465A"/>
    <w:rsid w:val="004E42DE"/>
    <w:rsid w:val="004F033C"/>
    <w:rsid w:val="004F1420"/>
    <w:rsid w:val="004F2E7F"/>
    <w:rsid w:val="00505FB9"/>
    <w:rsid w:val="00516BB6"/>
    <w:rsid w:val="005171EB"/>
    <w:rsid w:val="00521DA9"/>
    <w:rsid w:val="00552E12"/>
    <w:rsid w:val="0057162F"/>
    <w:rsid w:val="00597DEE"/>
    <w:rsid w:val="005C0E4E"/>
    <w:rsid w:val="005C4F70"/>
    <w:rsid w:val="005E285D"/>
    <w:rsid w:val="005E6B25"/>
    <w:rsid w:val="005F4F46"/>
    <w:rsid w:val="00600A68"/>
    <w:rsid w:val="00601AF4"/>
    <w:rsid w:val="00624030"/>
    <w:rsid w:val="0063139C"/>
    <w:rsid w:val="006343AE"/>
    <w:rsid w:val="0065109E"/>
    <w:rsid w:val="00652F34"/>
    <w:rsid w:val="0067535A"/>
    <w:rsid w:val="006A1B33"/>
    <w:rsid w:val="006A60AB"/>
    <w:rsid w:val="006B5927"/>
    <w:rsid w:val="006C4FCB"/>
    <w:rsid w:val="006C60E6"/>
    <w:rsid w:val="006D1F19"/>
    <w:rsid w:val="006E112E"/>
    <w:rsid w:val="006E1727"/>
    <w:rsid w:val="006F12CD"/>
    <w:rsid w:val="006F508F"/>
    <w:rsid w:val="006F7500"/>
    <w:rsid w:val="00704723"/>
    <w:rsid w:val="00713D74"/>
    <w:rsid w:val="00715BA7"/>
    <w:rsid w:val="00723E8C"/>
    <w:rsid w:val="007240A7"/>
    <w:rsid w:val="007461C0"/>
    <w:rsid w:val="007520F6"/>
    <w:rsid w:val="00781290"/>
    <w:rsid w:val="007839DA"/>
    <w:rsid w:val="0078660E"/>
    <w:rsid w:val="007A0B4B"/>
    <w:rsid w:val="007A769F"/>
    <w:rsid w:val="007A7A23"/>
    <w:rsid w:val="007B0740"/>
    <w:rsid w:val="007C1BAB"/>
    <w:rsid w:val="007D4E24"/>
    <w:rsid w:val="007D6E6B"/>
    <w:rsid w:val="007F4875"/>
    <w:rsid w:val="00811C39"/>
    <w:rsid w:val="00812471"/>
    <w:rsid w:val="00857871"/>
    <w:rsid w:val="008832E0"/>
    <w:rsid w:val="00891318"/>
    <w:rsid w:val="008A12EA"/>
    <w:rsid w:val="008A5C86"/>
    <w:rsid w:val="008B1D78"/>
    <w:rsid w:val="008C4662"/>
    <w:rsid w:val="008D58C6"/>
    <w:rsid w:val="008F316B"/>
    <w:rsid w:val="008F62A4"/>
    <w:rsid w:val="00937C7F"/>
    <w:rsid w:val="00945FB6"/>
    <w:rsid w:val="009537B9"/>
    <w:rsid w:val="009641A6"/>
    <w:rsid w:val="00967E93"/>
    <w:rsid w:val="0097505D"/>
    <w:rsid w:val="009C265D"/>
    <w:rsid w:val="009C6907"/>
    <w:rsid w:val="009D0CB3"/>
    <w:rsid w:val="009E6D74"/>
    <w:rsid w:val="009F37EF"/>
    <w:rsid w:val="009F3E72"/>
    <w:rsid w:val="00A14585"/>
    <w:rsid w:val="00A15CF7"/>
    <w:rsid w:val="00A2180C"/>
    <w:rsid w:val="00A24793"/>
    <w:rsid w:val="00A263D5"/>
    <w:rsid w:val="00A34747"/>
    <w:rsid w:val="00A43087"/>
    <w:rsid w:val="00A506B0"/>
    <w:rsid w:val="00A621BA"/>
    <w:rsid w:val="00A74062"/>
    <w:rsid w:val="00A74486"/>
    <w:rsid w:val="00A81248"/>
    <w:rsid w:val="00A94618"/>
    <w:rsid w:val="00A95C26"/>
    <w:rsid w:val="00AB3123"/>
    <w:rsid w:val="00AD64D0"/>
    <w:rsid w:val="00B03E67"/>
    <w:rsid w:val="00B065E0"/>
    <w:rsid w:val="00B15317"/>
    <w:rsid w:val="00B201CB"/>
    <w:rsid w:val="00B3179E"/>
    <w:rsid w:val="00B319CE"/>
    <w:rsid w:val="00B32894"/>
    <w:rsid w:val="00B37851"/>
    <w:rsid w:val="00B46298"/>
    <w:rsid w:val="00B8623F"/>
    <w:rsid w:val="00BA2C87"/>
    <w:rsid w:val="00BB145B"/>
    <w:rsid w:val="00BC0D1D"/>
    <w:rsid w:val="00BC778D"/>
    <w:rsid w:val="00BF0BC6"/>
    <w:rsid w:val="00BF6B09"/>
    <w:rsid w:val="00C14865"/>
    <w:rsid w:val="00C26EF5"/>
    <w:rsid w:val="00C325F7"/>
    <w:rsid w:val="00C54739"/>
    <w:rsid w:val="00C66528"/>
    <w:rsid w:val="00C82397"/>
    <w:rsid w:val="00C915F0"/>
    <w:rsid w:val="00CA31F2"/>
    <w:rsid w:val="00CA32E3"/>
    <w:rsid w:val="00CB2263"/>
    <w:rsid w:val="00CD29B7"/>
    <w:rsid w:val="00CD5986"/>
    <w:rsid w:val="00CD5B56"/>
    <w:rsid w:val="00CE174D"/>
    <w:rsid w:val="00CF0678"/>
    <w:rsid w:val="00D20A38"/>
    <w:rsid w:val="00D26059"/>
    <w:rsid w:val="00D3251B"/>
    <w:rsid w:val="00D4271C"/>
    <w:rsid w:val="00D65681"/>
    <w:rsid w:val="00DA1B1A"/>
    <w:rsid w:val="00DA685E"/>
    <w:rsid w:val="00DB4D85"/>
    <w:rsid w:val="00DB712F"/>
    <w:rsid w:val="00DC2AF6"/>
    <w:rsid w:val="00DC3456"/>
    <w:rsid w:val="00DE0C9E"/>
    <w:rsid w:val="00DE0FE5"/>
    <w:rsid w:val="00DE1AEF"/>
    <w:rsid w:val="00DE40BE"/>
    <w:rsid w:val="00DF3BDC"/>
    <w:rsid w:val="00DF7B1E"/>
    <w:rsid w:val="00E01A02"/>
    <w:rsid w:val="00E14689"/>
    <w:rsid w:val="00E52CC3"/>
    <w:rsid w:val="00E55346"/>
    <w:rsid w:val="00E57267"/>
    <w:rsid w:val="00E61538"/>
    <w:rsid w:val="00E645DB"/>
    <w:rsid w:val="00E74C56"/>
    <w:rsid w:val="00E964D9"/>
    <w:rsid w:val="00EA1BD2"/>
    <w:rsid w:val="00EA43DE"/>
    <w:rsid w:val="00EA7309"/>
    <w:rsid w:val="00EC084B"/>
    <w:rsid w:val="00EC3F34"/>
    <w:rsid w:val="00EF12BE"/>
    <w:rsid w:val="00EF1686"/>
    <w:rsid w:val="00F3095A"/>
    <w:rsid w:val="00F349F9"/>
    <w:rsid w:val="00F4513D"/>
    <w:rsid w:val="00F55DDC"/>
    <w:rsid w:val="00F61605"/>
    <w:rsid w:val="00F912D7"/>
    <w:rsid w:val="00F938EB"/>
    <w:rsid w:val="00FB65B8"/>
    <w:rsid w:val="00FC49AE"/>
    <w:rsid w:val="00FD2D93"/>
    <w:rsid w:val="00FD2FC3"/>
    <w:rsid w:val="00FE643D"/>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CE735E"/>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F4513D"/>
    <w:pPr>
      <w:jc w:val="both"/>
    </w:pPr>
    <w:rPr>
      <w:rFonts w:ascii="Calibri Light" w:hAnsi="Calibri Light"/>
      <w:sz w:val="28"/>
    </w:rPr>
  </w:style>
  <w:style w:type="paragraph" w:styleId="Heading1">
    <w:name w:val="heading 1"/>
    <w:basedOn w:val="Normal"/>
    <w:next w:val="Normal"/>
    <w:link w:val="Heading1Char"/>
    <w:qFormat/>
    <w:rsid w:val="00DF7B1E"/>
    <w:pPr>
      <w:keepNext/>
      <w:keepLines/>
      <w:numPr>
        <w:numId w:val="30"/>
      </w:numPr>
      <w:spacing w:before="600" w:after="360" w:line="360" w:lineRule="auto"/>
      <w:jc w:val="center"/>
      <w:outlineLvl w:val="0"/>
    </w:pPr>
    <w:rPr>
      <w:rFonts w:eastAsiaTheme="majorEastAsia" w:cstheme="majorBidi"/>
      <w:b/>
      <w:color w:val="000000" w:themeColor="text1"/>
      <w:sz w:val="40"/>
      <w:szCs w:val="32"/>
    </w:rPr>
  </w:style>
  <w:style w:type="paragraph" w:styleId="Heading2">
    <w:name w:val="heading 2"/>
    <w:basedOn w:val="Normal"/>
    <w:next w:val="Normal"/>
    <w:link w:val="Heading2Char"/>
    <w:uiPriority w:val="1"/>
    <w:qFormat/>
    <w:rsid w:val="00A95C26"/>
    <w:pPr>
      <w:keepNext/>
      <w:keepLines/>
      <w:numPr>
        <w:ilvl w:val="1"/>
        <w:numId w:val="30"/>
      </w:numPr>
      <w:spacing w:before="120" w:after="120"/>
      <w:outlineLvl w:val="1"/>
    </w:pPr>
    <w:rPr>
      <w:rFonts w:eastAsiaTheme="majorEastAsia" w:cstheme="majorBidi"/>
      <w:b/>
      <w:color w:val="000000" w:themeColor="text1"/>
      <w:sz w:val="36"/>
      <w:szCs w:val="26"/>
    </w:rPr>
  </w:style>
  <w:style w:type="paragraph" w:styleId="Heading3">
    <w:name w:val="heading 3"/>
    <w:basedOn w:val="Normal"/>
    <w:next w:val="Normal"/>
    <w:link w:val="Heading3Char"/>
    <w:uiPriority w:val="2"/>
    <w:qFormat/>
    <w:rsid w:val="00A95C26"/>
    <w:pPr>
      <w:keepNext/>
      <w:keepLines/>
      <w:numPr>
        <w:ilvl w:val="2"/>
        <w:numId w:val="30"/>
      </w:numPr>
      <w:spacing w:before="120" w:after="120"/>
      <w:outlineLvl w:val="2"/>
    </w:pPr>
    <w:rPr>
      <w:rFonts w:eastAsiaTheme="majorEastAsia" w:cstheme="majorBidi"/>
      <w:b/>
      <w:color w:val="000000" w:themeColor="text1"/>
      <w:sz w:val="32"/>
    </w:rPr>
  </w:style>
  <w:style w:type="paragraph" w:styleId="Heading4">
    <w:name w:val="heading 4"/>
    <w:basedOn w:val="Normal"/>
    <w:next w:val="Normal"/>
    <w:link w:val="Heading4Char"/>
    <w:uiPriority w:val="3"/>
    <w:qFormat/>
    <w:rsid w:val="00E01A02"/>
    <w:pPr>
      <w:keepNext/>
      <w:keepLines/>
      <w:numPr>
        <w:ilvl w:val="3"/>
        <w:numId w:val="30"/>
      </w:numPr>
      <w:spacing w:before="120" w:after="120"/>
      <w:outlineLvl w:val="3"/>
    </w:pPr>
    <w:rPr>
      <w:rFonts w:eastAsiaTheme="majorEastAsia" w:cstheme="majorBidi"/>
      <w:b/>
      <w:iCs/>
      <w:color w:val="000000" w:themeColor="text1"/>
    </w:rPr>
  </w:style>
  <w:style w:type="paragraph" w:styleId="Heading5">
    <w:name w:val="heading 5"/>
    <w:basedOn w:val="Normal"/>
    <w:next w:val="Normal"/>
    <w:link w:val="Heading5Char"/>
    <w:uiPriority w:val="4"/>
    <w:qFormat/>
    <w:rsid w:val="00C66528"/>
    <w:pPr>
      <w:keepNext/>
      <w:keepLines/>
      <w:spacing w:line="192" w:lineRule="auto"/>
      <w:outlineLvl w:val="4"/>
    </w:pPr>
    <w:rPr>
      <w:rFonts w:asciiTheme="majorHAnsi" w:eastAsiaTheme="majorEastAsia" w:hAnsiTheme="majorHAnsi" w:cstheme="majorBidi"/>
      <w:b/>
      <w:color w:val="123869" w:themeColor="accent1"/>
      <w:sz w:val="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66528"/>
    <w:rPr>
      <w:rFonts w:ascii="Times New Roman" w:hAnsi="Times New Roman" w:cs="Times New Roman"/>
      <w:sz w:val="18"/>
      <w:szCs w:val="18"/>
    </w:rPr>
  </w:style>
  <w:style w:type="character" w:customStyle="1" w:styleId="Heading1Char">
    <w:name w:val="Heading 1 Char"/>
    <w:basedOn w:val="DefaultParagraphFont"/>
    <w:link w:val="Heading1"/>
    <w:rsid w:val="00DF7B1E"/>
    <w:rPr>
      <w:rFonts w:ascii="Calibri Light" w:eastAsiaTheme="majorEastAsia" w:hAnsi="Calibri Light" w:cstheme="majorBidi"/>
      <w:b/>
      <w:color w:val="000000" w:themeColor="text1"/>
      <w:sz w:val="40"/>
      <w:szCs w:val="32"/>
    </w:rPr>
  </w:style>
  <w:style w:type="character" w:customStyle="1" w:styleId="Heading2Char">
    <w:name w:val="Heading 2 Char"/>
    <w:basedOn w:val="DefaultParagraphFont"/>
    <w:link w:val="Heading2"/>
    <w:uiPriority w:val="1"/>
    <w:rsid w:val="00A95C26"/>
    <w:rPr>
      <w:rFonts w:ascii="Calibri Light" w:eastAsiaTheme="majorEastAsia" w:hAnsi="Calibri Light" w:cstheme="majorBidi"/>
      <w:b/>
      <w:color w:val="000000" w:themeColor="text1"/>
      <w:sz w:val="36"/>
      <w:szCs w:val="26"/>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A95C26"/>
    <w:rPr>
      <w:rFonts w:ascii="Calibri Light" w:eastAsiaTheme="majorEastAsia" w:hAnsi="Calibri Light" w:cstheme="majorBidi"/>
      <w:b/>
      <w:color w:val="000000" w:themeColor="text1"/>
      <w:sz w:val="32"/>
    </w:rPr>
  </w:style>
  <w:style w:type="character" w:customStyle="1" w:styleId="Heading4Char">
    <w:name w:val="Heading 4 Char"/>
    <w:basedOn w:val="DefaultParagraphFont"/>
    <w:link w:val="Heading4"/>
    <w:uiPriority w:val="3"/>
    <w:rsid w:val="00E01A02"/>
    <w:rPr>
      <w:rFonts w:ascii="Calibri Light" w:eastAsiaTheme="majorEastAsia" w:hAnsi="Calibri Light" w:cstheme="majorBidi"/>
      <w:b/>
      <w:iCs/>
      <w:color w:val="000000" w:themeColor="text1"/>
      <w:sz w:val="28"/>
    </w:rPr>
  </w:style>
  <w:style w:type="paragraph" w:customStyle="1" w:styleId="Text">
    <w:name w:val="Text"/>
    <w:basedOn w:val="Normal"/>
    <w:uiPriority w:val="5"/>
    <w:qFormat/>
    <w:rsid w:val="00C66528"/>
    <w:rPr>
      <w:i/>
      <w:color w:val="000000" w:themeColor="text1"/>
    </w:rPr>
  </w:style>
  <w:style w:type="paragraph" w:styleId="Header">
    <w:name w:val="header"/>
    <w:basedOn w:val="Normal"/>
    <w:link w:val="HeaderChar"/>
    <w:uiPriority w:val="99"/>
    <w:rsid w:val="00C66528"/>
    <w:pPr>
      <w:tabs>
        <w:tab w:val="center" w:pos="4680"/>
        <w:tab w:val="right" w:pos="9360"/>
      </w:tabs>
    </w:pPr>
  </w:style>
  <w:style w:type="character" w:customStyle="1" w:styleId="HeaderChar">
    <w:name w:val="Header Char"/>
    <w:basedOn w:val="DefaultParagraphFont"/>
    <w:link w:val="Header"/>
    <w:uiPriority w:val="99"/>
    <w:rsid w:val="00C66528"/>
  </w:style>
  <w:style w:type="paragraph" w:styleId="Footer">
    <w:name w:val="footer"/>
    <w:basedOn w:val="Normal"/>
    <w:link w:val="FooterChar"/>
    <w:uiPriority w:val="99"/>
    <w:rsid w:val="006F508F"/>
    <w:pPr>
      <w:tabs>
        <w:tab w:val="center" w:pos="4680"/>
        <w:tab w:val="right" w:pos="9360"/>
      </w:tabs>
    </w:pPr>
    <w:rPr>
      <w:rFonts w:asciiTheme="majorHAnsi" w:hAnsiTheme="majorHAnsi"/>
      <w:color w:val="595959" w:themeColor="text1" w:themeTint="A6"/>
      <w:sz w:val="20"/>
    </w:rPr>
  </w:style>
  <w:style w:type="character" w:customStyle="1" w:styleId="FooterChar">
    <w:name w:val="Footer Char"/>
    <w:basedOn w:val="DefaultParagraphFont"/>
    <w:link w:val="Footer"/>
    <w:uiPriority w:val="99"/>
    <w:rsid w:val="006F508F"/>
    <w:rPr>
      <w:rFonts w:asciiTheme="majorHAnsi" w:hAnsiTheme="majorHAnsi"/>
      <w:color w:val="595959" w:themeColor="text1" w:themeTint="A6"/>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C66528"/>
    <w:rPr>
      <w:rFonts w:asciiTheme="majorHAnsi" w:eastAsiaTheme="majorEastAsia" w:hAnsiTheme="majorHAnsi" w:cstheme="majorBidi"/>
      <w:b/>
      <w:color w:val="123869" w:themeColor="accent1"/>
      <w:sz w:val="76"/>
    </w:rPr>
  </w:style>
  <w:style w:type="character" w:styleId="PlaceholderText">
    <w:name w:val="Placeholder Text"/>
    <w:basedOn w:val="DefaultParagraphFont"/>
    <w:uiPriority w:val="99"/>
    <w:semiHidden/>
    <w:rsid w:val="00C66528"/>
    <w:rPr>
      <w:color w:val="808080"/>
    </w:rPr>
  </w:style>
  <w:style w:type="character" w:styleId="Emphasis">
    <w:name w:val="Emphasis"/>
    <w:basedOn w:val="DefaultParagraphFont"/>
    <w:uiPriority w:val="20"/>
    <w:qFormat/>
    <w:rsid w:val="00E61538"/>
    <w:rPr>
      <w:i w:val="0"/>
      <w:iCs/>
      <w:color w:val="EF9B3F"/>
    </w:rPr>
  </w:style>
  <w:style w:type="paragraph" w:styleId="Quote">
    <w:name w:val="Quote"/>
    <w:basedOn w:val="Normal"/>
    <w:next w:val="Normal"/>
    <w:link w:val="QuoteChar"/>
    <w:uiPriority w:val="29"/>
    <w:qFormat/>
    <w:rsid w:val="00E61538"/>
    <w:pPr>
      <w:spacing w:line="192" w:lineRule="auto"/>
      <w:jc w:val="center"/>
    </w:pPr>
    <w:rPr>
      <w:i/>
      <w:iCs/>
      <w:color w:val="123869" w:themeColor="accent1"/>
    </w:rPr>
  </w:style>
  <w:style w:type="character" w:customStyle="1" w:styleId="QuoteChar">
    <w:name w:val="Quote Char"/>
    <w:basedOn w:val="DefaultParagraphFont"/>
    <w:link w:val="Quote"/>
    <w:uiPriority w:val="29"/>
    <w:rsid w:val="00E61538"/>
    <w:rPr>
      <w:rFonts w:ascii="Calibri Light" w:hAnsi="Calibri Light"/>
      <w:i/>
      <w:iCs/>
      <w:color w:val="123869" w:themeColor="accent1"/>
      <w:sz w:val="28"/>
    </w:rPr>
  </w:style>
  <w:style w:type="paragraph" w:styleId="TOCHeading">
    <w:name w:val="TOC Heading"/>
    <w:basedOn w:val="Normal"/>
    <w:next w:val="Normal"/>
    <w:uiPriority w:val="39"/>
    <w:unhideWhenUsed/>
    <w:qFormat/>
    <w:rsid w:val="00E61538"/>
    <w:pPr>
      <w:spacing w:before="120" w:after="120" w:line="259" w:lineRule="auto"/>
    </w:pPr>
    <w:rPr>
      <w:rFonts w:eastAsiaTheme="majorEastAsia" w:cstheme="majorBidi"/>
      <w:color w:val="0D294E" w:themeColor="accent1" w:themeShade="BF"/>
      <w:szCs w:val="32"/>
    </w:rPr>
  </w:style>
  <w:style w:type="paragraph" w:styleId="TOC1">
    <w:name w:val="toc 1"/>
    <w:basedOn w:val="Normal"/>
    <w:next w:val="Normal"/>
    <w:autoRedefine/>
    <w:uiPriority w:val="39"/>
    <w:rsid w:val="00007759"/>
    <w:pPr>
      <w:spacing w:after="100"/>
    </w:pPr>
  </w:style>
  <w:style w:type="paragraph" w:styleId="TOC2">
    <w:name w:val="toc 2"/>
    <w:basedOn w:val="Normal"/>
    <w:next w:val="Normal"/>
    <w:autoRedefine/>
    <w:uiPriority w:val="39"/>
    <w:rsid w:val="00007759"/>
    <w:pPr>
      <w:spacing w:after="100"/>
      <w:ind w:left="240"/>
    </w:pPr>
  </w:style>
  <w:style w:type="character" w:styleId="Hyperlink">
    <w:name w:val="Hyperlink"/>
    <w:basedOn w:val="DefaultParagraphFont"/>
    <w:uiPriority w:val="99"/>
    <w:unhideWhenUsed/>
    <w:rsid w:val="00007759"/>
    <w:rPr>
      <w:color w:val="0000FF" w:themeColor="hyperlink"/>
      <w:u w:val="single"/>
    </w:rPr>
  </w:style>
  <w:style w:type="character" w:styleId="UnresolvedMention">
    <w:name w:val="Unresolved Mention"/>
    <w:basedOn w:val="DefaultParagraphFont"/>
    <w:uiPriority w:val="99"/>
    <w:semiHidden/>
    <w:unhideWhenUsed/>
    <w:rsid w:val="0063139C"/>
    <w:rPr>
      <w:color w:val="605E5C"/>
      <w:shd w:val="clear" w:color="auto" w:fill="E1DFDD"/>
    </w:rPr>
  </w:style>
  <w:style w:type="paragraph" w:styleId="ListParagraph">
    <w:name w:val="List Paragraph"/>
    <w:basedOn w:val="Normal"/>
    <w:uiPriority w:val="34"/>
    <w:qFormat/>
    <w:rsid w:val="008C4662"/>
    <w:pPr>
      <w:ind w:left="720"/>
      <w:contextualSpacing/>
    </w:pPr>
  </w:style>
  <w:style w:type="paragraph" w:styleId="TOC3">
    <w:name w:val="toc 3"/>
    <w:basedOn w:val="Normal"/>
    <w:next w:val="Normal"/>
    <w:autoRedefine/>
    <w:uiPriority w:val="39"/>
    <w:unhideWhenUsed/>
    <w:rsid w:val="00227EC4"/>
    <w:pPr>
      <w:spacing w:after="100" w:line="259" w:lineRule="auto"/>
      <w:ind w:left="440"/>
      <w:jc w:val="left"/>
    </w:pPr>
    <w:rPr>
      <w:rFonts w:asciiTheme="minorHAnsi" w:eastAsiaTheme="minorEastAsia" w:hAnsiTheme="minorHAnsi" w:cs="Times New Roman"/>
      <w:sz w:val="22"/>
      <w:szCs w:val="22"/>
    </w:rPr>
  </w:style>
  <w:style w:type="paragraph" w:styleId="NormalWeb">
    <w:name w:val="Normal (Web)"/>
    <w:basedOn w:val="Normal"/>
    <w:uiPriority w:val="99"/>
    <w:unhideWhenUsed/>
    <w:rsid w:val="003E4D02"/>
    <w:pPr>
      <w:spacing w:before="100" w:beforeAutospacing="1" w:after="100" w:afterAutospacing="1"/>
      <w:jc w:val="left"/>
    </w:pPr>
    <w:rPr>
      <w:rFonts w:ascii="Times New Roman" w:eastAsia="Times New Roman" w:hAnsi="Times New Roman" w:cs="Times New Roman"/>
      <w:lang w:val="en-IN" w:eastAsia="en-IN" w:bidi="hi-IN"/>
    </w:rPr>
  </w:style>
  <w:style w:type="character" w:styleId="Strong">
    <w:name w:val="Strong"/>
    <w:basedOn w:val="DefaultParagraphFont"/>
    <w:uiPriority w:val="22"/>
    <w:qFormat/>
    <w:rsid w:val="003E4D02"/>
    <w:rPr>
      <w:b/>
      <w:bCs/>
    </w:rPr>
  </w:style>
  <w:style w:type="table" w:styleId="GridTable1Light">
    <w:name w:val="Grid Table 1 Light"/>
    <w:basedOn w:val="TableNormal"/>
    <w:uiPriority w:val="46"/>
    <w:rsid w:val="00C8239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
    <w:name w:val="Grid Table 4"/>
    <w:basedOn w:val="TableNormal"/>
    <w:uiPriority w:val="49"/>
    <w:rsid w:val="00C8239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C82397"/>
    <w:tblPr>
      <w:tblStyleRowBandSize w:val="1"/>
      <w:tblStyleColBandSize w:val="1"/>
      <w:tblBorders>
        <w:top w:val="single" w:sz="4" w:space="0" w:color="F4F5F8" w:themeColor="accent3" w:themeTint="99"/>
        <w:left w:val="single" w:sz="4" w:space="0" w:color="F4F5F8" w:themeColor="accent3" w:themeTint="99"/>
        <w:bottom w:val="single" w:sz="4" w:space="0" w:color="F4F5F8" w:themeColor="accent3" w:themeTint="99"/>
        <w:right w:val="single" w:sz="4" w:space="0" w:color="F4F5F8" w:themeColor="accent3" w:themeTint="99"/>
        <w:insideH w:val="single" w:sz="4" w:space="0" w:color="F4F5F8" w:themeColor="accent3" w:themeTint="99"/>
        <w:insideV w:val="single" w:sz="4" w:space="0" w:color="F4F5F8" w:themeColor="accent3" w:themeTint="99"/>
      </w:tblBorders>
    </w:tblPr>
    <w:tblStylePr w:type="firstRow">
      <w:rPr>
        <w:b/>
        <w:bCs/>
        <w:color w:val="FFFFFF" w:themeColor="background1"/>
      </w:rPr>
      <w:tblPr/>
      <w:tcPr>
        <w:tcBorders>
          <w:top w:val="single" w:sz="4" w:space="0" w:color="EDF0F4" w:themeColor="accent3"/>
          <w:left w:val="single" w:sz="4" w:space="0" w:color="EDF0F4" w:themeColor="accent3"/>
          <w:bottom w:val="single" w:sz="4" w:space="0" w:color="EDF0F4" w:themeColor="accent3"/>
          <w:right w:val="single" w:sz="4" w:space="0" w:color="EDF0F4" w:themeColor="accent3"/>
          <w:insideH w:val="nil"/>
          <w:insideV w:val="nil"/>
        </w:tcBorders>
        <w:shd w:val="clear" w:color="auto" w:fill="EDF0F4" w:themeFill="accent3"/>
      </w:tcPr>
    </w:tblStylePr>
    <w:tblStylePr w:type="lastRow">
      <w:rPr>
        <w:b/>
        <w:bCs/>
      </w:rPr>
      <w:tblPr/>
      <w:tcPr>
        <w:tcBorders>
          <w:top w:val="double" w:sz="4" w:space="0" w:color="EDF0F4" w:themeColor="accent3"/>
        </w:tcBorders>
      </w:tcPr>
    </w:tblStylePr>
    <w:tblStylePr w:type="firstCol">
      <w:rPr>
        <w:b/>
        <w:bCs/>
      </w:rPr>
    </w:tblStylePr>
    <w:tblStylePr w:type="lastCol">
      <w:rPr>
        <w:b/>
        <w:bCs/>
      </w:rPr>
    </w:tblStylePr>
    <w:tblStylePr w:type="band1Vert">
      <w:tblPr/>
      <w:tcPr>
        <w:shd w:val="clear" w:color="auto" w:fill="FBFBFC" w:themeFill="accent3" w:themeFillTint="33"/>
      </w:tcPr>
    </w:tblStylePr>
    <w:tblStylePr w:type="band1Horz">
      <w:tblPr/>
      <w:tcPr>
        <w:shd w:val="clear" w:color="auto" w:fill="FBFBFC" w:themeFill="accent3" w:themeFillTint="33"/>
      </w:tcPr>
    </w:tblStylePr>
  </w:style>
  <w:style w:type="table" w:styleId="GridTable4-Accent1">
    <w:name w:val="Grid Table 4 Accent 1"/>
    <w:basedOn w:val="TableNormal"/>
    <w:uiPriority w:val="49"/>
    <w:rsid w:val="00C82397"/>
    <w:tblPr>
      <w:tblStyleRowBandSize w:val="1"/>
      <w:tblStyleColBandSize w:val="1"/>
      <w:tblBorders>
        <w:top w:val="single" w:sz="4" w:space="0" w:color="3880DD" w:themeColor="accent1" w:themeTint="99"/>
        <w:left w:val="single" w:sz="4" w:space="0" w:color="3880DD" w:themeColor="accent1" w:themeTint="99"/>
        <w:bottom w:val="single" w:sz="4" w:space="0" w:color="3880DD" w:themeColor="accent1" w:themeTint="99"/>
        <w:right w:val="single" w:sz="4" w:space="0" w:color="3880DD" w:themeColor="accent1" w:themeTint="99"/>
        <w:insideH w:val="single" w:sz="4" w:space="0" w:color="3880DD" w:themeColor="accent1" w:themeTint="99"/>
        <w:insideV w:val="single" w:sz="4" w:space="0" w:color="3880DD" w:themeColor="accent1" w:themeTint="99"/>
      </w:tblBorders>
    </w:tblPr>
    <w:tblStylePr w:type="firstRow">
      <w:rPr>
        <w:b/>
        <w:bCs/>
        <w:color w:val="FFFFFF" w:themeColor="background1"/>
      </w:rPr>
      <w:tblPr/>
      <w:tcPr>
        <w:tcBorders>
          <w:top w:val="single" w:sz="4" w:space="0" w:color="123869" w:themeColor="accent1"/>
          <w:left w:val="single" w:sz="4" w:space="0" w:color="123869" w:themeColor="accent1"/>
          <w:bottom w:val="single" w:sz="4" w:space="0" w:color="123869" w:themeColor="accent1"/>
          <w:right w:val="single" w:sz="4" w:space="0" w:color="123869" w:themeColor="accent1"/>
          <w:insideH w:val="nil"/>
          <w:insideV w:val="nil"/>
        </w:tcBorders>
        <w:shd w:val="clear" w:color="auto" w:fill="123869" w:themeFill="accent1"/>
      </w:tcPr>
    </w:tblStylePr>
    <w:tblStylePr w:type="lastRow">
      <w:rPr>
        <w:b/>
        <w:bCs/>
      </w:rPr>
      <w:tblPr/>
      <w:tcPr>
        <w:tcBorders>
          <w:top w:val="double" w:sz="4" w:space="0" w:color="123869" w:themeColor="accent1"/>
        </w:tcBorders>
      </w:tcPr>
    </w:tblStylePr>
    <w:tblStylePr w:type="firstCol">
      <w:rPr>
        <w:b/>
        <w:bCs/>
      </w:rPr>
    </w:tblStylePr>
    <w:tblStylePr w:type="lastCol">
      <w:rPr>
        <w:b/>
        <w:bCs/>
      </w:rPr>
    </w:tblStylePr>
    <w:tblStylePr w:type="band1Vert">
      <w:tblPr/>
      <w:tcPr>
        <w:shd w:val="clear" w:color="auto" w:fill="BCD4F3" w:themeFill="accent1" w:themeFillTint="33"/>
      </w:tcPr>
    </w:tblStylePr>
    <w:tblStylePr w:type="band1Horz">
      <w:tblPr/>
      <w:tcPr>
        <w:shd w:val="clear" w:color="auto" w:fill="BCD4F3" w:themeFill="accent1" w:themeFillTint="33"/>
      </w:tcPr>
    </w:tblStylePr>
  </w:style>
  <w:style w:type="paragraph" w:customStyle="1" w:styleId="pw-post-body-paragraph">
    <w:name w:val="pw-post-body-paragraph"/>
    <w:basedOn w:val="Normal"/>
    <w:rsid w:val="002C2BD4"/>
    <w:pPr>
      <w:spacing w:before="100" w:beforeAutospacing="1" w:after="100" w:afterAutospacing="1"/>
      <w:jc w:val="left"/>
    </w:pPr>
    <w:rPr>
      <w:rFonts w:ascii="Times New Roman" w:eastAsia="Times New Roman" w:hAnsi="Times New Roman" w:cs="Times New Roman"/>
      <w:sz w:val="24"/>
      <w:lang w:val="en-IN" w:eastAsia="en-IN" w:bidi="hi-IN"/>
    </w:rPr>
  </w:style>
  <w:style w:type="paragraph" w:customStyle="1" w:styleId="ns">
    <w:name w:val="ns"/>
    <w:basedOn w:val="Normal"/>
    <w:rsid w:val="002C2BD4"/>
    <w:pPr>
      <w:spacing w:before="100" w:beforeAutospacing="1" w:after="100" w:afterAutospacing="1"/>
      <w:jc w:val="left"/>
    </w:pPr>
    <w:rPr>
      <w:rFonts w:ascii="Times New Roman" w:eastAsia="Times New Roman" w:hAnsi="Times New Roman" w:cs="Times New Roman"/>
      <w:sz w:val="24"/>
      <w:lang w:val="en-IN" w:eastAsia="en-IN" w:bidi="hi-IN"/>
    </w:rPr>
  </w:style>
  <w:style w:type="table" w:styleId="GridTable5Dark-Accent1">
    <w:name w:val="Grid Table 5 Dark Accent 1"/>
    <w:basedOn w:val="TableNormal"/>
    <w:uiPriority w:val="50"/>
    <w:rsid w:val="00D3251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CD4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2386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2386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2386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23869" w:themeFill="accent1"/>
      </w:tcPr>
    </w:tblStylePr>
    <w:tblStylePr w:type="band1Vert">
      <w:tblPr/>
      <w:tcPr>
        <w:shd w:val="clear" w:color="auto" w:fill="7AAAE8" w:themeFill="accent1" w:themeFillTint="66"/>
      </w:tcPr>
    </w:tblStylePr>
    <w:tblStylePr w:type="band1Horz">
      <w:tblPr/>
      <w:tcPr>
        <w:shd w:val="clear" w:color="auto" w:fill="7AAAE8" w:themeFill="accent1" w:themeFillTint="66"/>
      </w:tcPr>
    </w:tblStylePr>
  </w:style>
  <w:style w:type="table" w:styleId="TableGridLight">
    <w:name w:val="Grid Table Light"/>
    <w:basedOn w:val="TableNormal"/>
    <w:uiPriority w:val="40"/>
    <w:rsid w:val="00F938E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17434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rsid w:val="00E964D9"/>
    <w:rPr>
      <w:color w:val="FF00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53815">
      <w:bodyDiv w:val="1"/>
      <w:marLeft w:val="0"/>
      <w:marRight w:val="0"/>
      <w:marTop w:val="0"/>
      <w:marBottom w:val="0"/>
      <w:divBdr>
        <w:top w:val="none" w:sz="0" w:space="0" w:color="auto"/>
        <w:left w:val="none" w:sz="0" w:space="0" w:color="auto"/>
        <w:bottom w:val="none" w:sz="0" w:space="0" w:color="auto"/>
        <w:right w:val="none" w:sz="0" w:space="0" w:color="auto"/>
      </w:divBdr>
    </w:div>
    <w:div w:id="38942426">
      <w:bodyDiv w:val="1"/>
      <w:marLeft w:val="0"/>
      <w:marRight w:val="0"/>
      <w:marTop w:val="0"/>
      <w:marBottom w:val="0"/>
      <w:divBdr>
        <w:top w:val="none" w:sz="0" w:space="0" w:color="auto"/>
        <w:left w:val="none" w:sz="0" w:space="0" w:color="auto"/>
        <w:bottom w:val="none" w:sz="0" w:space="0" w:color="auto"/>
        <w:right w:val="none" w:sz="0" w:space="0" w:color="auto"/>
      </w:divBdr>
    </w:div>
    <w:div w:id="49233842">
      <w:bodyDiv w:val="1"/>
      <w:marLeft w:val="0"/>
      <w:marRight w:val="0"/>
      <w:marTop w:val="0"/>
      <w:marBottom w:val="0"/>
      <w:divBdr>
        <w:top w:val="none" w:sz="0" w:space="0" w:color="auto"/>
        <w:left w:val="none" w:sz="0" w:space="0" w:color="auto"/>
        <w:bottom w:val="none" w:sz="0" w:space="0" w:color="auto"/>
        <w:right w:val="none" w:sz="0" w:space="0" w:color="auto"/>
      </w:divBdr>
    </w:div>
    <w:div w:id="57747487">
      <w:bodyDiv w:val="1"/>
      <w:marLeft w:val="0"/>
      <w:marRight w:val="0"/>
      <w:marTop w:val="0"/>
      <w:marBottom w:val="0"/>
      <w:divBdr>
        <w:top w:val="none" w:sz="0" w:space="0" w:color="auto"/>
        <w:left w:val="none" w:sz="0" w:space="0" w:color="auto"/>
        <w:bottom w:val="none" w:sz="0" w:space="0" w:color="auto"/>
        <w:right w:val="none" w:sz="0" w:space="0" w:color="auto"/>
      </w:divBdr>
    </w:div>
    <w:div w:id="71127325">
      <w:bodyDiv w:val="1"/>
      <w:marLeft w:val="0"/>
      <w:marRight w:val="0"/>
      <w:marTop w:val="0"/>
      <w:marBottom w:val="0"/>
      <w:divBdr>
        <w:top w:val="none" w:sz="0" w:space="0" w:color="auto"/>
        <w:left w:val="none" w:sz="0" w:space="0" w:color="auto"/>
        <w:bottom w:val="none" w:sz="0" w:space="0" w:color="auto"/>
        <w:right w:val="none" w:sz="0" w:space="0" w:color="auto"/>
      </w:divBdr>
      <w:divsChild>
        <w:div w:id="374237280">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73361281">
      <w:bodyDiv w:val="1"/>
      <w:marLeft w:val="0"/>
      <w:marRight w:val="0"/>
      <w:marTop w:val="0"/>
      <w:marBottom w:val="0"/>
      <w:divBdr>
        <w:top w:val="none" w:sz="0" w:space="0" w:color="auto"/>
        <w:left w:val="none" w:sz="0" w:space="0" w:color="auto"/>
        <w:bottom w:val="none" w:sz="0" w:space="0" w:color="auto"/>
        <w:right w:val="none" w:sz="0" w:space="0" w:color="auto"/>
      </w:divBdr>
    </w:div>
    <w:div w:id="125129956">
      <w:bodyDiv w:val="1"/>
      <w:marLeft w:val="0"/>
      <w:marRight w:val="0"/>
      <w:marTop w:val="0"/>
      <w:marBottom w:val="0"/>
      <w:divBdr>
        <w:top w:val="none" w:sz="0" w:space="0" w:color="auto"/>
        <w:left w:val="none" w:sz="0" w:space="0" w:color="auto"/>
        <w:bottom w:val="none" w:sz="0" w:space="0" w:color="auto"/>
        <w:right w:val="none" w:sz="0" w:space="0" w:color="auto"/>
      </w:divBdr>
    </w:div>
    <w:div w:id="154809976">
      <w:bodyDiv w:val="1"/>
      <w:marLeft w:val="0"/>
      <w:marRight w:val="0"/>
      <w:marTop w:val="0"/>
      <w:marBottom w:val="0"/>
      <w:divBdr>
        <w:top w:val="none" w:sz="0" w:space="0" w:color="auto"/>
        <w:left w:val="none" w:sz="0" w:space="0" w:color="auto"/>
        <w:bottom w:val="none" w:sz="0" w:space="0" w:color="auto"/>
        <w:right w:val="none" w:sz="0" w:space="0" w:color="auto"/>
      </w:divBdr>
    </w:div>
    <w:div w:id="182861047">
      <w:bodyDiv w:val="1"/>
      <w:marLeft w:val="0"/>
      <w:marRight w:val="0"/>
      <w:marTop w:val="0"/>
      <w:marBottom w:val="0"/>
      <w:divBdr>
        <w:top w:val="none" w:sz="0" w:space="0" w:color="auto"/>
        <w:left w:val="none" w:sz="0" w:space="0" w:color="auto"/>
        <w:bottom w:val="none" w:sz="0" w:space="0" w:color="auto"/>
        <w:right w:val="none" w:sz="0" w:space="0" w:color="auto"/>
      </w:divBdr>
    </w:div>
    <w:div w:id="188951771">
      <w:bodyDiv w:val="1"/>
      <w:marLeft w:val="0"/>
      <w:marRight w:val="0"/>
      <w:marTop w:val="0"/>
      <w:marBottom w:val="0"/>
      <w:divBdr>
        <w:top w:val="none" w:sz="0" w:space="0" w:color="auto"/>
        <w:left w:val="none" w:sz="0" w:space="0" w:color="auto"/>
        <w:bottom w:val="none" w:sz="0" w:space="0" w:color="auto"/>
        <w:right w:val="none" w:sz="0" w:space="0" w:color="auto"/>
      </w:divBdr>
    </w:div>
    <w:div w:id="219294222">
      <w:bodyDiv w:val="1"/>
      <w:marLeft w:val="0"/>
      <w:marRight w:val="0"/>
      <w:marTop w:val="0"/>
      <w:marBottom w:val="0"/>
      <w:divBdr>
        <w:top w:val="none" w:sz="0" w:space="0" w:color="auto"/>
        <w:left w:val="none" w:sz="0" w:space="0" w:color="auto"/>
        <w:bottom w:val="none" w:sz="0" w:space="0" w:color="auto"/>
        <w:right w:val="none" w:sz="0" w:space="0" w:color="auto"/>
      </w:divBdr>
    </w:div>
    <w:div w:id="224487602">
      <w:bodyDiv w:val="1"/>
      <w:marLeft w:val="0"/>
      <w:marRight w:val="0"/>
      <w:marTop w:val="0"/>
      <w:marBottom w:val="0"/>
      <w:divBdr>
        <w:top w:val="none" w:sz="0" w:space="0" w:color="auto"/>
        <w:left w:val="none" w:sz="0" w:space="0" w:color="auto"/>
        <w:bottom w:val="none" w:sz="0" w:space="0" w:color="auto"/>
        <w:right w:val="none" w:sz="0" w:space="0" w:color="auto"/>
      </w:divBdr>
    </w:div>
    <w:div w:id="229965894">
      <w:bodyDiv w:val="1"/>
      <w:marLeft w:val="0"/>
      <w:marRight w:val="0"/>
      <w:marTop w:val="0"/>
      <w:marBottom w:val="0"/>
      <w:divBdr>
        <w:top w:val="none" w:sz="0" w:space="0" w:color="auto"/>
        <w:left w:val="none" w:sz="0" w:space="0" w:color="auto"/>
        <w:bottom w:val="none" w:sz="0" w:space="0" w:color="auto"/>
        <w:right w:val="none" w:sz="0" w:space="0" w:color="auto"/>
      </w:divBdr>
    </w:div>
    <w:div w:id="231045718">
      <w:bodyDiv w:val="1"/>
      <w:marLeft w:val="0"/>
      <w:marRight w:val="0"/>
      <w:marTop w:val="0"/>
      <w:marBottom w:val="0"/>
      <w:divBdr>
        <w:top w:val="none" w:sz="0" w:space="0" w:color="auto"/>
        <w:left w:val="none" w:sz="0" w:space="0" w:color="auto"/>
        <w:bottom w:val="none" w:sz="0" w:space="0" w:color="auto"/>
        <w:right w:val="none" w:sz="0" w:space="0" w:color="auto"/>
      </w:divBdr>
    </w:div>
    <w:div w:id="262997724">
      <w:bodyDiv w:val="1"/>
      <w:marLeft w:val="0"/>
      <w:marRight w:val="0"/>
      <w:marTop w:val="0"/>
      <w:marBottom w:val="0"/>
      <w:divBdr>
        <w:top w:val="none" w:sz="0" w:space="0" w:color="auto"/>
        <w:left w:val="none" w:sz="0" w:space="0" w:color="auto"/>
        <w:bottom w:val="none" w:sz="0" w:space="0" w:color="auto"/>
        <w:right w:val="none" w:sz="0" w:space="0" w:color="auto"/>
      </w:divBdr>
    </w:div>
    <w:div w:id="341932702">
      <w:bodyDiv w:val="1"/>
      <w:marLeft w:val="0"/>
      <w:marRight w:val="0"/>
      <w:marTop w:val="0"/>
      <w:marBottom w:val="0"/>
      <w:divBdr>
        <w:top w:val="none" w:sz="0" w:space="0" w:color="auto"/>
        <w:left w:val="none" w:sz="0" w:space="0" w:color="auto"/>
        <w:bottom w:val="none" w:sz="0" w:space="0" w:color="auto"/>
        <w:right w:val="none" w:sz="0" w:space="0" w:color="auto"/>
      </w:divBdr>
    </w:div>
    <w:div w:id="351877766">
      <w:bodyDiv w:val="1"/>
      <w:marLeft w:val="0"/>
      <w:marRight w:val="0"/>
      <w:marTop w:val="0"/>
      <w:marBottom w:val="0"/>
      <w:divBdr>
        <w:top w:val="none" w:sz="0" w:space="0" w:color="auto"/>
        <w:left w:val="none" w:sz="0" w:space="0" w:color="auto"/>
        <w:bottom w:val="none" w:sz="0" w:space="0" w:color="auto"/>
        <w:right w:val="none" w:sz="0" w:space="0" w:color="auto"/>
      </w:divBdr>
    </w:div>
    <w:div w:id="371003490">
      <w:bodyDiv w:val="1"/>
      <w:marLeft w:val="0"/>
      <w:marRight w:val="0"/>
      <w:marTop w:val="0"/>
      <w:marBottom w:val="0"/>
      <w:divBdr>
        <w:top w:val="none" w:sz="0" w:space="0" w:color="auto"/>
        <w:left w:val="none" w:sz="0" w:space="0" w:color="auto"/>
        <w:bottom w:val="none" w:sz="0" w:space="0" w:color="auto"/>
        <w:right w:val="none" w:sz="0" w:space="0" w:color="auto"/>
      </w:divBdr>
    </w:div>
    <w:div w:id="372465815">
      <w:bodyDiv w:val="1"/>
      <w:marLeft w:val="0"/>
      <w:marRight w:val="0"/>
      <w:marTop w:val="0"/>
      <w:marBottom w:val="0"/>
      <w:divBdr>
        <w:top w:val="none" w:sz="0" w:space="0" w:color="auto"/>
        <w:left w:val="none" w:sz="0" w:space="0" w:color="auto"/>
        <w:bottom w:val="none" w:sz="0" w:space="0" w:color="auto"/>
        <w:right w:val="none" w:sz="0" w:space="0" w:color="auto"/>
      </w:divBdr>
    </w:div>
    <w:div w:id="399401005">
      <w:bodyDiv w:val="1"/>
      <w:marLeft w:val="0"/>
      <w:marRight w:val="0"/>
      <w:marTop w:val="0"/>
      <w:marBottom w:val="0"/>
      <w:divBdr>
        <w:top w:val="none" w:sz="0" w:space="0" w:color="auto"/>
        <w:left w:val="none" w:sz="0" w:space="0" w:color="auto"/>
        <w:bottom w:val="none" w:sz="0" w:space="0" w:color="auto"/>
        <w:right w:val="none" w:sz="0" w:space="0" w:color="auto"/>
      </w:divBdr>
    </w:div>
    <w:div w:id="406151193">
      <w:bodyDiv w:val="1"/>
      <w:marLeft w:val="0"/>
      <w:marRight w:val="0"/>
      <w:marTop w:val="0"/>
      <w:marBottom w:val="0"/>
      <w:divBdr>
        <w:top w:val="none" w:sz="0" w:space="0" w:color="auto"/>
        <w:left w:val="none" w:sz="0" w:space="0" w:color="auto"/>
        <w:bottom w:val="none" w:sz="0" w:space="0" w:color="auto"/>
        <w:right w:val="none" w:sz="0" w:space="0" w:color="auto"/>
      </w:divBdr>
    </w:div>
    <w:div w:id="423958208">
      <w:bodyDiv w:val="1"/>
      <w:marLeft w:val="0"/>
      <w:marRight w:val="0"/>
      <w:marTop w:val="0"/>
      <w:marBottom w:val="0"/>
      <w:divBdr>
        <w:top w:val="none" w:sz="0" w:space="0" w:color="auto"/>
        <w:left w:val="none" w:sz="0" w:space="0" w:color="auto"/>
        <w:bottom w:val="none" w:sz="0" w:space="0" w:color="auto"/>
        <w:right w:val="none" w:sz="0" w:space="0" w:color="auto"/>
      </w:divBdr>
    </w:div>
    <w:div w:id="453522230">
      <w:bodyDiv w:val="1"/>
      <w:marLeft w:val="0"/>
      <w:marRight w:val="0"/>
      <w:marTop w:val="0"/>
      <w:marBottom w:val="0"/>
      <w:divBdr>
        <w:top w:val="none" w:sz="0" w:space="0" w:color="auto"/>
        <w:left w:val="none" w:sz="0" w:space="0" w:color="auto"/>
        <w:bottom w:val="none" w:sz="0" w:space="0" w:color="auto"/>
        <w:right w:val="none" w:sz="0" w:space="0" w:color="auto"/>
      </w:divBdr>
    </w:div>
    <w:div w:id="494029541">
      <w:bodyDiv w:val="1"/>
      <w:marLeft w:val="0"/>
      <w:marRight w:val="0"/>
      <w:marTop w:val="0"/>
      <w:marBottom w:val="0"/>
      <w:divBdr>
        <w:top w:val="none" w:sz="0" w:space="0" w:color="auto"/>
        <w:left w:val="none" w:sz="0" w:space="0" w:color="auto"/>
        <w:bottom w:val="none" w:sz="0" w:space="0" w:color="auto"/>
        <w:right w:val="none" w:sz="0" w:space="0" w:color="auto"/>
      </w:divBdr>
    </w:div>
    <w:div w:id="515732392">
      <w:bodyDiv w:val="1"/>
      <w:marLeft w:val="0"/>
      <w:marRight w:val="0"/>
      <w:marTop w:val="0"/>
      <w:marBottom w:val="0"/>
      <w:divBdr>
        <w:top w:val="none" w:sz="0" w:space="0" w:color="auto"/>
        <w:left w:val="none" w:sz="0" w:space="0" w:color="auto"/>
        <w:bottom w:val="none" w:sz="0" w:space="0" w:color="auto"/>
        <w:right w:val="none" w:sz="0" w:space="0" w:color="auto"/>
      </w:divBdr>
    </w:div>
    <w:div w:id="544946799">
      <w:bodyDiv w:val="1"/>
      <w:marLeft w:val="0"/>
      <w:marRight w:val="0"/>
      <w:marTop w:val="0"/>
      <w:marBottom w:val="0"/>
      <w:divBdr>
        <w:top w:val="none" w:sz="0" w:space="0" w:color="auto"/>
        <w:left w:val="none" w:sz="0" w:space="0" w:color="auto"/>
        <w:bottom w:val="none" w:sz="0" w:space="0" w:color="auto"/>
        <w:right w:val="none" w:sz="0" w:space="0" w:color="auto"/>
      </w:divBdr>
    </w:div>
    <w:div w:id="573661246">
      <w:bodyDiv w:val="1"/>
      <w:marLeft w:val="0"/>
      <w:marRight w:val="0"/>
      <w:marTop w:val="0"/>
      <w:marBottom w:val="0"/>
      <w:divBdr>
        <w:top w:val="none" w:sz="0" w:space="0" w:color="auto"/>
        <w:left w:val="none" w:sz="0" w:space="0" w:color="auto"/>
        <w:bottom w:val="none" w:sz="0" w:space="0" w:color="auto"/>
        <w:right w:val="none" w:sz="0" w:space="0" w:color="auto"/>
      </w:divBdr>
    </w:div>
    <w:div w:id="598375424">
      <w:bodyDiv w:val="1"/>
      <w:marLeft w:val="0"/>
      <w:marRight w:val="0"/>
      <w:marTop w:val="0"/>
      <w:marBottom w:val="0"/>
      <w:divBdr>
        <w:top w:val="none" w:sz="0" w:space="0" w:color="auto"/>
        <w:left w:val="none" w:sz="0" w:space="0" w:color="auto"/>
        <w:bottom w:val="none" w:sz="0" w:space="0" w:color="auto"/>
        <w:right w:val="none" w:sz="0" w:space="0" w:color="auto"/>
      </w:divBdr>
    </w:div>
    <w:div w:id="603002507">
      <w:bodyDiv w:val="1"/>
      <w:marLeft w:val="0"/>
      <w:marRight w:val="0"/>
      <w:marTop w:val="0"/>
      <w:marBottom w:val="0"/>
      <w:divBdr>
        <w:top w:val="none" w:sz="0" w:space="0" w:color="auto"/>
        <w:left w:val="none" w:sz="0" w:space="0" w:color="auto"/>
        <w:bottom w:val="none" w:sz="0" w:space="0" w:color="auto"/>
        <w:right w:val="none" w:sz="0" w:space="0" w:color="auto"/>
      </w:divBdr>
    </w:div>
    <w:div w:id="614481784">
      <w:bodyDiv w:val="1"/>
      <w:marLeft w:val="0"/>
      <w:marRight w:val="0"/>
      <w:marTop w:val="0"/>
      <w:marBottom w:val="0"/>
      <w:divBdr>
        <w:top w:val="none" w:sz="0" w:space="0" w:color="auto"/>
        <w:left w:val="none" w:sz="0" w:space="0" w:color="auto"/>
        <w:bottom w:val="none" w:sz="0" w:space="0" w:color="auto"/>
        <w:right w:val="none" w:sz="0" w:space="0" w:color="auto"/>
      </w:divBdr>
    </w:div>
    <w:div w:id="615647959">
      <w:bodyDiv w:val="1"/>
      <w:marLeft w:val="0"/>
      <w:marRight w:val="0"/>
      <w:marTop w:val="0"/>
      <w:marBottom w:val="0"/>
      <w:divBdr>
        <w:top w:val="none" w:sz="0" w:space="0" w:color="auto"/>
        <w:left w:val="none" w:sz="0" w:space="0" w:color="auto"/>
        <w:bottom w:val="none" w:sz="0" w:space="0" w:color="auto"/>
        <w:right w:val="none" w:sz="0" w:space="0" w:color="auto"/>
      </w:divBdr>
    </w:div>
    <w:div w:id="623734564">
      <w:bodyDiv w:val="1"/>
      <w:marLeft w:val="0"/>
      <w:marRight w:val="0"/>
      <w:marTop w:val="0"/>
      <w:marBottom w:val="0"/>
      <w:divBdr>
        <w:top w:val="none" w:sz="0" w:space="0" w:color="auto"/>
        <w:left w:val="none" w:sz="0" w:space="0" w:color="auto"/>
        <w:bottom w:val="none" w:sz="0" w:space="0" w:color="auto"/>
        <w:right w:val="none" w:sz="0" w:space="0" w:color="auto"/>
      </w:divBdr>
    </w:div>
    <w:div w:id="721517869">
      <w:bodyDiv w:val="1"/>
      <w:marLeft w:val="0"/>
      <w:marRight w:val="0"/>
      <w:marTop w:val="0"/>
      <w:marBottom w:val="0"/>
      <w:divBdr>
        <w:top w:val="none" w:sz="0" w:space="0" w:color="auto"/>
        <w:left w:val="none" w:sz="0" w:space="0" w:color="auto"/>
        <w:bottom w:val="none" w:sz="0" w:space="0" w:color="auto"/>
        <w:right w:val="none" w:sz="0" w:space="0" w:color="auto"/>
      </w:divBdr>
    </w:div>
    <w:div w:id="759372436">
      <w:bodyDiv w:val="1"/>
      <w:marLeft w:val="0"/>
      <w:marRight w:val="0"/>
      <w:marTop w:val="0"/>
      <w:marBottom w:val="0"/>
      <w:divBdr>
        <w:top w:val="none" w:sz="0" w:space="0" w:color="auto"/>
        <w:left w:val="none" w:sz="0" w:space="0" w:color="auto"/>
        <w:bottom w:val="none" w:sz="0" w:space="0" w:color="auto"/>
        <w:right w:val="none" w:sz="0" w:space="0" w:color="auto"/>
      </w:divBdr>
    </w:div>
    <w:div w:id="770973134">
      <w:bodyDiv w:val="1"/>
      <w:marLeft w:val="0"/>
      <w:marRight w:val="0"/>
      <w:marTop w:val="0"/>
      <w:marBottom w:val="0"/>
      <w:divBdr>
        <w:top w:val="none" w:sz="0" w:space="0" w:color="auto"/>
        <w:left w:val="none" w:sz="0" w:space="0" w:color="auto"/>
        <w:bottom w:val="none" w:sz="0" w:space="0" w:color="auto"/>
        <w:right w:val="none" w:sz="0" w:space="0" w:color="auto"/>
      </w:divBdr>
    </w:div>
    <w:div w:id="780761279">
      <w:bodyDiv w:val="1"/>
      <w:marLeft w:val="0"/>
      <w:marRight w:val="0"/>
      <w:marTop w:val="0"/>
      <w:marBottom w:val="0"/>
      <w:divBdr>
        <w:top w:val="none" w:sz="0" w:space="0" w:color="auto"/>
        <w:left w:val="none" w:sz="0" w:space="0" w:color="auto"/>
        <w:bottom w:val="none" w:sz="0" w:space="0" w:color="auto"/>
        <w:right w:val="none" w:sz="0" w:space="0" w:color="auto"/>
      </w:divBdr>
    </w:div>
    <w:div w:id="794639600">
      <w:bodyDiv w:val="1"/>
      <w:marLeft w:val="0"/>
      <w:marRight w:val="0"/>
      <w:marTop w:val="0"/>
      <w:marBottom w:val="0"/>
      <w:divBdr>
        <w:top w:val="none" w:sz="0" w:space="0" w:color="auto"/>
        <w:left w:val="none" w:sz="0" w:space="0" w:color="auto"/>
        <w:bottom w:val="none" w:sz="0" w:space="0" w:color="auto"/>
        <w:right w:val="none" w:sz="0" w:space="0" w:color="auto"/>
      </w:divBdr>
    </w:div>
    <w:div w:id="815490882">
      <w:bodyDiv w:val="1"/>
      <w:marLeft w:val="0"/>
      <w:marRight w:val="0"/>
      <w:marTop w:val="0"/>
      <w:marBottom w:val="0"/>
      <w:divBdr>
        <w:top w:val="none" w:sz="0" w:space="0" w:color="auto"/>
        <w:left w:val="none" w:sz="0" w:space="0" w:color="auto"/>
        <w:bottom w:val="none" w:sz="0" w:space="0" w:color="auto"/>
        <w:right w:val="none" w:sz="0" w:space="0" w:color="auto"/>
      </w:divBdr>
    </w:div>
    <w:div w:id="824709431">
      <w:bodyDiv w:val="1"/>
      <w:marLeft w:val="0"/>
      <w:marRight w:val="0"/>
      <w:marTop w:val="0"/>
      <w:marBottom w:val="0"/>
      <w:divBdr>
        <w:top w:val="none" w:sz="0" w:space="0" w:color="auto"/>
        <w:left w:val="none" w:sz="0" w:space="0" w:color="auto"/>
        <w:bottom w:val="none" w:sz="0" w:space="0" w:color="auto"/>
        <w:right w:val="none" w:sz="0" w:space="0" w:color="auto"/>
      </w:divBdr>
    </w:div>
    <w:div w:id="834952376">
      <w:bodyDiv w:val="1"/>
      <w:marLeft w:val="0"/>
      <w:marRight w:val="0"/>
      <w:marTop w:val="0"/>
      <w:marBottom w:val="0"/>
      <w:divBdr>
        <w:top w:val="none" w:sz="0" w:space="0" w:color="auto"/>
        <w:left w:val="none" w:sz="0" w:space="0" w:color="auto"/>
        <w:bottom w:val="none" w:sz="0" w:space="0" w:color="auto"/>
        <w:right w:val="none" w:sz="0" w:space="0" w:color="auto"/>
      </w:divBdr>
    </w:div>
    <w:div w:id="867525083">
      <w:bodyDiv w:val="1"/>
      <w:marLeft w:val="0"/>
      <w:marRight w:val="0"/>
      <w:marTop w:val="0"/>
      <w:marBottom w:val="0"/>
      <w:divBdr>
        <w:top w:val="none" w:sz="0" w:space="0" w:color="auto"/>
        <w:left w:val="none" w:sz="0" w:space="0" w:color="auto"/>
        <w:bottom w:val="none" w:sz="0" w:space="0" w:color="auto"/>
        <w:right w:val="none" w:sz="0" w:space="0" w:color="auto"/>
      </w:divBdr>
    </w:div>
    <w:div w:id="873926923">
      <w:bodyDiv w:val="1"/>
      <w:marLeft w:val="0"/>
      <w:marRight w:val="0"/>
      <w:marTop w:val="0"/>
      <w:marBottom w:val="0"/>
      <w:divBdr>
        <w:top w:val="none" w:sz="0" w:space="0" w:color="auto"/>
        <w:left w:val="none" w:sz="0" w:space="0" w:color="auto"/>
        <w:bottom w:val="none" w:sz="0" w:space="0" w:color="auto"/>
        <w:right w:val="none" w:sz="0" w:space="0" w:color="auto"/>
      </w:divBdr>
    </w:div>
    <w:div w:id="892079614">
      <w:bodyDiv w:val="1"/>
      <w:marLeft w:val="0"/>
      <w:marRight w:val="0"/>
      <w:marTop w:val="0"/>
      <w:marBottom w:val="0"/>
      <w:divBdr>
        <w:top w:val="none" w:sz="0" w:space="0" w:color="auto"/>
        <w:left w:val="none" w:sz="0" w:space="0" w:color="auto"/>
        <w:bottom w:val="none" w:sz="0" w:space="0" w:color="auto"/>
        <w:right w:val="none" w:sz="0" w:space="0" w:color="auto"/>
      </w:divBdr>
      <w:divsChild>
        <w:div w:id="1465850646">
          <w:marLeft w:val="0"/>
          <w:marRight w:val="0"/>
          <w:marTop w:val="0"/>
          <w:marBottom w:val="0"/>
          <w:divBdr>
            <w:top w:val="none" w:sz="0" w:space="0" w:color="auto"/>
            <w:left w:val="none" w:sz="0" w:space="0" w:color="auto"/>
            <w:bottom w:val="none" w:sz="0" w:space="0" w:color="auto"/>
            <w:right w:val="none" w:sz="0" w:space="0" w:color="auto"/>
          </w:divBdr>
          <w:divsChild>
            <w:div w:id="93162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044770">
      <w:bodyDiv w:val="1"/>
      <w:marLeft w:val="0"/>
      <w:marRight w:val="0"/>
      <w:marTop w:val="0"/>
      <w:marBottom w:val="0"/>
      <w:divBdr>
        <w:top w:val="none" w:sz="0" w:space="0" w:color="auto"/>
        <w:left w:val="none" w:sz="0" w:space="0" w:color="auto"/>
        <w:bottom w:val="none" w:sz="0" w:space="0" w:color="auto"/>
        <w:right w:val="none" w:sz="0" w:space="0" w:color="auto"/>
      </w:divBdr>
    </w:div>
    <w:div w:id="983122571">
      <w:bodyDiv w:val="1"/>
      <w:marLeft w:val="0"/>
      <w:marRight w:val="0"/>
      <w:marTop w:val="0"/>
      <w:marBottom w:val="0"/>
      <w:divBdr>
        <w:top w:val="none" w:sz="0" w:space="0" w:color="auto"/>
        <w:left w:val="none" w:sz="0" w:space="0" w:color="auto"/>
        <w:bottom w:val="none" w:sz="0" w:space="0" w:color="auto"/>
        <w:right w:val="none" w:sz="0" w:space="0" w:color="auto"/>
      </w:divBdr>
    </w:div>
    <w:div w:id="995718086">
      <w:bodyDiv w:val="1"/>
      <w:marLeft w:val="0"/>
      <w:marRight w:val="0"/>
      <w:marTop w:val="0"/>
      <w:marBottom w:val="0"/>
      <w:divBdr>
        <w:top w:val="none" w:sz="0" w:space="0" w:color="auto"/>
        <w:left w:val="none" w:sz="0" w:space="0" w:color="auto"/>
        <w:bottom w:val="none" w:sz="0" w:space="0" w:color="auto"/>
        <w:right w:val="none" w:sz="0" w:space="0" w:color="auto"/>
      </w:divBdr>
    </w:div>
    <w:div w:id="997003808">
      <w:bodyDiv w:val="1"/>
      <w:marLeft w:val="0"/>
      <w:marRight w:val="0"/>
      <w:marTop w:val="0"/>
      <w:marBottom w:val="0"/>
      <w:divBdr>
        <w:top w:val="none" w:sz="0" w:space="0" w:color="auto"/>
        <w:left w:val="none" w:sz="0" w:space="0" w:color="auto"/>
        <w:bottom w:val="none" w:sz="0" w:space="0" w:color="auto"/>
        <w:right w:val="none" w:sz="0" w:space="0" w:color="auto"/>
      </w:divBdr>
    </w:div>
    <w:div w:id="1004937028">
      <w:bodyDiv w:val="1"/>
      <w:marLeft w:val="0"/>
      <w:marRight w:val="0"/>
      <w:marTop w:val="0"/>
      <w:marBottom w:val="0"/>
      <w:divBdr>
        <w:top w:val="none" w:sz="0" w:space="0" w:color="auto"/>
        <w:left w:val="none" w:sz="0" w:space="0" w:color="auto"/>
        <w:bottom w:val="none" w:sz="0" w:space="0" w:color="auto"/>
        <w:right w:val="none" w:sz="0" w:space="0" w:color="auto"/>
      </w:divBdr>
    </w:div>
    <w:div w:id="1010987390">
      <w:bodyDiv w:val="1"/>
      <w:marLeft w:val="0"/>
      <w:marRight w:val="0"/>
      <w:marTop w:val="0"/>
      <w:marBottom w:val="0"/>
      <w:divBdr>
        <w:top w:val="none" w:sz="0" w:space="0" w:color="auto"/>
        <w:left w:val="none" w:sz="0" w:space="0" w:color="auto"/>
        <w:bottom w:val="none" w:sz="0" w:space="0" w:color="auto"/>
        <w:right w:val="none" w:sz="0" w:space="0" w:color="auto"/>
      </w:divBdr>
    </w:div>
    <w:div w:id="1020743567">
      <w:bodyDiv w:val="1"/>
      <w:marLeft w:val="0"/>
      <w:marRight w:val="0"/>
      <w:marTop w:val="0"/>
      <w:marBottom w:val="0"/>
      <w:divBdr>
        <w:top w:val="none" w:sz="0" w:space="0" w:color="auto"/>
        <w:left w:val="none" w:sz="0" w:space="0" w:color="auto"/>
        <w:bottom w:val="none" w:sz="0" w:space="0" w:color="auto"/>
        <w:right w:val="none" w:sz="0" w:space="0" w:color="auto"/>
      </w:divBdr>
    </w:div>
    <w:div w:id="1022168516">
      <w:bodyDiv w:val="1"/>
      <w:marLeft w:val="0"/>
      <w:marRight w:val="0"/>
      <w:marTop w:val="0"/>
      <w:marBottom w:val="0"/>
      <w:divBdr>
        <w:top w:val="none" w:sz="0" w:space="0" w:color="auto"/>
        <w:left w:val="none" w:sz="0" w:space="0" w:color="auto"/>
        <w:bottom w:val="none" w:sz="0" w:space="0" w:color="auto"/>
        <w:right w:val="none" w:sz="0" w:space="0" w:color="auto"/>
      </w:divBdr>
    </w:div>
    <w:div w:id="1024477173">
      <w:bodyDiv w:val="1"/>
      <w:marLeft w:val="0"/>
      <w:marRight w:val="0"/>
      <w:marTop w:val="0"/>
      <w:marBottom w:val="0"/>
      <w:divBdr>
        <w:top w:val="none" w:sz="0" w:space="0" w:color="auto"/>
        <w:left w:val="none" w:sz="0" w:space="0" w:color="auto"/>
        <w:bottom w:val="none" w:sz="0" w:space="0" w:color="auto"/>
        <w:right w:val="none" w:sz="0" w:space="0" w:color="auto"/>
      </w:divBdr>
    </w:div>
    <w:div w:id="1031885159">
      <w:bodyDiv w:val="1"/>
      <w:marLeft w:val="0"/>
      <w:marRight w:val="0"/>
      <w:marTop w:val="0"/>
      <w:marBottom w:val="0"/>
      <w:divBdr>
        <w:top w:val="none" w:sz="0" w:space="0" w:color="auto"/>
        <w:left w:val="none" w:sz="0" w:space="0" w:color="auto"/>
        <w:bottom w:val="none" w:sz="0" w:space="0" w:color="auto"/>
        <w:right w:val="none" w:sz="0" w:space="0" w:color="auto"/>
      </w:divBdr>
    </w:div>
    <w:div w:id="1032996392">
      <w:bodyDiv w:val="1"/>
      <w:marLeft w:val="0"/>
      <w:marRight w:val="0"/>
      <w:marTop w:val="0"/>
      <w:marBottom w:val="0"/>
      <w:divBdr>
        <w:top w:val="none" w:sz="0" w:space="0" w:color="auto"/>
        <w:left w:val="none" w:sz="0" w:space="0" w:color="auto"/>
        <w:bottom w:val="none" w:sz="0" w:space="0" w:color="auto"/>
        <w:right w:val="none" w:sz="0" w:space="0" w:color="auto"/>
      </w:divBdr>
    </w:div>
    <w:div w:id="1066416043">
      <w:bodyDiv w:val="1"/>
      <w:marLeft w:val="0"/>
      <w:marRight w:val="0"/>
      <w:marTop w:val="0"/>
      <w:marBottom w:val="0"/>
      <w:divBdr>
        <w:top w:val="none" w:sz="0" w:space="0" w:color="auto"/>
        <w:left w:val="none" w:sz="0" w:space="0" w:color="auto"/>
        <w:bottom w:val="none" w:sz="0" w:space="0" w:color="auto"/>
        <w:right w:val="none" w:sz="0" w:space="0" w:color="auto"/>
      </w:divBdr>
    </w:div>
    <w:div w:id="1084764269">
      <w:bodyDiv w:val="1"/>
      <w:marLeft w:val="0"/>
      <w:marRight w:val="0"/>
      <w:marTop w:val="0"/>
      <w:marBottom w:val="0"/>
      <w:divBdr>
        <w:top w:val="none" w:sz="0" w:space="0" w:color="auto"/>
        <w:left w:val="none" w:sz="0" w:space="0" w:color="auto"/>
        <w:bottom w:val="none" w:sz="0" w:space="0" w:color="auto"/>
        <w:right w:val="none" w:sz="0" w:space="0" w:color="auto"/>
      </w:divBdr>
    </w:div>
    <w:div w:id="1088382338">
      <w:bodyDiv w:val="1"/>
      <w:marLeft w:val="0"/>
      <w:marRight w:val="0"/>
      <w:marTop w:val="0"/>
      <w:marBottom w:val="0"/>
      <w:divBdr>
        <w:top w:val="none" w:sz="0" w:space="0" w:color="auto"/>
        <w:left w:val="none" w:sz="0" w:space="0" w:color="auto"/>
        <w:bottom w:val="none" w:sz="0" w:space="0" w:color="auto"/>
        <w:right w:val="none" w:sz="0" w:space="0" w:color="auto"/>
      </w:divBdr>
    </w:div>
    <w:div w:id="1094939675">
      <w:bodyDiv w:val="1"/>
      <w:marLeft w:val="0"/>
      <w:marRight w:val="0"/>
      <w:marTop w:val="0"/>
      <w:marBottom w:val="0"/>
      <w:divBdr>
        <w:top w:val="none" w:sz="0" w:space="0" w:color="auto"/>
        <w:left w:val="none" w:sz="0" w:space="0" w:color="auto"/>
        <w:bottom w:val="none" w:sz="0" w:space="0" w:color="auto"/>
        <w:right w:val="none" w:sz="0" w:space="0" w:color="auto"/>
      </w:divBdr>
    </w:div>
    <w:div w:id="1110588949">
      <w:bodyDiv w:val="1"/>
      <w:marLeft w:val="0"/>
      <w:marRight w:val="0"/>
      <w:marTop w:val="0"/>
      <w:marBottom w:val="0"/>
      <w:divBdr>
        <w:top w:val="none" w:sz="0" w:space="0" w:color="auto"/>
        <w:left w:val="none" w:sz="0" w:space="0" w:color="auto"/>
        <w:bottom w:val="none" w:sz="0" w:space="0" w:color="auto"/>
        <w:right w:val="none" w:sz="0" w:space="0" w:color="auto"/>
      </w:divBdr>
    </w:div>
    <w:div w:id="1119643614">
      <w:bodyDiv w:val="1"/>
      <w:marLeft w:val="0"/>
      <w:marRight w:val="0"/>
      <w:marTop w:val="0"/>
      <w:marBottom w:val="0"/>
      <w:divBdr>
        <w:top w:val="none" w:sz="0" w:space="0" w:color="auto"/>
        <w:left w:val="none" w:sz="0" w:space="0" w:color="auto"/>
        <w:bottom w:val="none" w:sz="0" w:space="0" w:color="auto"/>
        <w:right w:val="none" w:sz="0" w:space="0" w:color="auto"/>
      </w:divBdr>
    </w:div>
    <w:div w:id="1127770828">
      <w:bodyDiv w:val="1"/>
      <w:marLeft w:val="0"/>
      <w:marRight w:val="0"/>
      <w:marTop w:val="0"/>
      <w:marBottom w:val="0"/>
      <w:divBdr>
        <w:top w:val="none" w:sz="0" w:space="0" w:color="auto"/>
        <w:left w:val="none" w:sz="0" w:space="0" w:color="auto"/>
        <w:bottom w:val="none" w:sz="0" w:space="0" w:color="auto"/>
        <w:right w:val="none" w:sz="0" w:space="0" w:color="auto"/>
      </w:divBdr>
    </w:div>
    <w:div w:id="1145270318">
      <w:bodyDiv w:val="1"/>
      <w:marLeft w:val="0"/>
      <w:marRight w:val="0"/>
      <w:marTop w:val="0"/>
      <w:marBottom w:val="0"/>
      <w:divBdr>
        <w:top w:val="none" w:sz="0" w:space="0" w:color="auto"/>
        <w:left w:val="none" w:sz="0" w:space="0" w:color="auto"/>
        <w:bottom w:val="none" w:sz="0" w:space="0" w:color="auto"/>
        <w:right w:val="none" w:sz="0" w:space="0" w:color="auto"/>
      </w:divBdr>
    </w:div>
    <w:div w:id="1176964371">
      <w:bodyDiv w:val="1"/>
      <w:marLeft w:val="0"/>
      <w:marRight w:val="0"/>
      <w:marTop w:val="0"/>
      <w:marBottom w:val="0"/>
      <w:divBdr>
        <w:top w:val="none" w:sz="0" w:space="0" w:color="auto"/>
        <w:left w:val="none" w:sz="0" w:space="0" w:color="auto"/>
        <w:bottom w:val="none" w:sz="0" w:space="0" w:color="auto"/>
        <w:right w:val="none" w:sz="0" w:space="0" w:color="auto"/>
      </w:divBdr>
    </w:div>
    <w:div w:id="1294484435">
      <w:bodyDiv w:val="1"/>
      <w:marLeft w:val="0"/>
      <w:marRight w:val="0"/>
      <w:marTop w:val="0"/>
      <w:marBottom w:val="0"/>
      <w:divBdr>
        <w:top w:val="none" w:sz="0" w:space="0" w:color="auto"/>
        <w:left w:val="none" w:sz="0" w:space="0" w:color="auto"/>
        <w:bottom w:val="none" w:sz="0" w:space="0" w:color="auto"/>
        <w:right w:val="none" w:sz="0" w:space="0" w:color="auto"/>
      </w:divBdr>
    </w:div>
    <w:div w:id="1295720435">
      <w:bodyDiv w:val="1"/>
      <w:marLeft w:val="0"/>
      <w:marRight w:val="0"/>
      <w:marTop w:val="0"/>
      <w:marBottom w:val="0"/>
      <w:divBdr>
        <w:top w:val="none" w:sz="0" w:space="0" w:color="auto"/>
        <w:left w:val="none" w:sz="0" w:space="0" w:color="auto"/>
        <w:bottom w:val="none" w:sz="0" w:space="0" w:color="auto"/>
        <w:right w:val="none" w:sz="0" w:space="0" w:color="auto"/>
      </w:divBdr>
    </w:div>
    <w:div w:id="1312173457">
      <w:bodyDiv w:val="1"/>
      <w:marLeft w:val="0"/>
      <w:marRight w:val="0"/>
      <w:marTop w:val="0"/>
      <w:marBottom w:val="0"/>
      <w:divBdr>
        <w:top w:val="none" w:sz="0" w:space="0" w:color="auto"/>
        <w:left w:val="none" w:sz="0" w:space="0" w:color="auto"/>
        <w:bottom w:val="none" w:sz="0" w:space="0" w:color="auto"/>
        <w:right w:val="none" w:sz="0" w:space="0" w:color="auto"/>
      </w:divBdr>
    </w:div>
    <w:div w:id="1321931208">
      <w:bodyDiv w:val="1"/>
      <w:marLeft w:val="0"/>
      <w:marRight w:val="0"/>
      <w:marTop w:val="0"/>
      <w:marBottom w:val="0"/>
      <w:divBdr>
        <w:top w:val="none" w:sz="0" w:space="0" w:color="auto"/>
        <w:left w:val="none" w:sz="0" w:space="0" w:color="auto"/>
        <w:bottom w:val="none" w:sz="0" w:space="0" w:color="auto"/>
        <w:right w:val="none" w:sz="0" w:space="0" w:color="auto"/>
      </w:divBdr>
    </w:div>
    <w:div w:id="1331059292">
      <w:bodyDiv w:val="1"/>
      <w:marLeft w:val="0"/>
      <w:marRight w:val="0"/>
      <w:marTop w:val="0"/>
      <w:marBottom w:val="0"/>
      <w:divBdr>
        <w:top w:val="none" w:sz="0" w:space="0" w:color="auto"/>
        <w:left w:val="none" w:sz="0" w:space="0" w:color="auto"/>
        <w:bottom w:val="none" w:sz="0" w:space="0" w:color="auto"/>
        <w:right w:val="none" w:sz="0" w:space="0" w:color="auto"/>
      </w:divBdr>
    </w:div>
    <w:div w:id="1333526637">
      <w:bodyDiv w:val="1"/>
      <w:marLeft w:val="0"/>
      <w:marRight w:val="0"/>
      <w:marTop w:val="0"/>
      <w:marBottom w:val="0"/>
      <w:divBdr>
        <w:top w:val="none" w:sz="0" w:space="0" w:color="auto"/>
        <w:left w:val="none" w:sz="0" w:space="0" w:color="auto"/>
        <w:bottom w:val="none" w:sz="0" w:space="0" w:color="auto"/>
        <w:right w:val="none" w:sz="0" w:space="0" w:color="auto"/>
      </w:divBdr>
    </w:div>
    <w:div w:id="1335186853">
      <w:bodyDiv w:val="1"/>
      <w:marLeft w:val="0"/>
      <w:marRight w:val="0"/>
      <w:marTop w:val="0"/>
      <w:marBottom w:val="0"/>
      <w:divBdr>
        <w:top w:val="none" w:sz="0" w:space="0" w:color="auto"/>
        <w:left w:val="none" w:sz="0" w:space="0" w:color="auto"/>
        <w:bottom w:val="none" w:sz="0" w:space="0" w:color="auto"/>
        <w:right w:val="none" w:sz="0" w:space="0" w:color="auto"/>
      </w:divBdr>
    </w:div>
    <w:div w:id="1338583605">
      <w:bodyDiv w:val="1"/>
      <w:marLeft w:val="0"/>
      <w:marRight w:val="0"/>
      <w:marTop w:val="0"/>
      <w:marBottom w:val="0"/>
      <w:divBdr>
        <w:top w:val="none" w:sz="0" w:space="0" w:color="auto"/>
        <w:left w:val="none" w:sz="0" w:space="0" w:color="auto"/>
        <w:bottom w:val="none" w:sz="0" w:space="0" w:color="auto"/>
        <w:right w:val="none" w:sz="0" w:space="0" w:color="auto"/>
      </w:divBdr>
    </w:div>
    <w:div w:id="1344819055">
      <w:bodyDiv w:val="1"/>
      <w:marLeft w:val="0"/>
      <w:marRight w:val="0"/>
      <w:marTop w:val="0"/>
      <w:marBottom w:val="0"/>
      <w:divBdr>
        <w:top w:val="none" w:sz="0" w:space="0" w:color="auto"/>
        <w:left w:val="none" w:sz="0" w:space="0" w:color="auto"/>
        <w:bottom w:val="none" w:sz="0" w:space="0" w:color="auto"/>
        <w:right w:val="none" w:sz="0" w:space="0" w:color="auto"/>
      </w:divBdr>
    </w:div>
    <w:div w:id="1358194208">
      <w:bodyDiv w:val="1"/>
      <w:marLeft w:val="0"/>
      <w:marRight w:val="0"/>
      <w:marTop w:val="0"/>
      <w:marBottom w:val="0"/>
      <w:divBdr>
        <w:top w:val="none" w:sz="0" w:space="0" w:color="auto"/>
        <w:left w:val="none" w:sz="0" w:space="0" w:color="auto"/>
        <w:bottom w:val="none" w:sz="0" w:space="0" w:color="auto"/>
        <w:right w:val="none" w:sz="0" w:space="0" w:color="auto"/>
      </w:divBdr>
    </w:div>
    <w:div w:id="1381514773">
      <w:bodyDiv w:val="1"/>
      <w:marLeft w:val="0"/>
      <w:marRight w:val="0"/>
      <w:marTop w:val="0"/>
      <w:marBottom w:val="0"/>
      <w:divBdr>
        <w:top w:val="none" w:sz="0" w:space="0" w:color="auto"/>
        <w:left w:val="none" w:sz="0" w:space="0" w:color="auto"/>
        <w:bottom w:val="none" w:sz="0" w:space="0" w:color="auto"/>
        <w:right w:val="none" w:sz="0" w:space="0" w:color="auto"/>
      </w:divBdr>
    </w:div>
    <w:div w:id="1403917201">
      <w:bodyDiv w:val="1"/>
      <w:marLeft w:val="0"/>
      <w:marRight w:val="0"/>
      <w:marTop w:val="0"/>
      <w:marBottom w:val="0"/>
      <w:divBdr>
        <w:top w:val="none" w:sz="0" w:space="0" w:color="auto"/>
        <w:left w:val="none" w:sz="0" w:space="0" w:color="auto"/>
        <w:bottom w:val="none" w:sz="0" w:space="0" w:color="auto"/>
        <w:right w:val="none" w:sz="0" w:space="0" w:color="auto"/>
      </w:divBdr>
    </w:div>
    <w:div w:id="1424571779">
      <w:bodyDiv w:val="1"/>
      <w:marLeft w:val="0"/>
      <w:marRight w:val="0"/>
      <w:marTop w:val="0"/>
      <w:marBottom w:val="0"/>
      <w:divBdr>
        <w:top w:val="none" w:sz="0" w:space="0" w:color="auto"/>
        <w:left w:val="none" w:sz="0" w:space="0" w:color="auto"/>
        <w:bottom w:val="none" w:sz="0" w:space="0" w:color="auto"/>
        <w:right w:val="none" w:sz="0" w:space="0" w:color="auto"/>
      </w:divBdr>
      <w:divsChild>
        <w:div w:id="1551988673">
          <w:marLeft w:val="0"/>
          <w:marRight w:val="0"/>
          <w:marTop w:val="0"/>
          <w:marBottom w:val="0"/>
          <w:divBdr>
            <w:top w:val="none" w:sz="0" w:space="0" w:color="auto"/>
            <w:left w:val="none" w:sz="0" w:space="0" w:color="auto"/>
            <w:bottom w:val="none" w:sz="0" w:space="0" w:color="auto"/>
            <w:right w:val="none" w:sz="0" w:space="0" w:color="auto"/>
          </w:divBdr>
        </w:div>
      </w:divsChild>
    </w:div>
    <w:div w:id="1442845492">
      <w:bodyDiv w:val="1"/>
      <w:marLeft w:val="0"/>
      <w:marRight w:val="0"/>
      <w:marTop w:val="0"/>
      <w:marBottom w:val="0"/>
      <w:divBdr>
        <w:top w:val="none" w:sz="0" w:space="0" w:color="auto"/>
        <w:left w:val="none" w:sz="0" w:space="0" w:color="auto"/>
        <w:bottom w:val="none" w:sz="0" w:space="0" w:color="auto"/>
        <w:right w:val="none" w:sz="0" w:space="0" w:color="auto"/>
      </w:divBdr>
    </w:div>
    <w:div w:id="1466897215">
      <w:bodyDiv w:val="1"/>
      <w:marLeft w:val="0"/>
      <w:marRight w:val="0"/>
      <w:marTop w:val="0"/>
      <w:marBottom w:val="0"/>
      <w:divBdr>
        <w:top w:val="none" w:sz="0" w:space="0" w:color="auto"/>
        <w:left w:val="none" w:sz="0" w:space="0" w:color="auto"/>
        <w:bottom w:val="none" w:sz="0" w:space="0" w:color="auto"/>
        <w:right w:val="none" w:sz="0" w:space="0" w:color="auto"/>
      </w:divBdr>
    </w:div>
    <w:div w:id="1489593923">
      <w:bodyDiv w:val="1"/>
      <w:marLeft w:val="0"/>
      <w:marRight w:val="0"/>
      <w:marTop w:val="0"/>
      <w:marBottom w:val="0"/>
      <w:divBdr>
        <w:top w:val="none" w:sz="0" w:space="0" w:color="auto"/>
        <w:left w:val="none" w:sz="0" w:space="0" w:color="auto"/>
        <w:bottom w:val="none" w:sz="0" w:space="0" w:color="auto"/>
        <w:right w:val="none" w:sz="0" w:space="0" w:color="auto"/>
      </w:divBdr>
    </w:div>
    <w:div w:id="1491168426">
      <w:bodyDiv w:val="1"/>
      <w:marLeft w:val="0"/>
      <w:marRight w:val="0"/>
      <w:marTop w:val="0"/>
      <w:marBottom w:val="0"/>
      <w:divBdr>
        <w:top w:val="none" w:sz="0" w:space="0" w:color="auto"/>
        <w:left w:val="none" w:sz="0" w:space="0" w:color="auto"/>
        <w:bottom w:val="none" w:sz="0" w:space="0" w:color="auto"/>
        <w:right w:val="none" w:sz="0" w:space="0" w:color="auto"/>
      </w:divBdr>
    </w:div>
    <w:div w:id="1506676631">
      <w:bodyDiv w:val="1"/>
      <w:marLeft w:val="0"/>
      <w:marRight w:val="0"/>
      <w:marTop w:val="0"/>
      <w:marBottom w:val="0"/>
      <w:divBdr>
        <w:top w:val="none" w:sz="0" w:space="0" w:color="auto"/>
        <w:left w:val="none" w:sz="0" w:space="0" w:color="auto"/>
        <w:bottom w:val="none" w:sz="0" w:space="0" w:color="auto"/>
        <w:right w:val="none" w:sz="0" w:space="0" w:color="auto"/>
      </w:divBdr>
    </w:div>
    <w:div w:id="1533222373">
      <w:bodyDiv w:val="1"/>
      <w:marLeft w:val="0"/>
      <w:marRight w:val="0"/>
      <w:marTop w:val="0"/>
      <w:marBottom w:val="0"/>
      <w:divBdr>
        <w:top w:val="none" w:sz="0" w:space="0" w:color="auto"/>
        <w:left w:val="none" w:sz="0" w:space="0" w:color="auto"/>
        <w:bottom w:val="none" w:sz="0" w:space="0" w:color="auto"/>
        <w:right w:val="none" w:sz="0" w:space="0" w:color="auto"/>
      </w:divBdr>
    </w:div>
    <w:div w:id="1535540152">
      <w:bodyDiv w:val="1"/>
      <w:marLeft w:val="0"/>
      <w:marRight w:val="0"/>
      <w:marTop w:val="0"/>
      <w:marBottom w:val="0"/>
      <w:divBdr>
        <w:top w:val="none" w:sz="0" w:space="0" w:color="auto"/>
        <w:left w:val="none" w:sz="0" w:space="0" w:color="auto"/>
        <w:bottom w:val="none" w:sz="0" w:space="0" w:color="auto"/>
        <w:right w:val="none" w:sz="0" w:space="0" w:color="auto"/>
      </w:divBdr>
    </w:div>
    <w:div w:id="1536773017">
      <w:bodyDiv w:val="1"/>
      <w:marLeft w:val="0"/>
      <w:marRight w:val="0"/>
      <w:marTop w:val="0"/>
      <w:marBottom w:val="0"/>
      <w:divBdr>
        <w:top w:val="none" w:sz="0" w:space="0" w:color="auto"/>
        <w:left w:val="none" w:sz="0" w:space="0" w:color="auto"/>
        <w:bottom w:val="none" w:sz="0" w:space="0" w:color="auto"/>
        <w:right w:val="none" w:sz="0" w:space="0" w:color="auto"/>
      </w:divBdr>
    </w:div>
    <w:div w:id="1543708212">
      <w:bodyDiv w:val="1"/>
      <w:marLeft w:val="0"/>
      <w:marRight w:val="0"/>
      <w:marTop w:val="0"/>
      <w:marBottom w:val="0"/>
      <w:divBdr>
        <w:top w:val="none" w:sz="0" w:space="0" w:color="auto"/>
        <w:left w:val="none" w:sz="0" w:space="0" w:color="auto"/>
        <w:bottom w:val="none" w:sz="0" w:space="0" w:color="auto"/>
        <w:right w:val="none" w:sz="0" w:space="0" w:color="auto"/>
      </w:divBdr>
    </w:div>
    <w:div w:id="1562868060">
      <w:bodyDiv w:val="1"/>
      <w:marLeft w:val="0"/>
      <w:marRight w:val="0"/>
      <w:marTop w:val="0"/>
      <w:marBottom w:val="0"/>
      <w:divBdr>
        <w:top w:val="none" w:sz="0" w:space="0" w:color="auto"/>
        <w:left w:val="none" w:sz="0" w:space="0" w:color="auto"/>
        <w:bottom w:val="none" w:sz="0" w:space="0" w:color="auto"/>
        <w:right w:val="none" w:sz="0" w:space="0" w:color="auto"/>
      </w:divBdr>
    </w:div>
    <w:div w:id="1570729577">
      <w:bodyDiv w:val="1"/>
      <w:marLeft w:val="0"/>
      <w:marRight w:val="0"/>
      <w:marTop w:val="0"/>
      <w:marBottom w:val="0"/>
      <w:divBdr>
        <w:top w:val="none" w:sz="0" w:space="0" w:color="auto"/>
        <w:left w:val="none" w:sz="0" w:space="0" w:color="auto"/>
        <w:bottom w:val="none" w:sz="0" w:space="0" w:color="auto"/>
        <w:right w:val="none" w:sz="0" w:space="0" w:color="auto"/>
      </w:divBdr>
    </w:div>
    <w:div w:id="1629774897">
      <w:bodyDiv w:val="1"/>
      <w:marLeft w:val="0"/>
      <w:marRight w:val="0"/>
      <w:marTop w:val="0"/>
      <w:marBottom w:val="0"/>
      <w:divBdr>
        <w:top w:val="none" w:sz="0" w:space="0" w:color="auto"/>
        <w:left w:val="none" w:sz="0" w:space="0" w:color="auto"/>
        <w:bottom w:val="none" w:sz="0" w:space="0" w:color="auto"/>
        <w:right w:val="none" w:sz="0" w:space="0" w:color="auto"/>
      </w:divBdr>
    </w:div>
    <w:div w:id="1633516465">
      <w:bodyDiv w:val="1"/>
      <w:marLeft w:val="0"/>
      <w:marRight w:val="0"/>
      <w:marTop w:val="0"/>
      <w:marBottom w:val="0"/>
      <w:divBdr>
        <w:top w:val="none" w:sz="0" w:space="0" w:color="auto"/>
        <w:left w:val="none" w:sz="0" w:space="0" w:color="auto"/>
        <w:bottom w:val="none" w:sz="0" w:space="0" w:color="auto"/>
        <w:right w:val="none" w:sz="0" w:space="0" w:color="auto"/>
      </w:divBdr>
    </w:div>
    <w:div w:id="1641426286">
      <w:bodyDiv w:val="1"/>
      <w:marLeft w:val="0"/>
      <w:marRight w:val="0"/>
      <w:marTop w:val="0"/>
      <w:marBottom w:val="0"/>
      <w:divBdr>
        <w:top w:val="none" w:sz="0" w:space="0" w:color="auto"/>
        <w:left w:val="none" w:sz="0" w:space="0" w:color="auto"/>
        <w:bottom w:val="none" w:sz="0" w:space="0" w:color="auto"/>
        <w:right w:val="none" w:sz="0" w:space="0" w:color="auto"/>
      </w:divBdr>
    </w:div>
    <w:div w:id="1643777630">
      <w:bodyDiv w:val="1"/>
      <w:marLeft w:val="0"/>
      <w:marRight w:val="0"/>
      <w:marTop w:val="0"/>
      <w:marBottom w:val="0"/>
      <w:divBdr>
        <w:top w:val="none" w:sz="0" w:space="0" w:color="auto"/>
        <w:left w:val="none" w:sz="0" w:space="0" w:color="auto"/>
        <w:bottom w:val="none" w:sz="0" w:space="0" w:color="auto"/>
        <w:right w:val="none" w:sz="0" w:space="0" w:color="auto"/>
      </w:divBdr>
    </w:div>
    <w:div w:id="1653292361">
      <w:bodyDiv w:val="1"/>
      <w:marLeft w:val="0"/>
      <w:marRight w:val="0"/>
      <w:marTop w:val="0"/>
      <w:marBottom w:val="0"/>
      <w:divBdr>
        <w:top w:val="none" w:sz="0" w:space="0" w:color="auto"/>
        <w:left w:val="none" w:sz="0" w:space="0" w:color="auto"/>
        <w:bottom w:val="none" w:sz="0" w:space="0" w:color="auto"/>
        <w:right w:val="none" w:sz="0" w:space="0" w:color="auto"/>
      </w:divBdr>
    </w:div>
    <w:div w:id="1664046472">
      <w:bodyDiv w:val="1"/>
      <w:marLeft w:val="0"/>
      <w:marRight w:val="0"/>
      <w:marTop w:val="0"/>
      <w:marBottom w:val="0"/>
      <w:divBdr>
        <w:top w:val="none" w:sz="0" w:space="0" w:color="auto"/>
        <w:left w:val="none" w:sz="0" w:space="0" w:color="auto"/>
        <w:bottom w:val="none" w:sz="0" w:space="0" w:color="auto"/>
        <w:right w:val="none" w:sz="0" w:space="0" w:color="auto"/>
      </w:divBdr>
    </w:div>
    <w:div w:id="1687556459">
      <w:bodyDiv w:val="1"/>
      <w:marLeft w:val="0"/>
      <w:marRight w:val="0"/>
      <w:marTop w:val="0"/>
      <w:marBottom w:val="0"/>
      <w:divBdr>
        <w:top w:val="none" w:sz="0" w:space="0" w:color="auto"/>
        <w:left w:val="none" w:sz="0" w:space="0" w:color="auto"/>
        <w:bottom w:val="none" w:sz="0" w:space="0" w:color="auto"/>
        <w:right w:val="none" w:sz="0" w:space="0" w:color="auto"/>
      </w:divBdr>
    </w:div>
    <w:div w:id="1702827827">
      <w:bodyDiv w:val="1"/>
      <w:marLeft w:val="0"/>
      <w:marRight w:val="0"/>
      <w:marTop w:val="0"/>
      <w:marBottom w:val="0"/>
      <w:divBdr>
        <w:top w:val="none" w:sz="0" w:space="0" w:color="auto"/>
        <w:left w:val="none" w:sz="0" w:space="0" w:color="auto"/>
        <w:bottom w:val="none" w:sz="0" w:space="0" w:color="auto"/>
        <w:right w:val="none" w:sz="0" w:space="0" w:color="auto"/>
      </w:divBdr>
    </w:div>
    <w:div w:id="1742630137">
      <w:bodyDiv w:val="1"/>
      <w:marLeft w:val="0"/>
      <w:marRight w:val="0"/>
      <w:marTop w:val="0"/>
      <w:marBottom w:val="0"/>
      <w:divBdr>
        <w:top w:val="none" w:sz="0" w:space="0" w:color="auto"/>
        <w:left w:val="none" w:sz="0" w:space="0" w:color="auto"/>
        <w:bottom w:val="none" w:sz="0" w:space="0" w:color="auto"/>
        <w:right w:val="none" w:sz="0" w:space="0" w:color="auto"/>
      </w:divBdr>
    </w:div>
    <w:div w:id="1770462127">
      <w:bodyDiv w:val="1"/>
      <w:marLeft w:val="0"/>
      <w:marRight w:val="0"/>
      <w:marTop w:val="0"/>
      <w:marBottom w:val="0"/>
      <w:divBdr>
        <w:top w:val="none" w:sz="0" w:space="0" w:color="auto"/>
        <w:left w:val="none" w:sz="0" w:space="0" w:color="auto"/>
        <w:bottom w:val="none" w:sz="0" w:space="0" w:color="auto"/>
        <w:right w:val="none" w:sz="0" w:space="0" w:color="auto"/>
      </w:divBdr>
    </w:div>
    <w:div w:id="1803957371">
      <w:bodyDiv w:val="1"/>
      <w:marLeft w:val="0"/>
      <w:marRight w:val="0"/>
      <w:marTop w:val="0"/>
      <w:marBottom w:val="0"/>
      <w:divBdr>
        <w:top w:val="none" w:sz="0" w:space="0" w:color="auto"/>
        <w:left w:val="none" w:sz="0" w:space="0" w:color="auto"/>
        <w:bottom w:val="none" w:sz="0" w:space="0" w:color="auto"/>
        <w:right w:val="none" w:sz="0" w:space="0" w:color="auto"/>
      </w:divBdr>
    </w:div>
    <w:div w:id="1817840255">
      <w:bodyDiv w:val="1"/>
      <w:marLeft w:val="0"/>
      <w:marRight w:val="0"/>
      <w:marTop w:val="0"/>
      <w:marBottom w:val="0"/>
      <w:divBdr>
        <w:top w:val="none" w:sz="0" w:space="0" w:color="auto"/>
        <w:left w:val="none" w:sz="0" w:space="0" w:color="auto"/>
        <w:bottom w:val="none" w:sz="0" w:space="0" w:color="auto"/>
        <w:right w:val="none" w:sz="0" w:space="0" w:color="auto"/>
      </w:divBdr>
    </w:div>
    <w:div w:id="1834756261">
      <w:bodyDiv w:val="1"/>
      <w:marLeft w:val="0"/>
      <w:marRight w:val="0"/>
      <w:marTop w:val="0"/>
      <w:marBottom w:val="0"/>
      <w:divBdr>
        <w:top w:val="none" w:sz="0" w:space="0" w:color="auto"/>
        <w:left w:val="none" w:sz="0" w:space="0" w:color="auto"/>
        <w:bottom w:val="none" w:sz="0" w:space="0" w:color="auto"/>
        <w:right w:val="none" w:sz="0" w:space="0" w:color="auto"/>
      </w:divBdr>
    </w:div>
    <w:div w:id="1849909874">
      <w:bodyDiv w:val="1"/>
      <w:marLeft w:val="0"/>
      <w:marRight w:val="0"/>
      <w:marTop w:val="0"/>
      <w:marBottom w:val="0"/>
      <w:divBdr>
        <w:top w:val="none" w:sz="0" w:space="0" w:color="auto"/>
        <w:left w:val="none" w:sz="0" w:space="0" w:color="auto"/>
        <w:bottom w:val="none" w:sz="0" w:space="0" w:color="auto"/>
        <w:right w:val="none" w:sz="0" w:space="0" w:color="auto"/>
      </w:divBdr>
    </w:div>
    <w:div w:id="1863937991">
      <w:bodyDiv w:val="1"/>
      <w:marLeft w:val="0"/>
      <w:marRight w:val="0"/>
      <w:marTop w:val="0"/>
      <w:marBottom w:val="0"/>
      <w:divBdr>
        <w:top w:val="none" w:sz="0" w:space="0" w:color="auto"/>
        <w:left w:val="none" w:sz="0" w:space="0" w:color="auto"/>
        <w:bottom w:val="none" w:sz="0" w:space="0" w:color="auto"/>
        <w:right w:val="none" w:sz="0" w:space="0" w:color="auto"/>
      </w:divBdr>
    </w:div>
    <w:div w:id="1871530118">
      <w:bodyDiv w:val="1"/>
      <w:marLeft w:val="0"/>
      <w:marRight w:val="0"/>
      <w:marTop w:val="0"/>
      <w:marBottom w:val="0"/>
      <w:divBdr>
        <w:top w:val="none" w:sz="0" w:space="0" w:color="auto"/>
        <w:left w:val="none" w:sz="0" w:space="0" w:color="auto"/>
        <w:bottom w:val="none" w:sz="0" w:space="0" w:color="auto"/>
        <w:right w:val="none" w:sz="0" w:space="0" w:color="auto"/>
      </w:divBdr>
    </w:div>
    <w:div w:id="1880702866">
      <w:bodyDiv w:val="1"/>
      <w:marLeft w:val="0"/>
      <w:marRight w:val="0"/>
      <w:marTop w:val="0"/>
      <w:marBottom w:val="0"/>
      <w:divBdr>
        <w:top w:val="none" w:sz="0" w:space="0" w:color="auto"/>
        <w:left w:val="none" w:sz="0" w:space="0" w:color="auto"/>
        <w:bottom w:val="none" w:sz="0" w:space="0" w:color="auto"/>
        <w:right w:val="none" w:sz="0" w:space="0" w:color="auto"/>
      </w:divBdr>
    </w:div>
    <w:div w:id="1901552801">
      <w:bodyDiv w:val="1"/>
      <w:marLeft w:val="0"/>
      <w:marRight w:val="0"/>
      <w:marTop w:val="0"/>
      <w:marBottom w:val="0"/>
      <w:divBdr>
        <w:top w:val="none" w:sz="0" w:space="0" w:color="auto"/>
        <w:left w:val="none" w:sz="0" w:space="0" w:color="auto"/>
        <w:bottom w:val="none" w:sz="0" w:space="0" w:color="auto"/>
        <w:right w:val="none" w:sz="0" w:space="0" w:color="auto"/>
      </w:divBdr>
    </w:div>
    <w:div w:id="1911110573">
      <w:bodyDiv w:val="1"/>
      <w:marLeft w:val="0"/>
      <w:marRight w:val="0"/>
      <w:marTop w:val="0"/>
      <w:marBottom w:val="0"/>
      <w:divBdr>
        <w:top w:val="none" w:sz="0" w:space="0" w:color="auto"/>
        <w:left w:val="none" w:sz="0" w:space="0" w:color="auto"/>
        <w:bottom w:val="none" w:sz="0" w:space="0" w:color="auto"/>
        <w:right w:val="none" w:sz="0" w:space="0" w:color="auto"/>
      </w:divBdr>
    </w:div>
    <w:div w:id="1930625125">
      <w:bodyDiv w:val="1"/>
      <w:marLeft w:val="0"/>
      <w:marRight w:val="0"/>
      <w:marTop w:val="0"/>
      <w:marBottom w:val="0"/>
      <w:divBdr>
        <w:top w:val="none" w:sz="0" w:space="0" w:color="auto"/>
        <w:left w:val="none" w:sz="0" w:space="0" w:color="auto"/>
        <w:bottom w:val="none" w:sz="0" w:space="0" w:color="auto"/>
        <w:right w:val="none" w:sz="0" w:space="0" w:color="auto"/>
      </w:divBdr>
    </w:div>
    <w:div w:id="1935624617">
      <w:bodyDiv w:val="1"/>
      <w:marLeft w:val="0"/>
      <w:marRight w:val="0"/>
      <w:marTop w:val="0"/>
      <w:marBottom w:val="0"/>
      <w:divBdr>
        <w:top w:val="none" w:sz="0" w:space="0" w:color="auto"/>
        <w:left w:val="none" w:sz="0" w:space="0" w:color="auto"/>
        <w:bottom w:val="none" w:sz="0" w:space="0" w:color="auto"/>
        <w:right w:val="none" w:sz="0" w:space="0" w:color="auto"/>
      </w:divBdr>
    </w:div>
    <w:div w:id="1947038679">
      <w:bodyDiv w:val="1"/>
      <w:marLeft w:val="0"/>
      <w:marRight w:val="0"/>
      <w:marTop w:val="0"/>
      <w:marBottom w:val="0"/>
      <w:divBdr>
        <w:top w:val="none" w:sz="0" w:space="0" w:color="auto"/>
        <w:left w:val="none" w:sz="0" w:space="0" w:color="auto"/>
        <w:bottom w:val="none" w:sz="0" w:space="0" w:color="auto"/>
        <w:right w:val="none" w:sz="0" w:space="0" w:color="auto"/>
      </w:divBdr>
    </w:div>
    <w:div w:id="1948585162">
      <w:bodyDiv w:val="1"/>
      <w:marLeft w:val="0"/>
      <w:marRight w:val="0"/>
      <w:marTop w:val="0"/>
      <w:marBottom w:val="0"/>
      <w:divBdr>
        <w:top w:val="none" w:sz="0" w:space="0" w:color="auto"/>
        <w:left w:val="none" w:sz="0" w:space="0" w:color="auto"/>
        <w:bottom w:val="none" w:sz="0" w:space="0" w:color="auto"/>
        <w:right w:val="none" w:sz="0" w:space="0" w:color="auto"/>
      </w:divBdr>
    </w:div>
    <w:div w:id="1985116128">
      <w:bodyDiv w:val="1"/>
      <w:marLeft w:val="0"/>
      <w:marRight w:val="0"/>
      <w:marTop w:val="0"/>
      <w:marBottom w:val="0"/>
      <w:divBdr>
        <w:top w:val="none" w:sz="0" w:space="0" w:color="auto"/>
        <w:left w:val="none" w:sz="0" w:space="0" w:color="auto"/>
        <w:bottom w:val="none" w:sz="0" w:space="0" w:color="auto"/>
        <w:right w:val="none" w:sz="0" w:space="0" w:color="auto"/>
      </w:divBdr>
    </w:div>
    <w:div w:id="1985812747">
      <w:bodyDiv w:val="1"/>
      <w:marLeft w:val="0"/>
      <w:marRight w:val="0"/>
      <w:marTop w:val="0"/>
      <w:marBottom w:val="0"/>
      <w:divBdr>
        <w:top w:val="none" w:sz="0" w:space="0" w:color="auto"/>
        <w:left w:val="none" w:sz="0" w:space="0" w:color="auto"/>
        <w:bottom w:val="none" w:sz="0" w:space="0" w:color="auto"/>
        <w:right w:val="none" w:sz="0" w:space="0" w:color="auto"/>
      </w:divBdr>
    </w:div>
    <w:div w:id="2023236374">
      <w:bodyDiv w:val="1"/>
      <w:marLeft w:val="0"/>
      <w:marRight w:val="0"/>
      <w:marTop w:val="0"/>
      <w:marBottom w:val="0"/>
      <w:divBdr>
        <w:top w:val="none" w:sz="0" w:space="0" w:color="auto"/>
        <w:left w:val="none" w:sz="0" w:space="0" w:color="auto"/>
        <w:bottom w:val="none" w:sz="0" w:space="0" w:color="auto"/>
        <w:right w:val="none" w:sz="0" w:space="0" w:color="auto"/>
      </w:divBdr>
    </w:div>
    <w:div w:id="2044012993">
      <w:bodyDiv w:val="1"/>
      <w:marLeft w:val="0"/>
      <w:marRight w:val="0"/>
      <w:marTop w:val="0"/>
      <w:marBottom w:val="0"/>
      <w:divBdr>
        <w:top w:val="none" w:sz="0" w:space="0" w:color="auto"/>
        <w:left w:val="none" w:sz="0" w:space="0" w:color="auto"/>
        <w:bottom w:val="none" w:sz="0" w:space="0" w:color="auto"/>
        <w:right w:val="none" w:sz="0" w:space="0" w:color="auto"/>
      </w:divBdr>
    </w:div>
    <w:div w:id="2047438993">
      <w:bodyDiv w:val="1"/>
      <w:marLeft w:val="0"/>
      <w:marRight w:val="0"/>
      <w:marTop w:val="0"/>
      <w:marBottom w:val="0"/>
      <w:divBdr>
        <w:top w:val="none" w:sz="0" w:space="0" w:color="auto"/>
        <w:left w:val="none" w:sz="0" w:space="0" w:color="auto"/>
        <w:bottom w:val="none" w:sz="0" w:space="0" w:color="auto"/>
        <w:right w:val="none" w:sz="0" w:space="0" w:color="auto"/>
      </w:divBdr>
    </w:div>
    <w:div w:id="2064599868">
      <w:bodyDiv w:val="1"/>
      <w:marLeft w:val="0"/>
      <w:marRight w:val="0"/>
      <w:marTop w:val="0"/>
      <w:marBottom w:val="0"/>
      <w:divBdr>
        <w:top w:val="none" w:sz="0" w:space="0" w:color="auto"/>
        <w:left w:val="none" w:sz="0" w:space="0" w:color="auto"/>
        <w:bottom w:val="none" w:sz="0" w:space="0" w:color="auto"/>
        <w:right w:val="none" w:sz="0" w:space="0" w:color="auto"/>
      </w:divBdr>
      <w:divsChild>
        <w:div w:id="1419987119">
          <w:marLeft w:val="0"/>
          <w:marRight w:val="0"/>
          <w:marTop w:val="0"/>
          <w:marBottom w:val="0"/>
          <w:divBdr>
            <w:top w:val="none" w:sz="0" w:space="0" w:color="auto"/>
            <w:left w:val="none" w:sz="0" w:space="0" w:color="auto"/>
            <w:bottom w:val="none" w:sz="0" w:space="0" w:color="auto"/>
            <w:right w:val="none" w:sz="0" w:space="0" w:color="auto"/>
          </w:divBdr>
        </w:div>
      </w:divsChild>
    </w:div>
    <w:div w:id="2069105855">
      <w:bodyDiv w:val="1"/>
      <w:marLeft w:val="0"/>
      <w:marRight w:val="0"/>
      <w:marTop w:val="0"/>
      <w:marBottom w:val="0"/>
      <w:divBdr>
        <w:top w:val="none" w:sz="0" w:space="0" w:color="auto"/>
        <w:left w:val="none" w:sz="0" w:space="0" w:color="auto"/>
        <w:bottom w:val="none" w:sz="0" w:space="0" w:color="auto"/>
        <w:right w:val="none" w:sz="0" w:space="0" w:color="auto"/>
      </w:divBdr>
    </w:div>
    <w:div w:id="2107115484">
      <w:bodyDiv w:val="1"/>
      <w:marLeft w:val="0"/>
      <w:marRight w:val="0"/>
      <w:marTop w:val="0"/>
      <w:marBottom w:val="0"/>
      <w:divBdr>
        <w:top w:val="none" w:sz="0" w:space="0" w:color="auto"/>
        <w:left w:val="none" w:sz="0" w:space="0" w:color="auto"/>
        <w:bottom w:val="none" w:sz="0" w:space="0" w:color="auto"/>
        <w:right w:val="none" w:sz="0" w:space="0" w:color="auto"/>
      </w:divBdr>
    </w:div>
    <w:div w:id="2109308345">
      <w:bodyDiv w:val="1"/>
      <w:marLeft w:val="0"/>
      <w:marRight w:val="0"/>
      <w:marTop w:val="0"/>
      <w:marBottom w:val="0"/>
      <w:divBdr>
        <w:top w:val="none" w:sz="0" w:space="0" w:color="auto"/>
        <w:left w:val="none" w:sz="0" w:space="0" w:color="auto"/>
        <w:bottom w:val="none" w:sz="0" w:space="0" w:color="auto"/>
        <w:right w:val="none" w:sz="0" w:space="0" w:color="auto"/>
      </w:divBdr>
      <w:divsChild>
        <w:div w:id="1907033889">
          <w:marLeft w:val="0"/>
          <w:marRight w:val="0"/>
          <w:marTop w:val="0"/>
          <w:marBottom w:val="0"/>
          <w:divBdr>
            <w:top w:val="none" w:sz="0" w:space="0" w:color="auto"/>
            <w:left w:val="none" w:sz="0" w:space="0" w:color="auto"/>
            <w:bottom w:val="none" w:sz="0" w:space="0" w:color="auto"/>
            <w:right w:val="none" w:sz="0" w:space="0" w:color="auto"/>
          </w:divBdr>
        </w:div>
      </w:divsChild>
    </w:div>
    <w:div w:id="2119451538">
      <w:bodyDiv w:val="1"/>
      <w:marLeft w:val="0"/>
      <w:marRight w:val="0"/>
      <w:marTop w:val="0"/>
      <w:marBottom w:val="0"/>
      <w:divBdr>
        <w:top w:val="none" w:sz="0" w:space="0" w:color="auto"/>
        <w:left w:val="none" w:sz="0" w:space="0" w:color="auto"/>
        <w:bottom w:val="none" w:sz="0" w:space="0" w:color="auto"/>
        <w:right w:val="none" w:sz="0" w:space="0" w:color="auto"/>
      </w:divBdr>
      <w:divsChild>
        <w:div w:id="386759155">
          <w:marLeft w:val="0"/>
          <w:marRight w:val="0"/>
          <w:marTop w:val="0"/>
          <w:marBottom w:val="0"/>
          <w:divBdr>
            <w:top w:val="none" w:sz="0" w:space="0" w:color="auto"/>
            <w:left w:val="none" w:sz="0" w:space="0" w:color="auto"/>
            <w:bottom w:val="none" w:sz="0" w:space="0" w:color="auto"/>
            <w:right w:val="none" w:sz="0" w:space="0" w:color="auto"/>
          </w:divBdr>
          <w:divsChild>
            <w:div w:id="1521552892">
              <w:marLeft w:val="0"/>
              <w:marRight w:val="0"/>
              <w:marTop w:val="0"/>
              <w:marBottom w:val="0"/>
              <w:divBdr>
                <w:top w:val="none" w:sz="0" w:space="0" w:color="auto"/>
                <w:left w:val="none" w:sz="0" w:space="0" w:color="auto"/>
                <w:bottom w:val="none" w:sz="0" w:space="0" w:color="auto"/>
                <w:right w:val="none" w:sz="0" w:space="0" w:color="auto"/>
              </w:divBdr>
              <w:divsChild>
                <w:div w:id="1535313379">
                  <w:marLeft w:val="0"/>
                  <w:marRight w:val="0"/>
                  <w:marTop w:val="0"/>
                  <w:marBottom w:val="0"/>
                  <w:divBdr>
                    <w:top w:val="none" w:sz="0" w:space="0" w:color="auto"/>
                    <w:left w:val="none" w:sz="0" w:space="0" w:color="auto"/>
                    <w:bottom w:val="none" w:sz="0" w:space="0" w:color="auto"/>
                    <w:right w:val="none" w:sz="0" w:space="0" w:color="auto"/>
                  </w:divBdr>
                  <w:divsChild>
                    <w:div w:id="919874859">
                      <w:marLeft w:val="0"/>
                      <w:marRight w:val="0"/>
                      <w:marTop w:val="0"/>
                      <w:marBottom w:val="0"/>
                      <w:divBdr>
                        <w:top w:val="none" w:sz="0" w:space="0" w:color="auto"/>
                        <w:left w:val="none" w:sz="0" w:space="0" w:color="auto"/>
                        <w:bottom w:val="none" w:sz="0" w:space="0" w:color="auto"/>
                        <w:right w:val="none" w:sz="0" w:space="0" w:color="auto"/>
                      </w:divBdr>
                      <w:divsChild>
                        <w:div w:id="588657309">
                          <w:marLeft w:val="0"/>
                          <w:marRight w:val="0"/>
                          <w:marTop w:val="0"/>
                          <w:marBottom w:val="0"/>
                          <w:divBdr>
                            <w:top w:val="none" w:sz="0" w:space="0" w:color="auto"/>
                            <w:left w:val="none" w:sz="0" w:space="0" w:color="auto"/>
                            <w:bottom w:val="none" w:sz="0" w:space="0" w:color="auto"/>
                            <w:right w:val="none" w:sz="0" w:space="0" w:color="auto"/>
                          </w:divBdr>
                          <w:divsChild>
                            <w:div w:id="1187014204">
                              <w:marLeft w:val="0"/>
                              <w:marRight w:val="0"/>
                              <w:marTop w:val="0"/>
                              <w:marBottom w:val="0"/>
                              <w:divBdr>
                                <w:top w:val="none" w:sz="0" w:space="0" w:color="auto"/>
                                <w:left w:val="none" w:sz="0" w:space="0" w:color="auto"/>
                                <w:bottom w:val="none" w:sz="0" w:space="0" w:color="auto"/>
                                <w:right w:val="none" w:sz="0" w:space="0" w:color="auto"/>
                              </w:divBdr>
                              <w:divsChild>
                                <w:div w:id="592204905">
                                  <w:marLeft w:val="0"/>
                                  <w:marRight w:val="0"/>
                                  <w:marTop w:val="0"/>
                                  <w:marBottom w:val="0"/>
                                  <w:divBdr>
                                    <w:top w:val="none" w:sz="0" w:space="0" w:color="auto"/>
                                    <w:left w:val="none" w:sz="0" w:space="0" w:color="auto"/>
                                    <w:bottom w:val="none" w:sz="0" w:space="0" w:color="auto"/>
                                    <w:right w:val="none" w:sz="0" w:space="0" w:color="auto"/>
                                  </w:divBdr>
                                  <w:divsChild>
                                    <w:div w:id="2053529907">
                                      <w:marLeft w:val="0"/>
                                      <w:marRight w:val="0"/>
                                      <w:marTop w:val="0"/>
                                      <w:marBottom w:val="0"/>
                                      <w:divBdr>
                                        <w:top w:val="none" w:sz="0" w:space="0" w:color="auto"/>
                                        <w:left w:val="none" w:sz="0" w:space="0" w:color="auto"/>
                                        <w:bottom w:val="none" w:sz="0" w:space="0" w:color="auto"/>
                                        <w:right w:val="none" w:sz="0" w:space="0" w:color="auto"/>
                                      </w:divBdr>
                                    </w:div>
                                    <w:div w:id="947929102">
                                      <w:marLeft w:val="0"/>
                                      <w:marRight w:val="0"/>
                                      <w:marTop w:val="0"/>
                                      <w:marBottom w:val="0"/>
                                      <w:divBdr>
                                        <w:top w:val="none" w:sz="0" w:space="0" w:color="auto"/>
                                        <w:left w:val="none" w:sz="0" w:space="0" w:color="auto"/>
                                        <w:bottom w:val="none" w:sz="0" w:space="0" w:color="auto"/>
                                        <w:right w:val="none" w:sz="0" w:space="0" w:color="auto"/>
                                      </w:divBdr>
                                      <w:divsChild>
                                        <w:div w:id="2074157750">
                                          <w:marLeft w:val="0"/>
                                          <w:marRight w:val="0"/>
                                          <w:marTop w:val="0"/>
                                          <w:marBottom w:val="0"/>
                                          <w:divBdr>
                                            <w:top w:val="none" w:sz="0" w:space="0" w:color="auto"/>
                                            <w:left w:val="none" w:sz="0" w:space="0" w:color="auto"/>
                                            <w:bottom w:val="none" w:sz="0" w:space="0" w:color="auto"/>
                                            <w:right w:val="none" w:sz="0" w:space="0" w:color="auto"/>
                                          </w:divBdr>
                                          <w:divsChild>
                                            <w:div w:id="15822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676084">
                                      <w:marLeft w:val="0"/>
                                      <w:marRight w:val="0"/>
                                      <w:marTop w:val="0"/>
                                      <w:marBottom w:val="0"/>
                                      <w:divBdr>
                                        <w:top w:val="none" w:sz="0" w:space="0" w:color="auto"/>
                                        <w:left w:val="none" w:sz="0" w:space="0" w:color="auto"/>
                                        <w:bottom w:val="none" w:sz="0" w:space="0" w:color="auto"/>
                                        <w:right w:val="none" w:sz="0" w:space="0" w:color="auto"/>
                                      </w:divBdr>
                                    </w:div>
                                  </w:divsChild>
                                </w:div>
                                <w:div w:id="1103037678">
                                  <w:marLeft w:val="0"/>
                                  <w:marRight w:val="0"/>
                                  <w:marTop w:val="0"/>
                                  <w:marBottom w:val="0"/>
                                  <w:divBdr>
                                    <w:top w:val="none" w:sz="0" w:space="0" w:color="auto"/>
                                    <w:left w:val="none" w:sz="0" w:space="0" w:color="auto"/>
                                    <w:bottom w:val="none" w:sz="0" w:space="0" w:color="auto"/>
                                    <w:right w:val="none" w:sz="0" w:space="0" w:color="auto"/>
                                  </w:divBdr>
                                  <w:divsChild>
                                    <w:div w:id="1293712299">
                                      <w:marLeft w:val="0"/>
                                      <w:marRight w:val="0"/>
                                      <w:marTop w:val="0"/>
                                      <w:marBottom w:val="0"/>
                                      <w:divBdr>
                                        <w:top w:val="none" w:sz="0" w:space="0" w:color="auto"/>
                                        <w:left w:val="none" w:sz="0" w:space="0" w:color="auto"/>
                                        <w:bottom w:val="none" w:sz="0" w:space="0" w:color="auto"/>
                                        <w:right w:val="none" w:sz="0" w:space="0" w:color="auto"/>
                                      </w:divBdr>
                                    </w:div>
                                    <w:div w:id="960309898">
                                      <w:marLeft w:val="0"/>
                                      <w:marRight w:val="0"/>
                                      <w:marTop w:val="0"/>
                                      <w:marBottom w:val="0"/>
                                      <w:divBdr>
                                        <w:top w:val="none" w:sz="0" w:space="0" w:color="auto"/>
                                        <w:left w:val="none" w:sz="0" w:space="0" w:color="auto"/>
                                        <w:bottom w:val="none" w:sz="0" w:space="0" w:color="auto"/>
                                        <w:right w:val="none" w:sz="0" w:space="0" w:color="auto"/>
                                      </w:divBdr>
                                      <w:divsChild>
                                        <w:div w:id="1752000220">
                                          <w:marLeft w:val="0"/>
                                          <w:marRight w:val="0"/>
                                          <w:marTop w:val="0"/>
                                          <w:marBottom w:val="0"/>
                                          <w:divBdr>
                                            <w:top w:val="none" w:sz="0" w:space="0" w:color="auto"/>
                                            <w:left w:val="none" w:sz="0" w:space="0" w:color="auto"/>
                                            <w:bottom w:val="none" w:sz="0" w:space="0" w:color="auto"/>
                                            <w:right w:val="none" w:sz="0" w:space="0" w:color="auto"/>
                                          </w:divBdr>
                                          <w:divsChild>
                                            <w:div w:id="181128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708347">
                                      <w:marLeft w:val="0"/>
                                      <w:marRight w:val="0"/>
                                      <w:marTop w:val="0"/>
                                      <w:marBottom w:val="0"/>
                                      <w:divBdr>
                                        <w:top w:val="none" w:sz="0" w:space="0" w:color="auto"/>
                                        <w:left w:val="none" w:sz="0" w:space="0" w:color="auto"/>
                                        <w:bottom w:val="none" w:sz="0" w:space="0" w:color="auto"/>
                                        <w:right w:val="none" w:sz="0" w:space="0" w:color="auto"/>
                                      </w:divBdr>
                                    </w:div>
                                  </w:divsChild>
                                </w:div>
                                <w:div w:id="2024015660">
                                  <w:marLeft w:val="0"/>
                                  <w:marRight w:val="0"/>
                                  <w:marTop w:val="0"/>
                                  <w:marBottom w:val="0"/>
                                  <w:divBdr>
                                    <w:top w:val="none" w:sz="0" w:space="0" w:color="auto"/>
                                    <w:left w:val="none" w:sz="0" w:space="0" w:color="auto"/>
                                    <w:bottom w:val="none" w:sz="0" w:space="0" w:color="auto"/>
                                    <w:right w:val="none" w:sz="0" w:space="0" w:color="auto"/>
                                  </w:divBdr>
                                  <w:divsChild>
                                    <w:div w:id="601763435">
                                      <w:marLeft w:val="0"/>
                                      <w:marRight w:val="0"/>
                                      <w:marTop w:val="0"/>
                                      <w:marBottom w:val="0"/>
                                      <w:divBdr>
                                        <w:top w:val="none" w:sz="0" w:space="0" w:color="auto"/>
                                        <w:left w:val="none" w:sz="0" w:space="0" w:color="auto"/>
                                        <w:bottom w:val="none" w:sz="0" w:space="0" w:color="auto"/>
                                        <w:right w:val="none" w:sz="0" w:space="0" w:color="auto"/>
                                      </w:divBdr>
                                    </w:div>
                                    <w:div w:id="1270116699">
                                      <w:marLeft w:val="0"/>
                                      <w:marRight w:val="0"/>
                                      <w:marTop w:val="0"/>
                                      <w:marBottom w:val="0"/>
                                      <w:divBdr>
                                        <w:top w:val="none" w:sz="0" w:space="0" w:color="auto"/>
                                        <w:left w:val="none" w:sz="0" w:space="0" w:color="auto"/>
                                        <w:bottom w:val="none" w:sz="0" w:space="0" w:color="auto"/>
                                        <w:right w:val="none" w:sz="0" w:space="0" w:color="auto"/>
                                      </w:divBdr>
                                      <w:divsChild>
                                        <w:div w:id="1107627134">
                                          <w:marLeft w:val="0"/>
                                          <w:marRight w:val="0"/>
                                          <w:marTop w:val="0"/>
                                          <w:marBottom w:val="0"/>
                                          <w:divBdr>
                                            <w:top w:val="none" w:sz="0" w:space="0" w:color="auto"/>
                                            <w:left w:val="none" w:sz="0" w:space="0" w:color="auto"/>
                                            <w:bottom w:val="none" w:sz="0" w:space="0" w:color="auto"/>
                                            <w:right w:val="none" w:sz="0" w:space="0" w:color="auto"/>
                                          </w:divBdr>
                                          <w:divsChild>
                                            <w:div w:id="139770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575922">
                                      <w:marLeft w:val="0"/>
                                      <w:marRight w:val="0"/>
                                      <w:marTop w:val="0"/>
                                      <w:marBottom w:val="0"/>
                                      <w:divBdr>
                                        <w:top w:val="none" w:sz="0" w:space="0" w:color="auto"/>
                                        <w:left w:val="none" w:sz="0" w:space="0" w:color="auto"/>
                                        <w:bottom w:val="none" w:sz="0" w:space="0" w:color="auto"/>
                                        <w:right w:val="none" w:sz="0" w:space="0" w:color="auto"/>
                                      </w:divBdr>
                                    </w:div>
                                  </w:divsChild>
                                </w:div>
                                <w:div w:id="766273926">
                                  <w:marLeft w:val="0"/>
                                  <w:marRight w:val="0"/>
                                  <w:marTop w:val="0"/>
                                  <w:marBottom w:val="0"/>
                                  <w:divBdr>
                                    <w:top w:val="none" w:sz="0" w:space="0" w:color="auto"/>
                                    <w:left w:val="none" w:sz="0" w:space="0" w:color="auto"/>
                                    <w:bottom w:val="none" w:sz="0" w:space="0" w:color="auto"/>
                                    <w:right w:val="none" w:sz="0" w:space="0" w:color="auto"/>
                                  </w:divBdr>
                                  <w:divsChild>
                                    <w:div w:id="1577011830">
                                      <w:marLeft w:val="0"/>
                                      <w:marRight w:val="0"/>
                                      <w:marTop w:val="0"/>
                                      <w:marBottom w:val="0"/>
                                      <w:divBdr>
                                        <w:top w:val="none" w:sz="0" w:space="0" w:color="auto"/>
                                        <w:left w:val="none" w:sz="0" w:space="0" w:color="auto"/>
                                        <w:bottom w:val="none" w:sz="0" w:space="0" w:color="auto"/>
                                        <w:right w:val="none" w:sz="0" w:space="0" w:color="auto"/>
                                      </w:divBdr>
                                    </w:div>
                                    <w:div w:id="339544753">
                                      <w:marLeft w:val="0"/>
                                      <w:marRight w:val="0"/>
                                      <w:marTop w:val="0"/>
                                      <w:marBottom w:val="0"/>
                                      <w:divBdr>
                                        <w:top w:val="none" w:sz="0" w:space="0" w:color="auto"/>
                                        <w:left w:val="none" w:sz="0" w:space="0" w:color="auto"/>
                                        <w:bottom w:val="none" w:sz="0" w:space="0" w:color="auto"/>
                                        <w:right w:val="none" w:sz="0" w:space="0" w:color="auto"/>
                                      </w:divBdr>
                                      <w:divsChild>
                                        <w:div w:id="2067489035">
                                          <w:marLeft w:val="0"/>
                                          <w:marRight w:val="0"/>
                                          <w:marTop w:val="0"/>
                                          <w:marBottom w:val="0"/>
                                          <w:divBdr>
                                            <w:top w:val="none" w:sz="0" w:space="0" w:color="auto"/>
                                            <w:left w:val="none" w:sz="0" w:space="0" w:color="auto"/>
                                            <w:bottom w:val="none" w:sz="0" w:space="0" w:color="auto"/>
                                            <w:right w:val="none" w:sz="0" w:space="0" w:color="auto"/>
                                          </w:divBdr>
                                          <w:divsChild>
                                            <w:div w:id="75609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720864">
                                      <w:marLeft w:val="0"/>
                                      <w:marRight w:val="0"/>
                                      <w:marTop w:val="0"/>
                                      <w:marBottom w:val="0"/>
                                      <w:divBdr>
                                        <w:top w:val="none" w:sz="0" w:space="0" w:color="auto"/>
                                        <w:left w:val="none" w:sz="0" w:space="0" w:color="auto"/>
                                        <w:bottom w:val="none" w:sz="0" w:space="0" w:color="auto"/>
                                        <w:right w:val="none" w:sz="0" w:space="0" w:color="auto"/>
                                      </w:divBdr>
                                    </w:div>
                                  </w:divsChild>
                                </w:div>
                                <w:div w:id="1133669419">
                                  <w:marLeft w:val="0"/>
                                  <w:marRight w:val="0"/>
                                  <w:marTop w:val="0"/>
                                  <w:marBottom w:val="0"/>
                                  <w:divBdr>
                                    <w:top w:val="none" w:sz="0" w:space="0" w:color="auto"/>
                                    <w:left w:val="none" w:sz="0" w:space="0" w:color="auto"/>
                                    <w:bottom w:val="none" w:sz="0" w:space="0" w:color="auto"/>
                                    <w:right w:val="none" w:sz="0" w:space="0" w:color="auto"/>
                                  </w:divBdr>
                                  <w:divsChild>
                                    <w:div w:id="1412660372">
                                      <w:marLeft w:val="0"/>
                                      <w:marRight w:val="0"/>
                                      <w:marTop w:val="0"/>
                                      <w:marBottom w:val="0"/>
                                      <w:divBdr>
                                        <w:top w:val="none" w:sz="0" w:space="0" w:color="auto"/>
                                        <w:left w:val="none" w:sz="0" w:space="0" w:color="auto"/>
                                        <w:bottom w:val="none" w:sz="0" w:space="0" w:color="auto"/>
                                        <w:right w:val="none" w:sz="0" w:space="0" w:color="auto"/>
                                      </w:divBdr>
                                    </w:div>
                                    <w:div w:id="1579249556">
                                      <w:marLeft w:val="0"/>
                                      <w:marRight w:val="0"/>
                                      <w:marTop w:val="0"/>
                                      <w:marBottom w:val="0"/>
                                      <w:divBdr>
                                        <w:top w:val="none" w:sz="0" w:space="0" w:color="auto"/>
                                        <w:left w:val="none" w:sz="0" w:space="0" w:color="auto"/>
                                        <w:bottom w:val="none" w:sz="0" w:space="0" w:color="auto"/>
                                        <w:right w:val="none" w:sz="0" w:space="0" w:color="auto"/>
                                      </w:divBdr>
                                      <w:divsChild>
                                        <w:div w:id="2126925385">
                                          <w:marLeft w:val="0"/>
                                          <w:marRight w:val="0"/>
                                          <w:marTop w:val="0"/>
                                          <w:marBottom w:val="0"/>
                                          <w:divBdr>
                                            <w:top w:val="none" w:sz="0" w:space="0" w:color="auto"/>
                                            <w:left w:val="none" w:sz="0" w:space="0" w:color="auto"/>
                                            <w:bottom w:val="none" w:sz="0" w:space="0" w:color="auto"/>
                                            <w:right w:val="none" w:sz="0" w:space="0" w:color="auto"/>
                                          </w:divBdr>
                                          <w:divsChild>
                                            <w:div w:id="166962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920492">
                                      <w:marLeft w:val="0"/>
                                      <w:marRight w:val="0"/>
                                      <w:marTop w:val="0"/>
                                      <w:marBottom w:val="0"/>
                                      <w:divBdr>
                                        <w:top w:val="none" w:sz="0" w:space="0" w:color="auto"/>
                                        <w:left w:val="none" w:sz="0" w:space="0" w:color="auto"/>
                                        <w:bottom w:val="none" w:sz="0" w:space="0" w:color="auto"/>
                                        <w:right w:val="none" w:sz="0" w:space="0" w:color="auto"/>
                                      </w:divBdr>
                                    </w:div>
                                  </w:divsChild>
                                </w:div>
                                <w:div w:id="982007659">
                                  <w:marLeft w:val="0"/>
                                  <w:marRight w:val="0"/>
                                  <w:marTop w:val="0"/>
                                  <w:marBottom w:val="0"/>
                                  <w:divBdr>
                                    <w:top w:val="none" w:sz="0" w:space="0" w:color="auto"/>
                                    <w:left w:val="none" w:sz="0" w:space="0" w:color="auto"/>
                                    <w:bottom w:val="none" w:sz="0" w:space="0" w:color="auto"/>
                                    <w:right w:val="none" w:sz="0" w:space="0" w:color="auto"/>
                                  </w:divBdr>
                                  <w:divsChild>
                                    <w:div w:id="2081830963">
                                      <w:marLeft w:val="0"/>
                                      <w:marRight w:val="0"/>
                                      <w:marTop w:val="0"/>
                                      <w:marBottom w:val="0"/>
                                      <w:divBdr>
                                        <w:top w:val="none" w:sz="0" w:space="0" w:color="auto"/>
                                        <w:left w:val="none" w:sz="0" w:space="0" w:color="auto"/>
                                        <w:bottom w:val="none" w:sz="0" w:space="0" w:color="auto"/>
                                        <w:right w:val="none" w:sz="0" w:space="0" w:color="auto"/>
                                      </w:divBdr>
                                    </w:div>
                                    <w:div w:id="1248344578">
                                      <w:marLeft w:val="0"/>
                                      <w:marRight w:val="0"/>
                                      <w:marTop w:val="0"/>
                                      <w:marBottom w:val="0"/>
                                      <w:divBdr>
                                        <w:top w:val="none" w:sz="0" w:space="0" w:color="auto"/>
                                        <w:left w:val="none" w:sz="0" w:space="0" w:color="auto"/>
                                        <w:bottom w:val="none" w:sz="0" w:space="0" w:color="auto"/>
                                        <w:right w:val="none" w:sz="0" w:space="0" w:color="auto"/>
                                      </w:divBdr>
                                      <w:divsChild>
                                        <w:div w:id="1320891311">
                                          <w:marLeft w:val="0"/>
                                          <w:marRight w:val="0"/>
                                          <w:marTop w:val="0"/>
                                          <w:marBottom w:val="0"/>
                                          <w:divBdr>
                                            <w:top w:val="none" w:sz="0" w:space="0" w:color="auto"/>
                                            <w:left w:val="none" w:sz="0" w:space="0" w:color="auto"/>
                                            <w:bottom w:val="none" w:sz="0" w:space="0" w:color="auto"/>
                                            <w:right w:val="none" w:sz="0" w:space="0" w:color="auto"/>
                                          </w:divBdr>
                                          <w:divsChild>
                                            <w:div w:id="7663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290910">
                                      <w:marLeft w:val="0"/>
                                      <w:marRight w:val="0"/>
                                      <w:marTop w:val="0"/>
                                      <w:marBottom w:val="0"/>
                                      <w:divBdr>
                                        <w:top w:val="none" w:sz="0" w:space="0" w:color="auto"/>
                                        <w:left w:val="none" w:sz="0" w:space="0" w:color="auto"/>
                                        <w:bottom w:val="none" w:sz="0" w:space="0" w:color="auto"/>
                                        <w:right w:val="none" w:sz="0" w:space="0" w:color="auto"/>
                                      </w:divBdr>
                                    </w:div>
                                  </w:divsChild>
                                </w:div>
                                <w:div w:id="1589117750">
                                  <w:marLeft w:val="0"/>
                                  <w:marRight w:val="0"/>
                                  <w:marTop w:val="0"/>
                                  <w:marBottom w:val="0"/>
                                  <w:divBdr>
                                    <w:top w:val="none" w:sz="0" w:space="0" w:color="auto"/>
                                    <w:left w:val="none" w:sz="0" w:space="0" w:color="auto"/>
                                    <w:bottom w:val="none" w:sz="0" w:space="0" w:color="auto"/>
                                    <w:right w:val="none" w:sz="0" w:space="0" w:color="auto"/>
                                  </w:divBdr>
                                  <w:divsChild>
                                    <w:div w:id="429353455">
                                      <w:marLeft w:val="0"/>
                                      <w:marRight w:val="0"/>
                                      <w:marTop w:val="0"/>
                                      <w:marBottom w:val="0"/>
                                      <w:divBdr>
                                        <w:top w:val="none" w:sz="0" w:space="0" w:color="auto"/>
                                        <w:left w:val="none" w:sz="0" w:space="0" w:color="auto"/>
                                        <w:bottom w:val="none" w:sz="0" w:space="0" w:color="auto"/>
                                        <w:right w:val="none" w:sz="0" w:space="0" w:color="auto"/>
                                      </w:divBdr>
                                    </w:div>
                                    <w:div w:id="1600530607">
                                      <w:marLeft w:val="0"/>
                                      <w:marRight w:val="0"/>
                                      <w:marTop w:val="0"/>
                                      <w:marBottom w:val="0"/>
                                      <w:divBdr>
                                        <w:top w:val="none" w:sz="0" w:space="0" w:color="auto"/>
                                        <w:left w:val="none" w:sz="0" w:space="0" w:color="auto"/>
                                        <w:bottom w:val="none" w:sz="0" w:space="0" w:color="auto"/>
                                        <w:right w:val="none" w:sz="0" w:space="0" w:color="auto"/>
                                      </w:divBdr>
                                      <w:divsChild>
                                        <w:div w:id="1112284862">
                                          <w:marLeft w:val="0"/>
                                          <w:marRight w:val="0"/>
                                          <w:marTop w:val="0"/>
                                          <w:marBottom w:val="0"/>
                                          <w:divBdr>
                                            <w:top w:val="none" w:sz="0" w:space="0" w:color="auto"/>
                                            <w:left w:val="none" w:sz="0" w:space="0" w:color="auto"/>
                                            <w:bottom w:val="none" w:sz="0" w:space="0" w:color="auto"/>
                                            <w:right w:val="none" w:sz="0" w:space="0" w:color="auto"/>
                                          </w:divBdr>
                                          <w:divsChild>
                                            <w:div w:id="68907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791927">
                                      <w:marLeft w:val="0"/>
                                      <w:marRight w:val="0"/>
                                      <w:marTop w:val="0"/>
                                      <w:marBottom w:val="0"/>
                                      <w:divBdr>
                                        <w:top w:val="none" w:sz="0" w:space="0" w:color="auto"/>
                                        <w:left w:val="none" w:sz="0" w:space="0" w:color="auto"/>
                                        <w:bottom w:val="none" w:sz="0" w:space="0" w:color="auto"/>
                                        <w:right w:val="none" w:sz="0" w:space="0" w:color="auto"/>
                                      </w:divBdr>
                                    </w:div>
                                  </w:divsChild>
                                </w:div>
                                <w:div w:id="1524586470">
                                  <w:marLeft w:val="0"/>
                                  <w:marRight w:val="0"/>
                                  <w:marTop w:val="0"/>
                                  <w:marBottom w:val="0"/>
                                  <w:divBdr>
                                    <w:top w:val="none" w:sz="0" w:space="0" w:color="auto"/>
                                    <w:left w:val="none" w:sz="0" w:space="0" w:color="auto"/>
                                    <w:bottom w:val="none" w:sz="0" w:space="0" w:color="auto"/>
                                    <w:right w:val="none" w:sz="0" w:space="0" w:color="auto"/>
                                  </w:divBdr>
                                  <w:divsChild>
                                    <w:div w:id="1805385783">
                                      <w:marLeft w:val="0"/>
                                      <w:marRight w:val="0"/>
                                      <w:marTop w:val="0"/>
                                      <w:marBottom w:val="0"/>
                                      <w:divBdr>
                                        <w:top w:val="none" w:sz="0" w:space="0" w:color="auto"/>
                                        <w:left w:val="none" w:sz="0" w:space="0" w:color="auto"/>
                                        <w:bottom w:val="none" w:sz="0" w:space="0" w:color="auto"/>
                                        <w:right w:val="none" w:sz="0" w:space="0" w:color="auto"/>
                                      </w:divBdr>
                                    </w:div>
                                    <w:div w:id="1863088370">
                                      <w:marLeft w:val="0"/>
                                      <w:marRight w:val="0"/>
                                      <w:marTop w:val="0"/>
                                      <w:marBottom w:val="0"/>
                                      <w:divBdr>
                                        <w:top w:val="none" w:sz="0" w:space="0" w:color="auto"/>
                                        <w:left w:val="none" w:sz="0" w:space="0" w:color="auto"/>
                                        <w:bottom w:val="none" w:sz="0" w:space="0" w:color="auto"/>
                                        <w:right w:val="none" w:sz="0" w:space="0" w:color="auto"/>
                                      </w:divBdr>
                                      <w:divsChild>
                                        <w:div w:id="1444231275">
                                          <w:marLeft w:val="0"/>
                                          <w:marRight w:val="0"/>
                                          <w:marTop w:val="0"/>
                                          <w:marBottom w:val="0"/>
                                          <w:divBdr>
                                            <w:top w:val="none" w:sz="0" w:space="0" w:color="auto"/>
                                            <w:left w:val="none" w:sz="0" w:space="0" w:color="auto"/>
                                            <w:bottom w:val="none" w:sz="0" w:space="0" w:color="auto"/>
                                            <w:right w:val="none" w:sz="0" w:space="0" w:color="auto"/>
                                          </w:divBdr>
                                          <w:divsChild>
                                            <w:div w:id="123076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88226">
                                      <w:marLeft w:val="0"/>
                                      <w:marRight w:val="0"/>
                                      <w:marTop w:val="0"/>
                                      <w:marBottom w:val="0"/>
                                      <w:divBdr>
                                        <w:top w:val="none" w:sz="0" w:space="0" w:color="auto"/>
                                        <w:left w:val="none" w:sz="0" w:space="0" w:color="auto"/>
                                        <w:bottom w:val="none" w:sz="0" w:space="0" w:color="auto"/>
                                        <w:right w:val="none" w:sz="0" w:space="0" w:color="auto"/>
                                      </w:divBdr>
                                    </w:div>
                                  </w:divsChild>
                                </w:div>
                                <w:div w:id="1678844012">
                                  <w:marLeft w:val="0"/>
                                  <w:marRight w:val="0"/>
                                  <w:marTop w:val="0"/>
                                  <w:marBottom w:val="0"/>
                                  <w:divBdr>
                                    <w:top w:val="none" w:sz="0" w:space="0" w:color="auto"/>
                                    <w:left w:val="none" w:sz="0" w:space="0" w:color="auto"/>
                                    <w:bottom w:val="none" w:sz="0" w:space="0" w:color="auto"/>
                                    <w:right w:val="none" w:sz="0" w:space="0" w:color="auto"/>
                                  </w:divBdr>
                                  <w:divsChild>
                                    <w:div w:id="201066154">
                                      <w:marLeft w:val="0"/>
                                      <w:marRight w:val="0"/>
                                      <w:marTop w:val="0"/>
                                      <w:marBottom w:val="0"/>
                                      <w:divBdr>
                                        <w:top w:val="none" w:sz="0" w:space="0" w:color="auto"/>
                                        <w:left w:val="none" w:sz="0" w:space="0" w:color="auto"/>
                                        <w:bottom w:val="none" w:sz="0" w:space="0" w:color="auto"/>
                                        <w:right w:val="none" w:sz="0" w:space="0" w:color="auto"/>
                                      </w:divBdr>
                                    </w:div>
                                    <w:div w:id="826045605">
                                      <w:marLeft w:val="0"/>
                                      <w:marRight w:val="0"/>
                                      <w:marTop w:val="0"/>
                                      <w:marBottom w:val="0"/>
                                      <w:divBdr>
                                        <w:top w:val="none" w:sz="0" w:space="0" w:color="auto"/>
                                        <w:left w:val="none" w:sz="0" w:space="0" w:color="auto"/>
                                        <w:bottom w:val="none" w:sz="0" w:space="0" w:color="auto"/>
                                        <w:right w:val="none" w:sz="0" w:space="0" w:color="auto"/>
                                      </w:divBdr>
                                      <w:divsChild>
                                        <w:div w:id="387727302">
                                          <w:marLeft w:val="0"/>
                                          <w:marRight w:val="0"/>
                                          <w:marTop w:val="0"/>
                                          <w:marBottom w:val="0"/>
                                          <w:divBdr>
                                            <w:top w:val="none" w:sz="0" w:space="0" w:color="auto"/>
                                            <w:left w:val="none" w:sz="0" w:space="0" w:color="auto"/>
                                            <w:bottom w:val="none" w:sz="0" w:space="0" w:color="auto"/>
                                            <w:right w:val="none" w:sz="0" w:space="0" w:color="auto"/>
                                          </w:divBdr>
                                          <w:divsChild>
                                            <w:div w:id="80400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20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4542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eepai.org/machine-learning-glossary-and-terms/machine-learning" TargetMode="External"/><Relationship Id="rId21" Type="http://schemas.openxmlformats.org/officeDocument/2006/relationships/hyperlink" Target="https://www.geeksforgeeks.org/statistics-with-python/" TargetMode="External"/><Relationship Id="rId42" Type="http://schemas.openxmlformats.org/officeDocument/2006/relationships/hyperlink" Target="https://www.geeksforgeeks.org/frequency-distributions/" TargetMode="External"/><Relationship Id="rId63" Type="http://schemas.openxmlformats.org/officeDocument/2006/relationships/image" Target="media/image15.png"/><Relationship Id="rId84" Type="http://schemas.openxmlformats.org/officeDocument/2006/relationships/hyperlink" Target="https://www.geeksforgeeks.org/ml-feature-scaling-part-2/" TargetMode="External"/><Relationship Id="rId16" Type="http://schemas.openxmlformats.org/officeDocument/2006/relationships/hyperlink" Target="https://www.geeksforgeeks.org/cognitive-computing/" TargetMode="External"/><Relationship Id="rId107" Type="http://schemas.openxmlformats.org/officeDocument/2006/relationships/image" Target="media/image44.jpeg"/><Relationship Id="rId11" Type="http://schemas.openxmlformats.org/officeDocument/2006/relationships/hyperlink" Target="https://www.geeksforgeeks.org/machine-learning/" TargetMode="External"/><Relationship Id="rId32" Type="http://schemas.openxmlformats.org/officeDocument/2006/relationships/image" Target="media/image4.png"/><Relationship Id="rId37" Type="http://schemas.openxmlformats.org/officeDocument/2006/relationships/image" Target="media/image9.png"/><Relationship Id="rId53" Type="http://schemas.openxmlformats.org/officeDocument/2006/relationships/hyperlink" Target="https://www.geeksforgeeks.org/underfitting-and-overfitting-in-machine-learning/" TargetMode="External"/><Relationship Id="rId58" Type="http://schemas.openxmlformats.org/officeDocument/2006/relationships/hyperlink" Target="https://www.geeksforgeeks.org/ensemble-classifier-data-mining/" TargetMode="External"/><Relationship Id="rId74" Type="http://schemas.openxmlformats.org/officeDocument/2006/relationships/hyperlink" Target="https://www.geeksforgeeks.org/what-is-structured-data/" TargetMode="External"/><Relationship Id="rId79" Type="http://schemas.openxmlformats.org/officeDocument/2006/relationships/hyperlink" Target="https://www.geeksforgeeks.org/data-preprocessing-machine-learning-python/" TargetMode="External"/><Relationship Id="rId102" Type="http://schemas.openxmlformats.org/officeDocument/2006/relationships/hyperlink" Target="https://www.geeksforgeeks.org/z-score-in-statistics/" TargetMode="External"/><Relationship Id="rId123" Type="http://schemas.openxmlformats.org/officeDocument/2006/relationships/hyperlink" Target="https://deepai.org/machine-learning-glossary-and-terms/independent-component-analysis" TargetMode="External"/><Relationship Id="rId128" Type="http://schemas.openxmlformats.org/officeDocument/2006/relationships/hyperlink" Target="https://deepai.org/machine-learning-glossary-and-terms/high-dimensional-data" TargetMode="External"/><Relationship Id="rId5" Type="http://schemas.openxmlformats.org/officeDocument/2006/relationships/webSettings" Target="webSettings.xml"/><Relationship Id="rId90" Type="http://schemas.openxmlformats.org/officeDocument/2006/relationships/image" Target="media/image31.png"/><Relationship Id="rId95" Type="http://schemas.openxmlformats.org/officeDocument/2006/relationships/image" Target="media/image36.png"/><Relationship Id="rId22" Type="http://schemas.openxmlformats.org/officeDocument/2006/relationships/hyperlink" Target="https://www.geeksforgeeks.org/python-programming-language/" TargetMode="External"/><Relationship Id="rId27" Type="http://schemas.openxmlformats.org/officeDocument/2006/relationships/hyperlink" Target="https://www.geeksforgeeks.org/what-is-python-scikit-library/" TargetMode="External"/><Relationship Id="rId43" Type="http://schemas.openxmlformats.org/officeDocument/2006/relationships/image" Target="media/image12.png"/><Relationship Id="rId48" Type="http://schemas.openxmlformats.org/officeDocument/2006/relationships/hyperlink" Target="https://www.geeksforgeeks.org/introduction-convolution-neural-network/" TargetMode="External"/><Relationship Id="rId64" Type="http://schemas.openxmlformats.org/officeDocument/2006/relationships/image" Target="media/image16.png"/><Relationship Id="rId69" Type="http://schemas.openxmlformats.org/officeDocument/2006/relationships/image" Target="media/image21.png"/><Relationship Id="rId113" Type="http://schemas.openxmlformats.org/officeDocument/2006/relationships/image" Target="media/image46.jpeg"/><Relationship Id="rId118" Type="http://schemas.openxmlformats.org/officeDocument/2006/relationships/hyperlink" Target="https://deepai.org/machine-learning-glossary-and-terms/natural-language-processing" TargetMode="External"/><Relationship Id="rId80" Type="http://schemas.openxmlformats.org/officeDocument/2006/relationships/hyperlink" Target="https://www.geeksforgeeks.org/exploring-correlation-in-python/" TargetMode="External"/><Relationship Id="rId85" Type="http://schemas.openxmlformats.org/officeDocument/2006/relationships/hyperlink" Target="https://www.geeksforgeeks.org/standardscaler-minmaxscaler-and-robustscaler-techniques-ml/" TargetMode="External"/><Relationship Id="rId12" Type="http://schemas.openxmlformats.org/officeDocument/2006/relationships/hyperlink" Target="https://www.geeksforgeeks.org/neural-networks-a-beginners-guide/" TargetMode="External"/><Relationship Id="rId17" Type="http://schemas.openxmlformats.org/officeDocument/2006/relationships/hyperlink" Target="https://www.geeksforgeeks.org/introduction-to-data-mining/" TargetMode="External"/><Relationship Id="rId33" Type="http://schemas.openxmlformats.org/officeDocument/2006/relationships/image" Target="media/image5.png"/><Relationship Id="rId38" Type="http://schemas.openxmlformats.org/officeDocument/2006/relationships/image" Target="media/image10.jpeg"/><Relationship Id="rId59" Type="http://schemas.openxmlformats.org/officeDocument/2006/relationships/hyperlink" Target="https://www.geeksforgeeks.org/bagging-vs-boosting-in-machine-learning/" TargetMode="External"/><Relationship Id="rId103" Type="http://schemas.openxmlformats.org/officeDocument/2006/relationships/hyperlink" Target="https://www.geeksforgeeks.org/interquartile-range-iqr/" TargetMode="External"/><Relationship Id="rId108" Type="http://schemas.openxmlformats.org/officeDocument/2006/relationships/image" Target="media/image45.png"/><Relationship Id="rId124" Type="http://schemas.openxmlformats.org/officeDocument/2006/relationships/image" Target="media/image50.png"/><Relationship Id="rId129" Type="http://schemas.openxmlformats.org/officeDocument/2006/relationships/hyperlink" Target="https://www.geeksforgeeks.org/data-handling/" TargetMode="External"/><Relationship Id="rId54" Type="http://schemas.openxmlformats.org/officeDocument/2006/relationships/hyperlink" Target="https://www.geeksforgeeks.org/introduction-of-statistical-data-distributions/" TargetMode="External"/><Relationship Id="rId70" Type="http://schemas.openxmlformats.org/officeDocument/2006/relationships/image" Target="media/image22.png"/><Relationship Id="rId75" Type="http://schemas.openxmlformats.org/officeDocument/2006/relationships/hyperlink" Target="https://www.geeksforgeeks.org/sql-tutorial/" TargetMode="External"/><Relationship Id="rId91" Type="http://schemas.openxmlformats.org/officeDocument/2006/relationships/image" Target="media/image32.png"/><Relationship Id="rId96"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geeksforgeeks.org/python-numpy/" TargetMode="External"/><Relationship Id="rId28" Type="http://schemas.openxmlformats.org/officeDocument/2006/relationships/image" Target="media/image1.png"/><Relationship Id="rId49" Type="http://schemas.openxmlformats.org/officeDocument/2006/relationships/hyperlink" Target="https://www.geeksforgeeks.org/image-processing/" TargetMode="External"/><Relationship Id="rId114" Type="http://schemas.openxmlformats.org/officeDocument/2006/relationships/image" Target="media/image47.png"/><Relationship Id="rId119" Type="http://schemas.openxmlformats.org/officeDocument/2006/relationships/hyperlink" Target="https://deepai.org/machine-learning-glossary-and-terms/variance" TargetMode="External"/><Relationship Id="rId44" Type="http://schemas.openxmlformats.org/officeDocument/2006/relationships/hyperlink" Target="https://www.geeksforgeeks.org/underfitting-and-overfitting-in-machine-learning/" TargetMode="External"/><Relationship Id="rId60" Type="http://schemas.openxmlformats.org/officeDocument/2006/relationships/hyperlink" Target="https://www.geeksforgeeks.org/choose-optimal-number-of-epochs-to-train-a-neural-network-in-keras/" TargetMode="External"/><Relationship Id="rId65" Type="http://schemas.openxmlformats.org/officeDocument/2006/relationships/image" Target="media/image17.png"/><Relationship Id="rId81" Type="http://schemas.openxmlformats.org/officeDocument/2006/relationships/image" Target="media/image25.png"/><Relationship Id="rId86" Type="http://schemas.openxmlformats.org/officeDocument/2006/relationships/image" Target="media/image27.png"/><Relationship Id="rId130" Type="http://schemas.openxmlformats.org/officeDocument/2006/relationships/hyperlink" Target="https://analyticsvidhya.com/blog/2020/10/overcoming-class-imbalance-using-smote-techniques/" TargetMode="External"/><Relationship Id="rId13" Type="http://schemas.openxmlformats.org/officeDocument/2006/relationships/hyperlink" Target="https://www.geeksforgeeks.org/deep-learning-tutorial/" TargetMode="External"/><Relationship Id="rId18" Type="http://schemas.openxmlformats.org/officeDocument/2006/relationships/hyperlink" Target="https://www.geeksforgeeks.org/linear-algebra/" TargetMode="External"/><Relationship Id="rId39" Type="http://schemas.openxmlformats.org/officeDocument/2006/relationships/image" Target="media/image11.png"/><Relationship Id="rId109" Type="http://schemas.openxmlformats.org/officeDocument/2006/relationships/hyperlink" Target="https://www.geeksforgeeks.org/videos/curse-of-dimensionality-in-machine-learning/" TargetMode="External"/><Relationship Id="rId34" Type="http://schemas.openxmlformats.org/officeDocument/2006/relationships/image" Target="media/image6.png"/><Relationship Id="rId50" Type="http://schemas.openxmlformats.org/officeDocument/2006/relationships/hyperlink" Target="https://www.geeksforgeeks.org/introduction-to-recurrent-neural-network/" TargetMode="External"/><Relationship Id="rId55" Type="http://schemas.openxmlformats.org/officeDocument/2006/relationships/hyperlink" Target="https://www.geeksforgeeks.org/cross-validation-machine-learning/" TargetMode="External"/><Relationship Id="rId76" Type="http://schemas.openxmlformats.org/officeDocument/2006/relationships/hyperlink" Target="https://www.geeksforgeeks.org/what-is-semi-structured-data/" TargetMode="External"/><Relationship Id="rId97" Type="http://schemas.openxmlformats.org/officeDocument/2006/relationships/image" Target="media/image38.png"/><Relationship Id="rId104" Type="http://schemas.openxmlformats.org/officeDocument/2006/relationships/hyperlink" Target="https://www.geeksforgeeks.org/introduction-of-statistics-and-its-types/" TargetMode="External"/><Relationship Id="rId120" Type="http://schemas.openxmlformats.org/officeDocument/2006/relationships/hyperlink" Target="https://deepai.org/machine-learning-glossary-and-terms/autoencoder" TargetMode="External"/><Relationship Id="rId125" Type="http://schemas.openxmlformats.org/officeDocument/2006/relationships/hyperlink" Target="https://builtin.com/data-science/step-step-explanation-principal-component-analysis" TargetMode="External"/><Relationship Id="rId7" Type="http://schemas.openxmlformats.org/officeDocument/2006/relationships/endnotes" Target="endnotes.xml"/><Relationship Id="rId71" Type="http://schemas.openxmlformats.org/officeDocument/2006/relationships/image" Target="media/image23.png"/><Relationship Id="rId92" Type="http://schemas.openxmlformats.org/officeDocument/2006/relationships/image" Target="media/image33.png"/><Relationship Id="rId2" Type="http://schemas.openxmlformats.org/officeDocument/2006/relationships/numbering" Target="numbering.xml"/><Relationship Id="rId29" Type="http://schemas.openxmlformats.org/officeDocument/2006/relationships/image" Target="media/image2.png"/><Relationship Id="rId24" Type="http://schemas.openxmlformats.org/officeDocument/2006/relationships/hyperlink" Target="https://www.geeksforgeeks.org/pandas-tutorial/" TargetMode="External"/><Relationship Id="rId40" Type="http://schemas.openxmlformats.org/officeDocument/2006/relationships/hyperlink" Target="https://www.geeksforgeeks.org/measures-of-central-tendency/" TargetMode="External"/><Relationship Id="rId45" Type="http://schemas.openxmlformats.org/officeDocument/2006/relationships/hyperlink" Target="https://www.geeksforgeeks.org/introduction-deep-learning/" TargetMode="External"/><Relationship Id="rId66" Type="http://schemas.openxmlformats.org/officeDocument/2006/relationships/image" Target="media/image18.png"/><Relationship Id="rId87" Type="http://schemas.openxmlformats.org/officeDocument/2006/relationships/image" Target="media/image28.png"/><Relationship Id="rId110" Type="http://schemas.openxmlformats.org/officeDocument/2006/relationships/hyperlink" Target="https://www.geeksforgeeks.org/what-is-feature-engineering/" TargetMode="External"/><Relationship Id="rId115" Type="http://schemas.openxmlformats.org/officeDocument/2006/relationships/image" Target="media/image48.png"/><Relationship Id="rId131" Type="http://schemas.openxmlformats.org/officeDocument/2006/relationships/fontTable" Target="fontTable.xml"/><Relationship Id="rId61" Type="http://schemas.openxmlformats.org/officeDocument/2006/relationships/image" Target="media/image13.png"/><Relationship Id="rId82" Type="http://schemas.microsoft.com/office/2007/relationships/hdphoto" Target="media/hdphoto1.wdp"/><Relationship Id="rId19" Type="http://schemas.openxmlformats.org/officeDocument/2006/relationships/hyperlink" Target="https://www.geeksforgeeks.org/math-calculus/" TargetMode="External"/><Relationship Id="rId14" Type="http://schemas.openxmlformats.org/officeDocument/2006/relationships/hyperlink" Target="https://www.geeksforgeeks.org/introduction-deep-learning/" TargetMode="External"/><Relationship Id="rId30" Type="http://schemas.openxmlformats.org/officeDocument/2006/relationships/image" Target="media/image3.png"/><Relationship Id="rId35" Type="http://schemas.openxmlformats.org/officeDocument/2006/relationships/image" Target="media/image7.png"/><Relationship Id="rId56" Type="http://schemas.openxmlformats.org/officeDocument/2006/relationships/hyperlink" Target="https://www.geeksforgeeks.org/feature-selection-techniques-in-machine-learning/" TargetMode="External"/><Relationship Id="rId77" Type="http://schemas.openxmlformats.org/officeDocument/2006/relationships/hyperlink" Target="https://www.geeksforgeeks.org/what-is-unstructured-data/" TargetMode="External"/><Relationship Id="rId100" Type="http://schemas.openxmlformats.org/officeDocument/2006/relationships/image" Target="media/image41.png"/><Relationship Id="rId105" Type="http://schemas.openxmlformats.org/officeDocument/2006/relationships/image" Target="media/image42.png"/><Relationship Id="rId126" Type="http://schemas.openxmlformats.org/officeDocument/2006/relationships/hyperlink" Target="https://deepai.org/machine-learning-glossary-and-terms/eigenvector" TargetMode="External"/><Relationship Id="rId8" Type="http://schemas.openxmlformats.org/officeDocument/2006/relationships/footer" Target="footer1.xml"/><Relationship Id="rId51" Type="http://schemas.openxmlformats.org/officeDocument/2006/relationships/hyperlink" Target="https://www.geeksforgeeks.org/regularization-in-machine-learning/" TargetMode="External"/><Relationship Id="rId72" Type="http://schemas.openxmlformats.org/officeDocument/2006/relationships/hyperlink" Target="https://www.geeksforgeeks.org/ml-understanding-data-processing/" TargetMode="External"/><Relationship Id="rId93" Type="http://schemas.openxmlformats.org/officeDocument/2006/relationships/image" Target="media/image34.png"/><Relationship Id="rId98" Type="http://schemas.openxmlformats.org/officeDocument/2006/relationships/image" Target="media/image39.png"/><Relationship Id="rId121" Type="http://schemas.openxmlformats.org/officeDocument/2006/relationships/hyperlink" Target="https://deepai.org/machine-learning-glossary-and-terms/neural-network" TargetMode="External"/><Relationship Id="rId3" Type="http://schemas.openxmlformats.org/officeDocument/2006/relationships/styles" Target="styles.xml"/><Relationship Id="rId25" Type="http://schemas.openxmlformats.org/officeDocument/2006/relationships/hyperlink" Target="https://www.geeksforgeeks.org/python-introduction-matplotlib/" TargetMode="External"/><Relationship Id="rId46" Type="http://schemas.openxmlformats.org/officeDocument/2006/relationships/hyperlink" Target="https://www.geeksforgeeks.org/python-implementation-of-polynomial-regression/" TargetMode="External"/><Relationship Id="rId67" Type="http://schemas.openxmlformats.org/officeDocument/2006/relationships/image" Target="media/image19.png"/><Relationship Id="rId116" Type="http://schemas.openxmlformats.org/officeDocument/2006/relationships/image" Target="media/image49.png"/><Relationship Id="rId20" Type="http://schemas.openxmlformats.org/officeDocument/2006/relationships/hyperlink" Target="https://www.geeksforgeeks.org/probability-in-maths/" TargetMode="External"/><Relationship Id="rId41" Type="http://schemas.openxmlformats.org/officeDocument/2006/relationships/hyperlink" Target="https://www.geeksforgeeks.org/measures-of-spread-range-variance-and-standard-deviation/" TargetMode="External"/><Relationship Id="rId62" Type="http://schemas.openxmlformats.org/officeDocument/2006/relationships/image" Target="media/image14.png"/><Relationship Id="rId83" Type="http://schemas.openxmlformats.org/officeDocument/2006/relationships/image" Target="media/image26.png"/><Relationship Id="rId88" Type="http://schemas.openxmlformats.org/officeDocument/2006/relationships/image" Target="media/image29.png"/><Relationship Id="rId111" Type="http://schemas.openxmlformats.org/officeDocument/2006/relationships/hyperlink" Target="https://www.techtarget.com/whatis/definition/filter" TargetMode="External"/><Relationship Id="rId132" Type="http://schemas.openxmlformats.org/officeDocument/2006/relationships/glossaryDocument" Target="glossary/document.xml"/><Relationship Id="rId15" Type="http://schemas.openxmlformats.org/officeDocument/2006/relationships/hyperlink" Target="https://www.geeksforgeeks.org/natural-language-processing-nlp-tutorial/" TargetMode="External"/><Relationship Id="rId36" Type="http://schemas.openxmlformats.org/officeDocument/2006/relationships/image" Target="media/image8.png"/><Relationship Id="rId57" Type="http://schemas.openxmlformats.org/officeDocument/2006/relationships/hyperlink" Target="https://www.geeksforgeeks.org/regularization-in-machine-learning/" TargetMode="External"/><Relationship Id="rId106" Type="http://schemas.openxmlformats.org/officeDocument/2006/relationships/image" Target="media/image43.png"/><Relationship Id="rId127" Type="http://schemas.openxmlformats.org/officeDocument/2006/relationships/hyperlink" Target="https://deepai.org/machine-learning-glossary-and-terms/eigenvalue" TargetMode="External"/><Relationship Id="rId10" Type="http://schemas.openxmlformats.org/officeDocument/2006/relationships/footer" Target="footer3.xml"/><Relationship Id="rId31" Type="http://schemas.openxmlformats.org/officeDocument/2006/relationships/hyperlink" Target="https://www.geeksforgeeks.org/best-python-libraries-for-machine-learning/" TargetMode="External"/><Relationship Id="rId52" Type="http://schemas.openxmlformats.org/officeDocument/2006/relationships/hyperlink" Target="https://www.geeksforgeeks.org/ml-implementing-l1-and-l2-regularization-using-sklearn/" TargetMode="External"/><Relationship Id="rId73" Type="http://schemas.openxmlformats.org/officeDocument/2006/relationships/image" Target="media/image24.png"/><Relationship Id="rId78" Type="http://schemas.openxmlformats.org/officeDocument/2006/relationships/hyperlink" Target="https://www.geeksforgeeks.org/data-cleansing-introduction/" TargetMode="External"/><Relationship Id="rId94" Type="http://schemas.openxmlformats.org/officeDocument/2006/relationships/image" Target="media/image35.png"/><Relationship Id="rId99" Type="http://schemas.openxmlformats.org/officeDocument/2006/relationships/image" Target="media/image40.png"/><Relationship Id="rId101" Type="http://schemas.openxmlformats.org/officeDocument/2006/relationships/hyperlink" Target="https://www.geeksforgeeks.org/detect-and-remove-the-outliers-using-python/" TargetMode="External"/><Relationship Id="rId122" Type="http://schemas.openxmlformats.org/officeDocument/2006/relationships/hyperlink" Target="https://deepai.org/machine-learning-glossary-and-terms/high-dimensional-data" TargetMode="External"/><Relationship Id="rId4" Type="http://schemas.openxmlformats.org/officeDocument/2006/relationships/settings" Target="settings.xml"/><Relationship Id="rId9" Type="http://schemas.openxmlformats.org/officeDocument/2006/relationships/footer" Target="footer2.xml"/><Relationship Id="rId26" Type="http://schemas.openxmlformats.org/officeDocument/2006/relationships/hyperlink" Target="https://www.geeksforgeeks.org/introduction-to-seaborn-python/" TargetMode="External"/><Relationship Id="rId47" Type="http://schemas.openxmlformats.org/officeDocument/2006/relationships/hyperlink" Target="https://www.geeksforgeeks.org/non-linear-regression-examples-ml/" TargetMode="External"/><Relationship Id="rId68" Type="http://schemas.openxmlformats.org/officeDocument/2006/relationships/image" Target="media/image20.png"/><Relationship Id="rId89" Type="http://schemas.openxmlformats.org/officeDocument/2006/relationships/image" Target="media/image30.png"/><Relationship Id="rId112" Type="http://schemas.openxmlformats.org/officeDocument/2006/relationships/hyperlink" Target="https://www.techtarget.com/whatis/definition/correlation" TargetMode="External"/><Relationship Id="rId13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0710465\AppData\Roaming\Microsoft\Templates\Jazzy%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0D5D739ABE4155B26EA69E97F2D520"/>
        <w:category>
          <w:name w:val="General"/>
          <w:gallery w:val="placeholder"/>
        </w:category>
        <w:types>
          <w:type w:val="bbPlcHdr"/>
        </w:types>
        <w:behaviors>
          <w:behavior w:val="content"/>
        </w:behaviors>
        <w:guid w:val="{AFDF4EA4-523F-4D5E-A9FC-911C5C482DDA}"/>
      </w:docPartPr>
      <w:docPartBody>
        <w:p w:rsidR="00685E96" w:rsidRDefault="00C159FF">
          <w:pPr>
            <w:pStyle w:val="EC0D5D739ABE4155B26EA69E97F2D520"/>
          </w:pPr>
          <w:r w:rsidRPr="003A798E">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Nunito">
    <w:charset w:val="00"/>
    <w:family w:val="auto"/>
    <w:pitch w:val="variable"/>
    <w:sig w:usb0="A00002FF" w:usb1="5000204B" w:usb2="00000000" w:usb3="00000000" w:csb0="00000197"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703"/>
    <w:rsid w:val="000F31A2"/>
    <w:rsid w:val="000F7FBB"/>
    <w:rsid w:val="001A228D"/>
    <w:rsid w:val="001C1E05"/>
    <w:rsid w:val="001C39DD"/>
    <w:rsid w:val="00292E05"/>
    <w:rsid w:val="002A6E84"/>
    <w:rsid w:val="00317394"/>
    <w:rsid w:val="00335853"/>
    <w:rsid w:val="0039100B"/>
    <w:rsid w:val="003A44A8"/>
    <w:rsid w:val="00482E61"/>
    <w:rsid w:val="004F42BB"/>
    <w:rsid w:val="005138AD"/>
    <w:rsid w:val="00516BB6"/>
    <w:rsid w:val="005E400E"/>
    <w:rsid w:val="005F64BA"/>
    <w:rsid w:val="00685E96"/>
    <w:rsid w:val="006C3B33"/>
    <w:rsid w:val="007A0B4B"/>
    <w:rsid w:val="00811C39"/>
    <w:rsid w:val="0083055B"/>
    <w:rsid w:val="00830F7D"/>
    <w:rsid w:val="008A5BEA"/>
    <w:rsid w:val="008A6D60"/>
    <w:rsid w:val="00967E93"/>
    <w:rsid w:val="009C265D"/>
    <w:rsid w:val="00A506B0"/>
    <w:rsid w:val="00B15317"/>
    <w:rsid w:val="00C159FF"/>
    <w:rsid w:val="00C507E5"/>
    <w:rsid w:val="00C548FA"/>
    <w:rsid w:val="00C702BA"/>
    <w:rsid w:val="00CE793E"/>
    <w:rsid w:val="00D11695"/>
    <w:rsid w:val="00D65D80"/>
    <w:rsid w:val="00D97954"/>
    <w:rsid w:val="00DA1B1A"/>
    <w:rsid w:val="00DC2AF6"/>
    <w:rsid w:val="00E21703"/>
    <w:rsid w:val="00EC3F34"/>
    <w:rsid w:val="00F45C32"/>
    <w:rsid w:val="00F61605"/>
    <w:rsid w:val="00F912D7"/>
    <w:rsid w:val="00FF46E3"/>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3"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link w:val="Heading4Char"/>
    <w:uiPriority w:val="3"/>
    <w:qFormat/>
    <w:pPr>
      <w:keepNext/>
      <w:keepLines/>
      <w:spacing w:after="0" w:line="240" w:lineRule="auto"/>
      <w:outlineLvl w:val="3"/>
    </w:pPr>
    <w:rPr>
      <w:rFonts w:eastAsiaTheme="majorEastAsia" w:cstheme="majorBidi"/>
      <w:i/>
      <w:iCs/>
      <w:color w:val="000000" w:themeColor="text1"/>
      <w:sz w:val="32"/>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C0D5D739ABE4155B26EA69E97F2D520">
    <w:name w:val="EC0D5D739ABE4155B26EA69E97F2D520"/>
  </w:style>
  <w:style w:type="character" w:customStyle="1" w:styleId="Heading4Char">
    <w:name w:val="Heading 4 Char"/>
    <w:basedOn w:val="DefaultParagraphFont"/>
    <w:link w:val="Heading4"/>
    <w:uiPriority w:val="3"/>
    <w:rPr>
      <w:rFonts w:eastAsiaTheme="majorEastAsia" w:cstheme="majorBidi"/>
      <w:i/>
      <w:iCs/>
      <w:color w:val="000000" w:themeColor="text1"/>
      <w:sz w:val="32"/>
      <w:szCs w:val="24"/>
      <w:lang w:val="en-US" w:eastAsia="en-US"/>
    </w:rPr>
  </w:style>
  <w:style w:type="character" w:styleId="Emphasis">
    <w:name w:val="Emphasis"/>
    <w:basedOn w:val="DefaultParagraphFont"/>
    <w:uiPriority w:val="20"/>
    <w:qFormat/>
    <w:rPr>
      <w:i w:val="0"/>
      <w:iCs/>
      <w:color w:val="BF4E14" w:themeColor="accent2" w:themeShade="BF"/>
    </w:rPr>
  </w:style>
  <w:style w:type="paragraph" w:styleId="Quote">
    <w:name w:val="Quote"/>
    <w:basedOn w:val="Normal"/>
    <w:next w:val="Normal"/>
    <w:link w:val="QuoteChar"/>
    <w:uiPriority w:val="29"/>
    <w:qFormat/>
    <w:pPr>
      <w:spacing w:after="0" w:line="192" w:lineRule="auto"/>
      <w:jc w:val="center"/>
    </w:pPr>
    <w:rPr>
      <w:rFonts w:asciiTheme="majorHAnsi" w:eastAsiaTheme="minorHAnsi" w:hAnsiTheme="majorHAnsi"/>
      <w:iCs/>
      <w:color w:val="156082" w:themeColor="accent1"/>
      <w:sz w:val="76"/>
      <w:szCs w:val="24"/>
      <w:lang w:val="en-US" w:eastAsia="en-US"/>
    </w:rPr>
  </w:style>
  <w:style w:type="character" w:customStyle="1" w:styleId="QuoteChar">
    <w:name w:val="Quote Char"/>
    <w:basedOn w:val="DefaultParagraphFont"/>
    <w:link w:val="Quote"/>
    <w:uiPriority w:val="29"/>
    <w:rPr>
      <w:rFonts w:asciiTheme="majorHAnsi" w:eastAsiaTheme="minorHAnsi" w:hAnsiTheme="majorHAnsi"/>
      <w:iCs/>
      <w:color w:val="156082" w:themeColor="accent1"/>
      <w:sz w:val="76"/>
      <w:szCs w:val="24"/>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SR">
  <a:themeElements>
    <a:clrScheme name="CSR 1">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20C9F0-3901-42C7-A561-1B731EB190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Jazzy student report.dotx</Template>
  <TotalTime>0</TotalTime>
  <Pages>54</Pages>
  <Words>13295</Words>
  <Characters>75787</Characters>
  <Application>Microsoft Office Word</Application>
  <DocSecurity>0</DocSecurity>
  <Lines>631</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2022-10-19T06:53:00Z</dcterms:created>
  <dcterms:modified xsi:type="dcterms:W3CDTF">2024-10-31T18:19:00Z</dcterms:modified>
</cp:coreProperties>
</file>